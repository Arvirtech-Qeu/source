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header2.xml" ContentType="application/vnd.openxmlformats-officedocument.wordprocessingml.head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6="http://schemas.microsoft.com/office/drawing/2014/main" xmlns:lc="http://schemas.openxmlformats.org/drawingml/2006/lockedCanvas" xmlns:wpg="http://schemas.microsoft.com/office/word/2010/wordprocessingGroup" xmlns:wps="http://schemas.microsoft.com/office/word/2010/wordprocessingShape" xmlns:a14="http://schemas.microsoft.com/office/drawing/2010/main" mc:Ignorable="w14 wp14">
  <w:body>
    <w:p xmlns:wp14="http://schemas.microsoft.com/office/word/2010/wordml" w:rsidRPr="00E0763E" w:rsidR="00EA0C23" w:rsidP="72AEF997" w:rsidRDefault="00201374" w14:paraId="0FC5D680" wp14:textId="3C9DC851">
      <w:pPr>
        <w:pStyle w:val="Heading1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</w:pPr>
      <w:bookmarkStart w:name="_Toc315109855" w:id="613527588"/>
      <w:r w:rsidR="628185D8">
        <w:rPr/>
        <w:t xml:space="preserve">Project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97B893B" wp14:editId="26E3EC62">
                <wp:extent cx="6368415" cy="7386955"/>
                <wp:effectExtent l="0" t="0" r="0" b="4445"/>
                <wp:docPr xmlns:wp="http://schemas.openxmlformats.org/drawingml/2006/wordprocessingDrawing" id="1735430942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68415" cy="7386955"/>
                          <a:chOff x="0" y="0"/>
                          <a:chExt cx="6368415" cy="738695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75937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738695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1579153" y="1497329"/>
                            <a:ext cx="3147091" cy="55462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0"/>
                                  <w:sz w:val="40"/>
                                  <w:szCs w:val="4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STATEMENT OF WORK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867307" y="2291572"/>
                            <a:ext cx="4464358" cy="7504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17406D"/>
                                  <w:kern w:val="0"/>
                                  <w:sz w:val="64"/>
                                  <w:szCs w:val="64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17406D"/>
                                  <w:sz w:val="64"/>
                                  <w:szCs w:val="64"/>
                                  <w:lang w:val="en-US"/>
                                </w:rPr>
                                <w:t>Q-BOX PROJECT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856378" y="6075191"/>
                            <a:ext cx="2098167" cy="68678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Developed By</w:t>
                              </w:r>
                            </w:p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SWOMB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3099487" y="6075191"/>
                            <a:ext cx="2082476" cy="68678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Developed For</w:t>
                              </w:r>
                            </w:p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OWLTECH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/>
        </mc:AlternateContent>
      </w:r>
      <w:bookmarkEnd w:id="613527588"/>
    </w:p>
    <w:p w:rsidR="1E7078B0" w:rsidRDefault="1E7078B0" w14:paraId="6430583C" w14:textId="5A1144C3">
      <w:r>
        <w:br w:type="page"/>
      </w:r>
    </w:p>
    <w:p xmlns:wp14="http://schemas.microsoft.com/office/word/2010/wordml" w:rsidRPr="00E0763E" w:rsidR="00EA0C23" w:rsidP="72AEF997" w:rsidRDefault="00201374" w14:paraId="3D56AEB1" wp14:textId="045BCABD">
      <w:pPr>
        <w:pStyle w:val="Heading1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</w:pPr>
      <w:bookmarkStart w:name="_Toc45578090" w:id="652006658"/>
      <w:r w:rsidRPr="1528D1E8" w:rsidR="5BEBDA17"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  <w:t>D</w:t>
      </w:r>
      <w:r w:rsidRPr="1528D1E8" w:rsidR="4AFDC7BD"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  <w:t>ocument management</w:t>
      </w:r>
      <w:bookmarkEnd w:id="652006658"/>
    </w:p>
    <w:p xmlns:wp14="http://schemas.microsoft.com/office/word/2010/wordml" w:rsidRPr="00E0763E" w:rsidR="00954B54" w:rsidP="53211453" w:rsidRDefault="00954B54" w14:paraId="62EBF3C5" wp14:textId="77777777">
      <w:pPr>
        <w:pStyle w:val="CrayonServices"/>
        <w:jc w:val="left"/>
        <w:rPr>
          <w:rFonts w:ascii="Arial" w:hAnsi="Arial" w:eastAsia="Arial" w:cs="Arial"/>
        </w:rPr>
      </w:pPr>
    </w:p>
    <w:tbl>
      <w:tblPr>
        <w:tblStyle w:val="CitrixTable11"/>
        <w:tblW w:w="9577" w:type="dxa"/>
        <w:tblLayout w:type="fixed"/>
        <w:tblLook w:val="04A0" w:firstRow="1" w:lastRow="0" w:firstColumn="1" w:lastColumn="0" w:noHBand="0" w:noVBand="1"/>
      </w:tblPr>
      <w:tblGrid>
        <w:gridCol w:w="2328"/>
        <w:gridCol w:w="7249"/>
      </w:tblGrid>
      <w:tr xmlns:wp14="http://schemas.microsoft.com/office/word/2010/wordml" w:rsidRPr="00E0763E" w:rsidR="00201374" w:rsidTr="574B52E7" w14:paraId="45FAB59A" wp14:textId="77777777">
        <w:trPr>
          <w:cnfStyle w:val="100000000000"/>
          <w:trHeight w:val="4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68E1667E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3414CAFB" w:rsidR="6C0079E7">
              <w:rPr>
                <w:rFonts w:ascii="Arial" w:hAnsi="Arial" w:eastAsia="Arial" w:cs="Arial"/>
                <w:sz w:val="24"/>
                <w:szCs w:val="24"/>
              </w:rPr>
              <w:t>Property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25546E3C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3414CAFB" w:rsidR="6C0079E7">
              <w:rPr>
                <w:rFonts w:ascii="Arial" w:hAnsi="Arial" w:eastAsia="Arial" w:cs="Arial"/>
                <w:sz w:val="24"/>
                <w:szCs w:val="24"/>
              </w:rPr>
              <w:t>Notes</w:t>
            </w:r>
          </w:p>
        </w:tc>
      </w:tr>
      <w:tr xmlns:wp14="http://schemas.microsoft.com/office/word/2010/wordml" w:rsidRPr="00E0763E" w:rsidR="00201374" w:rsidTr="574B52E7" w14:paraId="12B7A259" wp14:textId="77777777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59AD10AE" wp14:textId="4D172D98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32CD1CF4">
              <w:rPr>
                <w:rFonts w:ascii="Arial" w:hAnsi="Arial" w:eastAsia="Arial" w:cs="Arial"/>
                <w:color w:val="auto"/>
                <w:sz w:val="24"/>
                <w:szCs w:val="24"/>
              </w:rPr>
              <w:t>T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itle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79B11474" wp14:textId="13DA752A">
            <w:pPr>
              <w:pStyle w:val="Normal"/>
              <w:bidi w:val="0"/>
              <w:spacing w:before="60" w:beforeAutospacing="off" w:after="60" w:afterAutospacing="off" w:line="276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13E0BE84">
              <w:rPr>
                <w:rFonts w:ascii="Arial" w:hAnsi="Arial" w:eastAsia="Arial" w:cs="Arial"/>
                <w:color w:val="auto"/>
                <w:sz w:val="24"/>
                <w:szCs w:val="24"/>
              </w:rPr>
              <w:t>S</w:t>
            </w:r>
            <w:r w:rsidRPr="33B8950E" w:rsidR="0723ADF9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tatement of work for </w:t>
            </w:r>
            <w:r w:rsidRPr="33B8950E" w:rsidR="62B41649">
              <w:rPr>
                <w:rFonts w:ascii="Arial" w:hAnsi="Arial" w:eastAsia="Arial" w:cs="Arial"/>
                <w:color w:val="auto"/>
                <w:sz w:val="24"/>
                <w:szCs w:val="24"/>
              </w:rPr>
              <w:t>“</w:t>
            </w:r>
            <w:r w:rsidRPr="33B8950E" w:rsidR="0788343C">
              <w:rPr>
                <w:rFonts w:ascii="Arial" w:hAnsi="Arial" w:eastAsia="Arial" w:cs="Arial"/>
                <w:color w:val="auto"/>
                <w:sz w:val="24"/>
                <w:szCs w:val="24"/>
              </w:rPr>
              <w:t>Q-Box Project</w:t>
            </w:r>
            <w:r w:rsidRPr="33B8950E" w:rsidR="0788343C">
              <w:rPr>
                <w:rFonts w:ascii="Arial" w:hAnsi="Arial" w:eastAsia="Arial" w:cs="Arial"/>
                <w:color w:val="auto"/>
                <w:sz w:val="24"/>
                <w:szCs w:val="24"/>
              </w:rPr>
              <w:t>”</w:t>
            </w:r>
            <w:r w:rsidRPr="33B8950E" w:rsidR="0723ADF9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3B8950E" w:rsidR="6442D830">
              <w:rPr>
                <w:rFonts w:ascii="Arial" w:hAnsi="Arial" w:eastAsia="Arial" w:cs="Arial"/>
                <w:color w:val="auto"/>
                <w:sz w:val="24"/>
                <w:szCs w:val="24"/>
              </w:rPr>
              <w:t>d</w:t>
            </w:r>
            <w:r w:rsidRPr="33B8950E" w:rsidR="158FCF04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evelopment </w:t>
            </w:r>
            <w:r w:rsidRPr="33B8950E" w:rsidR="4AF9C116">
              <w:rPr>
                <w:rFonts w:ascii="Arial" w:hAnsi="Arial" w:eastAsia="Arial" w:cs="Arial"/>
                <w:color w:val="auto"/>
                <w:sz w:val="24"/>
                <w:szCs w:val="24"/>
              </w:rPr>
              <w:t>engagement</w:t>
            </w:r>
            <w:r w:rsidRPr="33B8950E" w:rsidR="0723ADF9">
              <w:rPr>
                <w:rFonts w:ascii="Arial" w:hAnsi="Arial" w:eastAsia="Arial" w:cs="Arial"/>
                <w:color w:val="auto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E0763E" w:rsidR="00201374" w:rsidTr="574B52E7" w14:paraId="6139F832" wp14:textId="77777777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08D49549" wp14:textId="27D6CC9E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3A2F5EBB">
              <w:rPr>
                <w:rFonts w:ascii="Arial" w:hAnsi="Arial" w:eastAsia="Arial" w:cs="Arial"/>
                <w:color w:val="auto"/>
                <w:sz w:val="24"/>
                <w:szCs w:val="24"/>
              </w:rPr>
              <w:t>S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shd w:val="clear" w:color="auto" w:fill="FFFFFF" w:themeFill="background1"/>
            <w:tcMar/>
          </w:tcPr>
          <w:p w:rsidRPr="00E0763E" w:rsidR="00201374" w:rsidP="53211453" w:rsidRDefault="00201374" w14:paraId="6BB50902" wp14:textId="7D9FFA9B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67CF9750">
              <w:rPr>
                <w:rFonts w:ascii="Arial" w:hAnsi="Arial" w:eastAsia="Arial" w:cs="Arial"/>
                <w:color w:val="auto"/>
                <w:sz w:val="24"/>
                <w:szCs w:val="24"/>
              </w:rPr>
              <w:t>P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roduct development of </w:t>
            </w:r>
            <w:r w:rsidRPr="33B8950E" w:rsidR="58AFD8B1">
              <w:rPr>
                <w:rFonts w:ascii="Arial" w:hAnsi="Arial" w:eastAsia="Arial" w:cs="Arial"/>
                <w:color w:val="auto"/>
                <w:sz w:val="24"/>
                <w:szCs w:val="24"/>
              </w:rPr>
              <w:t>“</w:t>
            </w:r>
            <w:r w:rsidRPr="33B8950E" w:rsidR="0BB0C038">
              <w:rPr>
                <w:rFonts w:ascii="Arial" w:hAnsi="Arial" w:eastAsia="Arial" w:cs="Arial"/>
                <w:color w:val="auto"/>
                <w:sz w:val="24"/>
                <w:szCs w:val="24"/>
              </w:rPr>
              <w:t>Q-Box Project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>”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3B8950E" w:rsidR="115CB894">
              <w:rPr>
                <w:rFonts w:ascii="Arial" w:hAnsi="Arial" w:eastAsia="Arial" w:cs="Arial"/>
                <w:color w:val="auto"/>
                <w:sz w:val="24"/>
                <w:szCs w:val="24"/>
              </w:rPr>
              <w:t>software.</w:t>
            </w:r>
          </w:p>
        </w:tc>
      </w:tr>
      <w:tr xmlns:wp14="http://schemas.microsoft.com/office/word/2010/wordml" w:rsidRPr="00E0763E" w:rsidR="00201374" w:rsidTr="574B52E7" w14:paraId="1F0D104B" wp14:textId="77777777">
        <w:trPr>
          <w:trHeight w:val="35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39EC13BE" wp14:textId="76482164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3CF91E94">
              <w:rPr>
                <w:rFonts w:ascii="Arial" w:hAnsi="Arial" w:eastAsia="Arial" w:cs="Arial"/>
                <w:color w:val="auto"/>
                <w:sz w:val="24"/>
                <w:szCs w:val="24"/>
              </w:rPr>
              <w:t>P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1F2C7469" wp14:textId="6E541F92">
            <w:pPr>
              <w:pStyle w:val="Normal"/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2356CC47">
              <w:rPr>
                <w:rFonts w:ascii="Arial" w:hAnsi="Arial" w:eastAsia="Arial" w:cs="Arial"/>
                <w:color w:val="auto"/>
                <w:sz w:val="24"/>
                <w:szCs w:val="24"/>
              </w:rPr>
              <w:t>T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o 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>provide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implementation and support for </w:t>
            </w:r>
            <w:r w:rsidRPr="33B8950E" w:rsidR="4B7736CE">
              <w:rPr>
                <w:rFonts w:ascii="Arial" w:hAnsi="Arial" w:eastAsia="Arial" w:cs="Arial"/>
                <w:color w:val="auto"/>
                <w:sz w:val="24"/>
                <w:szCs w:val="24"/>
              </w:rPr>
              <w:t>“</w:t>
            </w:r>
            <w:r w:rsidRPr="33B8950E" w:rsidR="0BB0C038">
              <w:rPr>
                <w:rFonts w:ascii="Arial" w:hAnsi="Arial" w:eastAsia="Arial" w:cs="Arial"/>
                <w:color w:val="auto"/>
                <w:sz w:val="24"/>
                <w:szCs w:val="24"/>
              </w:rPr>
              <w:t>Q-Box Project</w:t>
            </w:r>
            <w:r w:rsidRPr="33B8950E" w:rsidR="1DFC8927">
              <w:rPr>
                <w:rFonts w:ascii="Arial" w:hAnsi="Arial" w:eastAsia="Arial" w:cs="Arial"/>
                <w:color w:val="auto"/>
                <w:sz w:val="24"/>
                <w:szCs w:val="24"/>
              </w:rPr>
              <w:t>”</w:t>
            </w:r>
            <w:r w:rsidRPr="33B8950E" w:rsidR="35BE47C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3B8950E" w:rsidR="35BE47C1">
              <w:rPr>
                <w:rFonts w:ascii="Arial" w:hAnsi="Arial" w:eastAsia="Arial" w:cs="Arial"/>
                <w:color w:val="auto"/>
                <w:sz w:val="24"/>
                <w:szCs w:val="24"/>
              </w:rPr>
              <w:t>software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. </w:t>
            </w:r>
          </w:p>
        </w:tc>
      </w:tr>
      <w:tr xmlns:wp14="http://schemas.microsoft.com/office/word/2010/wordml" w:rsidRPr="00E0763E" w:rsidR="00201374" w:rsidTr="574B52E7" w14:paraId="3A0BA63B" wp14:textId="77777777">
        <w:trPr>
          <w:trHeight w:val="34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7C723D46" wp14:textId="254C13CD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240CB6C2">
              <w:rPr>
                <w:rFonts w:ascii="Arial" w:hAnsi="Arial" w:eastAsia="Arial" w:cs="Arial"/>
                <w:color w:val="auto"/>
                <w:sz w:val="24"/>
                <w:szCs w:val="24"/>
              </w:rPr>
              <w:t>D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ocument owner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67619704" w14:paraId="0FD3F9D7" wp14:textId="6DFDCE90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414CAFB" w:rsidR="41E6FE0F">
              <w:rPr>
                <w:rFonts w:ascii="Arial" w:hAnsi="Arial" w:eastAsia="Arial" w:cs="Arial"/>
                <w:color w:val="auto"/>
                <w:sz w:val="24"/>
                <w:szCs w:val="24"/>
              </w:rPr>
              <w:t>SWOMB</w:t>
            </w:r>
            <w:r w:rsidRPr="3414CAFB" w:rsidR="0FDC5E4E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414CAFB" w:rsidR="759EE95B">
              <w:rPr>
                <w:rFonts w:ascii="Arial" w:hAnsi="Arial" w:eastAsia="Arial" w:cs="Arial"/>
                <w:color w:val="auto"/>
                <w:sz w:val="24"/>
                <w:szCs w:val="24"/>
              </w:rPr>
              <w:t>Technologies and Services</w:t>
            </w:r>
            <w:r w:rsidRPr="3414CAFB" w:rsidR="0FDC5E4E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private limited</w:t>
            </w:r>
            <w:r w:rsidRPr="3414CAFB" w:rsidR="72EA22E0">
              <w:rPr>
                <w:rFonts w:ascii="Arial" w:hAnsi="Arial" w:eastAsia="Arial" w:cs="Arial"/>
                <w:color w:val="auto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E0763E" w:rsidR="00201374" w:rsidTr="574B52E7" w14:paraId="1B874B42" wp14:textId="77777777">
        <w:trPr>
          <w:trHeight w:val="5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4B08E8BD" wp14:textId="744B1570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49948650">
              <w:rPr>
                <w:rFonts w:ascii="Arial" w:hAnsi="Arial" w:eastAsia="Arial" w:cs="Arial"/>
                <w:color w:val="auto"/>
                <w:sz w:val="24"/>
                <w:szCs w:val="24"/>
              </w:rPr>
              <w:t>R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evision history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4B3AA50C" wp14:textId="42934B7E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1.0</w:t>
            </w:r>
            <w:r w:rsidRPr="72AEF997" w:rsidR="160893EA">
              <w:rPr>
                <w:rFonts w:ascii="Arial" w:hAnsi="Arial" w:eastAsia="Arial" w:cs="Arial"/>
                <w:color w:val="auto"/>
                <w:sz w:val="24"/>
                <w:szCs w:val="24"/>
              </w:rPr>
              <w:t>.</w:t>
            </w:r>
          </w:p>
        </w:tc>
      </w:tr>
    </w:tbl>
    <w:p xmlns:wp14="http://schemas.microsoft.com/office/word/2010/wordml" w:rsidRPr="00E0763E" w:rsidR="00201374" w:rsidP="53211453" w:rsidRDefault="00201374" w14:paraId="6D98A12B" wp14:textId="77777777">
      <w:pPr>
        <w:spacing w:before="120" w:after="12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201374" w:rsidP="53211453" w:rsidRDefault="00201374" w14:paraId="2DC9B4F0" wp14:textId="4EF0CFD6">
      <w:pPr>
        <w:spacing w:before="120" w:after="120"/>
        <w:rPr>
          <w:rFonts w:ascii="Arial" w:hAnsi="Arial" w:eastAsia="Arial" w:cs="Arial"/>
          <w:color w:val="auto"/>
          <w:sz w:val="24"/>
          <w:szCs w:val="24"/>
          <w:u w:val="single"/>
        </w:rPr>
      </w:pPr>
      <w:r w:rsidRPr="72AEF997" w:rsidR="26BAF80E">
        <w:rPr>
          <w:rFonts w:ascii="Arial" w:hAnsi="Arial" w:eastAsia="Arial" w:cs="Arial"/>
          <w:color w:val="auto"/>
          <w:sz w:val="24"/>
          <w:szCs w:val="24"/>
          <w:u w:val="single"/>
        </w:rPr>
        <w:t>A</w:t>
      </w:r>
      <w:r w:rsidRPr="72AEF997" w:rsidR="6C0079E7">
        <w:rPr>
          <w:rFonts w:ascii="Arial" w:hAnsi="Arial" w:eastAsia="Arial" w:cs="Arial"/>
          <w:color w:val="auto"/>
          <w:sz w:val="24"/>
          <w:szCs w:val="24"/>
          <w:u w:val="single"/>
        </w:rPr>
        <w:t>uthors</w:t>
      </w:r>
    </w:p>
    <w:p xmlns:wp14="http://schemas.microsoft.com/office/word/2010/wordml" w:rsidRPr="00E0763E" w:rsidR="00201374" w:rsidP="53211453" w:rsidRDefault="00201374" w14:paraId="546BFFF4" wp14:textId="0E192DC0">
      <w:pPr>
        <w:spacing w:after="120"/>
        <w:rPr>
          <w:rFonts w:ascii="Arial" w:hAnsi="Arial" w:eastAsia="Arial" w:cs="Arial"/>
          <w:color w:val="auto"/>
          <w:sz w:val="24"/>
          <w:szCs w:val="24"/>
        </w:rPr>
      </w:pPr>
      <w:r w:rsidRPr="72AEF997" w:rsidR="44CC021B">
        <w:rPr>
          <w:rFonts w:ascii="Arial" w:hAnsi="Arial" w:eastAsia="Arial" w:cs="Arial"/>
          <w:color w:val="auto"/>
          <w:sz w:val="24"/>
          <w:szCs w:val="24"/>
        </w:rPr>
        <w:t>T</w:t>
      </w:r>
      <w:r w:rsidRPr="72AEF997" w:rsidR="6C0079E7">
        <w:rPr>
          <w:rFonts w:ascii="Arial" w:hAnsi="Arial" w:eastAsia="Arial" w:cs="Arial"/>
          <w:color w:val="auto"/>
          <w:sz w:val="24"/>
          <w:szCs w:val="24"/>
        </w:rPr>
        <w:t>he following authors contributed to the creation of this deliverable</w:t>
      </w:r>
      <w:r w:rsidRPr="72AEF997" w:rsidR="2CD52667">
        <w:rPr>
          <w:rFonts w:ascii="Arial" w:hAnsi="Arial" w:eastAsia="Arial" w:cs="Arial"/>
          <w:color w:val="auto"/>
          <w:sz w:val="24"/>
          <w:szCs w:val="24"/>
        </w:rPr>
        <w:t>.</w:t>
      </w:r>
    </w:p>
    <w:p xmlns:wp14="http://schemas.microsoft.com/office/word/2010/wordml" w:rsidRPr="00E0763E" w:rsidR="00201374" w:rsidP="53211453" w:rsidRDefault="00201374" w14:paraId="2946DB82" wp14:textId="77777777">
      <w:pPr>
        <w:spacing w:after="120"/>
        <w:rPr>
          <w:rFonts w:ascii="Arial" w:hAnsi="Arial" w:eastAsia="Arial" w:cs="Arial"/>
          <w:color w:val="auto"/>
          <w:sz w:val="24"/>
          <w:szCs w:val="24"/>
        </w:rPr>
      </w:pPr>
    </w:p>
    <w:tbl>
      <w:tblPr>
        <w:tblStyle w:val="CitrixTable11"/>
        <w:tblW w:w="9582" w:type="dxa"/>
        <w:tblLayout w:type="fixed"/>
        <w:tblLook w:val="04A0" w:firstRow="1" w:lastRow="0" w:firstColumn="1" w:lastColumn="0" w:noHBand="0" w:noVBand="1"/>
      </w:tblPr>
      <w:tblGrid>
        <w:gridCol w:w="4711"/>
        <w:gridCol w:w="4871"/>
      </w:tblGrid>
      <w:tr xmlns:wp14="http://schemas.microsoft.com/office/word/2010/wordml" w:rsidRPr="00E0763E" w:rsidR="00201374" w:rsidTr="574B52E7" w14:paraId="43EEFC27" wp14:textId="77777777">
        <w:trPr>
          <w:cnfStyle w:val="100000000000"/>
          <w:trHeight w:val="7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1" w:type="dxa"/>
            <w:tcBorders>
              <w:bottom w:val="single" w:color="000000" w:themeColor="text1" w:sz="4" w:space="0"/>
            </w:tcBorders>
            <w:tcMar/>
          </w:tcPr>
          <w:p w:rsidRPr="00E0763E" w:rsidR="00201374" w:rsidP="53211453" w:rsidRDefault="00201374" w14:paraId="76B1BBF9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F164A8A" w:rsidR="5295FE3E">
              <w:rPr>
                <w:rFonts w:ascii="Arial" w:hAnsi="Arial" w:eastAsia="Arial" w:cs="Arial"/>
                <w:sz w:val="24"/>
                <w:szCs w:val="24"/>
              </w:rPr>
              <w:t xml:space="preserve"> PM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71" w:type="dxa"/>
            <w:tcBorders>
              <w:bottom w:val="single" w:color="000000" w:themeColor="text1" w:sz="4" w:space="0"/>
            </w:tcBorders>
            <w:tcMar/>
          </w:tcPr>
          <w:p w:rsidRPr="00E0763E" w:rsidR="00201374" w:rsidP="53211453" w:rsidRDefault="00201374" w14:paraId="1DD1A935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sz w:val="24"/>
                <w:szCs w:val="24"/>
              </w:rPr>
              <w:t>Delivery</w:t>
            </w:r>
          </w:p>
        </w:tc>
      </w:tr>
      <w:tr xmlns:wp14="http://schemas.microsoft.com/office/word/2010/wordml" w:rsidRPr="00E0763E" w:rsidR="00201374" w:rsidTr="574B52E7" w14:paraId="691AE354" wp14:textId="77777777">
        <w:trPr>
          <w:trHeight w:val="40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1" w:type="dxa"/>
            <w:tcBorders>
              <w:top w:val="single" w:color="000000" w:themeColor="text1" w:sz="4" w:space="0"/>
            </w:tcBorders>
            <w:tcMar/>
          </w:tcPr>
          <w:p w:rsidRPr="00E0763E" w:rsidR="00201374" w:rsidP="53211453" w:rsidRDefault="00201374" w14:paraId="339E38A2" wp14:textId="73C09273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1CBA624D">
              <w:rPr>
                <w:rFonts w:ascii="Arial" w:hAnsi="Arial" w:eastAsia="Arial" w:cs="Arial"/>
                <w:color w:val="auto"/>
                <w:sz w:val="24"/>
                <w:szCs w:val="24"/>
              </w:rPr>
              <w:t>V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engatesan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72AEF997" w:rsidR="04456BA9">
              <w:rPr>
                <w:rFonts w:ascii="Arial" w:hAnsi="Arial" w:eastAsia="Arial" w:cs="Arial"/>
                <w:color w:val="auto"/>
                <w:sz w:val="24"/>
                <w:szCs w:val="24"/>
              </w:rPr>
              <w:t>Kalimuthu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71" w:type="dxa"/>
            <w:tcBorders>
              <w:top w:val="single" w:color="000000" w:themeColor="text1" w:sz="4" w:space="0"/>
            </w:tcBorders>
            <w:tcMar/>
          </w:tcPr>
          <w:p w:rsidRPr="00E0763E" w:rsidR="00201374" w:rsidP="53211453" w:rsidRDefault="00201374" w14:paraId="2857B047" wp14:textId="5BD94DBA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1E7078B0" w:rsidR="452F6437">
              <w:rPr>
                <w:rFonts w:ascii="Arial" w:hAnsi="Arial" w:eastAsia="Arial" w:cs="Arial"/>
                <w:color w:val="auto"/>
                <w:sz w:val="24"/>
                <w:szCs w:val="24"/>
              </w:rPr>
              <w:t>Rajanandini Venkataraman</w:t>
            </w:r>
          </w:p>
        </w:tc>
      </w:tr>
    </w:tbl>
    <w:p xmlns:wp14="http://schemas.microsoft.com/office/word/2010/wordml" w:rsidRPr="00E0763E" w:rsidR="00201374" w:rsidP="53211453" w:rsidRDefault="00201374" w14:paraId="5997CC1D" wp14:textId="77777777">
      <w:pPr>
        <w:spacing w:before="120" w:after="12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201374" w:rsidP="53211453" w:rsidRDefault="00201374" w14:paraId="4E35802F" wp14:textId="2718EAE6">
      <w:pPr>
        <w:spacing w:before="120" w:after="120"/>
        <w:rPr>
          <w:rFonts w:ascii="Arial" w:hAnsi="Arial" w:eastAsia="Arial" w:cs="Arial"/>
          <w:color w:val="auto"/>
          <w:sz w:val="24"/>
          <w:szCs w:val="24"/>
          <w:u w:val="single"/>
        </w:rPr>
      </w:pPr>
      <w:r w:rsidRPr="72AEF997" w:rsidR="795B500C">
        <w:rPr>
          <w:rFonts w:ascii="Arial" w:hAnsi="Arial" w:eastAsia="Arial" w:cs="Arial"/>
          <w:color w:val="auto"/>
          <w:sz w:val="24"/>
          <w:szCs w:val="24"/>
          <w:u w:val="single"/>
        </w:rPr>
        <w:t>R</w:t>
      </w:r>
      <w:r w:rsidRPr="72AEF997" w:rsidR="6C0079E7">
        <w:rPr>
          <w:rFonts w:ascii="Arial" w:hAnsi="Arial" w:eastAsia="Arial" w:cs="Arial"/>
          <w:color w:val="auto"/>
          <w:sz w:val="24"/>
          <w:szCs w:val="24"/>
          <w:u w:val="single"/>
        </w:rPr>
        <w:t>evision history</w:t>
      </w:r>
    </w:p>
    <w:p xmlns:wp14="http://schemas.microsoft.com/office/word/2010/wordml" w:rsidRPr="00E0763E" w:rsidR="00201374" w:rsidP="53211453" w:rsidRDefault="00201374" w14:paraId="110FFD37" wp14:textId="77777777">
      <w:pPr>
        <w:spacing w:before="120" w:after="120"/>
        <w:rPr>
          <w:rFonts w:ascii="Arial" w:hAnsi="Arial" w:eastAsia="Arial" w:cs="Arial"/>
          <w:color w:val="auto"/>
          <w:sz w:val="24"/>
          <w:szCs w:val="24"/>
          <w:u w:val="single"/>
        </w:rPr>
      </w:pPr>
    </w:p>
    <w:tbl>
      <w:tblPr>
        <w:tblStyle w:val="CitrixTable11"/>
        <w:tblW w:w="9602" w:type="dxa"/>
        <w:tblLayout w:type="fixed"/>
        <w:tblLook w:val="04A0" w:firstRow="1" w:lastRow="0" w:firstColumn="1" w:lastColumn="0" w:noHBand="0" w:noVBand="1"/>
      </w:tblPr>
      <w:tblGrid>
        <w:gridCol w:w="1314"/>
        <w:gridCol w:w="4953"/>
        <w:gridCol w:w="1640"/>
        <w:gridCol w:w="1695"/>
      </w:tblGrid>
      <w:tr xmlns:wp14="http://schemas.microsoft.com/office/word/2010/wordml" w:rsidRPr="00E0763E" w:rsidR="00201374" w:rsidTr="2D731DC7" w14:paraId="6B4371E2" wp14:textId="77777777">
        <w:trPr>
          <w:cnfStyle w:val="100000000000"/>
          <w:trHeight w:val="7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4" w:type="dxa"/>
            <w:tcMar/>
          </w:tcPr>
          <w:p w:rsidRPr="00E0763E" w:rsidR="00201374" w:rsidP="53211453" w:rsidRDefault="00201374" w14:paraId="5AAE4A22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F164A8A" w:rsidR="5295FE3E">
              <w:rPr>
                <w:rFonts w:ascii="Arial" w:hAnsi="Arial" w:eastAsia="Arial" w:cs="Arial"/>
                <w:sz w:val="24"/>
                <w:szCs w:val="24"/>
              </w:rPr>
              <w:t>Revision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53" w:type="dxa"/>
            <w:tcMar/>
          </w:tcPr>
          <w:p w:rsidRPr="00E0763E" w:rsidR="00201374" w:rsidP="53211453" w:rsidRDefault="00201374" w14:paraId="08473ECB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sz w:val="24"/>
                <w:szCs w:val="24"/>
              </w:rPr>
              <w:t>Change description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40" w:type="dxa"/>
            <w:tcMar/>
          </w:tcPr>
          <w:p w:rsidRPr="00E0763E" w:rsidR="00201374" w:rsidP="53211453" w:rsidRDefault="00201374" w14:paraId="1786AB5B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sz w:val="24"/>
                <w:szCs w:val="24"/>
              </w:rPr>
              <w:t>Updated by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95" w:type="dxa"/>
            <w:tcMar/>
          </w:tcPr>
          <w:p w:rsidRPr="00E0763E" w:rsidR="00201374" w:rsidP="53211453" w:rsidRDefault="00201374" w14:paraId="491072FA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F164A8A" w:rsidR="5295FE3E">
              <w:rPr>
                <w:rFonts w:ascii="Arial" w:hAnsi="Arial" w:eastAsia="Arial" w:cs="Arial"/>
                <w:sz w:val="24"/>
                <w:szCs w:val="24"/>
              </w:rPr>
              <w:t>Date</w:t>
            </w:r>
          </w:p>
        </w:tc>
      </w:tr>
      <w:tr xmlns:wp14="http://schemas.microsoft.com/office/word/2010/wordml" w:rsidRPr="00E0763E" w:rsidR="00201374" w:rsidTr="2D731DC7" w14:paraId="110EFBF3" wp14:textId="77777777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4" w:type="dxa"/>
            <w:tcMar/>
          </w:tcPr>
          <w:p w:rsidRPr="00E0763E" w:rsidR="00201374" w:rsidP="53211453" w:rsidRDefault="003731FD" w14:paraId="2ED06E6E" wp14:textId="77777777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F164A8A" w:rsidR="0C9579FB">
              <w:rPr>
                <w:rFonts w:ascii="Arial" w:hAnsi="Arial" w:eastAsia="Arial" w:cs="Arial"/>
                <w:color w:val="auto"/>
                <w:sz w:val="24"/>
                <w:szCs w:val="24"/>
              </w:rPr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53" w:type="dxa"/>
            <w:tcMar/>
          </w:tcPr>
          <w:p w:rsidRPr="00E0763E" w:rsidR="00201374" w:rsidP="53211453" w:rsidRDefault="00201374" w14:paraId="319D8060" wp14:textId="19F25CCC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275E3A25">
              <w:rPr>
                <w:rFonts w:ascii="Arial" w:hAnsi="Arial" w:eastAsia="Arial" w:cs="Arial"/>
                <w:color w:val="auto"/>
                <w:sz w:val="24"/>
                <w:szCs w:val="24"/>
              </w:rPr>
              <w:t>D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ocument creation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40" w:type="dxa"/>
            <w:tcMar/>
          </w:tcPr>
          <w:p w:rsidRPr="00E0763E" w:rsidR="00201374" w:rsidP="53211453" w:rsidRDefault="00201374" w14:paraId="18A7F9EA" wp14:textId="79097D69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19A2AF1A">
              <w:rPr>
                <w:rFonts w:ascii="Arial" w:hAnsi="Arial" w:eastAsia="Arial" w:cs="Arial"/>
                <w:color w:val="auto"/>
                <w:sz w:val="24"/>
                <w:szCs w:val="24"/>
              </w:rPr>
              <w:t>V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engatesan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72AEF997" w:rsidR="14CACF03">
              <w:rPr>
                <w:rFonts w:ascii="Arial" w:hAnsi="Arial" w:eastAsia="Arial" w:cs="Arial"/>
                <w:color w:val="auto"/>
                <w:sz w:val="24"/>
                <w:szCs w:val="24"/>
              </w:rPr>
              <w:t>K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alimuthu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95" w:type="dxa"/>
            <w:tcMar/>
          </w:tcPr>
          <w:p w:rsidRPr="00E0763E" w:rsidR="00201374" w:rsidP="53211453" w:rsidRDefault="00201374" w14:paraId="6DE3743E" wp14:textId="528D0E35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528F07A6">
              <w:rPr>
                <w:rFonts w:ascii="Arial" w:hAnsi="Arial" w:eastAsia="Arial" w:cs="Arial"/>
                <w:color w:val="auto"/>
                <w:sz w:val="24"/>
                <w:szCs w:val="24"/>
              </w:rPr>
              <w:t>12-Feb-2024</w:t>
            </w:r>
          </w:p>
        </w:tc>
      </w:tr>
      <w:tr w:rsidR="2D731DC7" w:rsidTr="2D731DC7" w14:paraId="73947C01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4" w:type="dxa"/>
            <w:tcMar/>
          </w:tcPr>
          <w:p w:rsidR="4DEA3A2C" w:rsidP="2D731DC7" w:rsidRDefault="4DEA3A2C" w14:paraId="5F2AE2C8" w14:textId="2B1CC863">
            <w:pPr>
              <w:pStyle w:val="Normal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4DEA3A2C">
              <w:rPr>
                <w:rFonts w:ascii="Arial" w:hAnsi="Arial" w:eastAsia="Arial" w:cs="Arial"/>
                <w:color w:val="auto"/>
                <w:sz w:val="24"/>
                <w:szCs w:val="24"/>
              </w:rPr>
              <w:t>2.0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53" w:type="dxa"/>
            <w:tcMar/>
          </w:tcPr>
          <w:p w:rsidR="4DEA3A2C" w:rsidP="2D731DC7" w:rsidRDefault="4DEA3A2C" w14:paraId="650E737A" w14:textId="6C8E60E9">
            <w:pPr>
              <w:pStyle w:val="Normal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4DEA3A2C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Changes on </w:t>
            </w:r>
          </w:p>
          <w:p w:rsidR="2AF34149" w:rsidP="2D731DC7" w:rsidRDefault="2AF34149" w14:paraId="7E71DE8C" w14:textId="3486F068">
            <w:pPr>
              <w:pStyle w:val="ListParagraph"/>
              <w:numPr>
                <w:ilvl w:val="0"/>
                <w:numId w:val="465"/>
              </w:numPr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>Non-Functional</w:t>
            </w: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Requirements</w:t>
            </w:r>
          </w:p>
          <w:p w:rsidR="2AF34149" w:rsidP="2D731DC7" w:rsidRDefault="2AF34149" w14:paraId="4E90F271" w14:textId="1A21CF80">
            <w:pPr>
              <w:pStyle w:val="ListParagraph"/>
              <w:numPr>
                <w:ilvl w:val="0"/>
                <w:numId w:val="465"/>
              </w:numPr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>Pricing</w:t>
            </w:r>
          </w:p>
          <w:p w:rsidR="2AF34149" w:rsidP="2D731DC7" w:rsidRDefault="2AF34149" w14:paraId="5208221B" w14:textId="7D486BF1">
            <w:pPr>
              <w:pStyle w:val="ListParagraph"/>
              <w:numPr>
                <w:ilvl w:val="0"/>
                <w:numId w:val="465"/>
              </w:numPr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>Support Activities SLA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40" w:type="dxa"/>
            <w:tcMar/>
          </w:tcPr>
          <w:p w:rsidR="2D731DC7" w:rsidP="2D731DC7" w:rsidRDefault="2D731DC7" w14:paraId="539BDC72" w14:textId="79097D69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V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engatesan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K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alimuthu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95" w:type="dxa"/>
            <w:tcMar/>
          </w:tcPr>
          <w:p w:rsidR="31AA4AE6" w:rsidP="2D731DC7" w:rsidRDefault="31AA4AE6" w14:paraId="46BB188B" w14:textId="5621A0B6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31AA4AE6">
              <w:rPr>
                <w:rFonts w:ascii="Arial" w:hAnsi="Arial" w:eastAsia="Arial" w:cs="Arial"/>
                <w:color w:val="auto"/>
                <w:sz w:val="24"/>
                <w:szCs w:val="24"/>
              </w:rPr>
              <w:t>26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-Feb-2024</w:t>
            </w:r>
          </w:p>
        </w:tc>
      </w:tr>
    </w:tbl>
    <w:p xmlns:wp14="http://schemas.microsoft.com/office/word/2010/wordml" w:rsidRPr="00E0763E" w:rsidR="00201374" w:rsidP="53211453" w:rsidRDefault="00201374" w14:paraId="6B699379" wp14:textId="77777777">
      <w:pPr>
        <w:spacing w:before="120"/>
        <w:rPr>
          <w:rFonts w:ascii="Arial" w:hAnsi="Arial" w:eastAsia="Arial" w:cs="Arial"/>
          <w:b w:val="1"/>
          <w:bCs w:val="1"/>
          <w:color w:val="auto"/>
          <w:sz w:val="24"/>
          <w:szCs w:val="24"/>
          <w:lang w:eastAsia="zh-CN"/>
        </w:rPr>
      </w:pPr>
      <w:r w:rsidRPr="72AEF997">
        <w:rPr>
          <w:rFonts w:ascii="Arial" w:hAnsi="Arial" w:eastAsia="Arial" w:cs="Arial"/>
          <w:color w:val="auto"/>
          <w:sz w:val="24"/>
          <w:szCs w:val="24"/>
        </w:rPr>
        <w:br w:type="page"/>
      </w:r>
    </w:p>
    <w:sdt>
      <w:sdtPr>
        <w:id w:val="740188378"/>
        <w:docPartObj>
          <w:docPartGallery w:val="Table of Contents"/>
          <w:docPartUnique/>
        </w:docPartObj>
      </w:sdtPr>
      <w:sdtContent>
        <w:p xmlns:wp14="http://schemas.microsoft.com/office/word/2010/wordml" w:rsidR="009E2FC5" w:rsidP="53211453" w:rsidRDefault="009E2FC5" w14:paraId="406425CA" wp14:textId="77777777">
          <w:pPr>
            <w:pStyle w:val="TOCHeading"/>
            <w:rPr>
              <w:rFonts w:ascii="Arial" w:hAnsi="Arial" w:eastAsia="Arial" w:cs="Arial"/>
            </w:rPr>
          </w:pPr>
          <w:r w:rsidRPr="1528D1E8" w:rsidR="2CC3D2B2">
            <w:rPr>
              <w:rFonts w:ascii="Arial" w:hAnsi="Arial" w:eastAsia="Arial" w:cs="Arial"/>
            </w:rPr>
            <w:t>Contents</w:t>
          </w:r>
        </w:p>
        <w:p xmlns:wp14="http://schemas.microsoft.com/office/word/2010/wordml" w:rsidR="009E2FC5" w:rsidP="1528D1E8" w:rsidRDefault="00AA42DE" w14:paraId="0C305704" wp14:textId="1898FA50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315109855">
            <w:r w:rsidRPr="1528D1E8" w:rsidR="1528D1E8">
              <w:rPr>
                <w:rStyle w:val="Hyperlink"/>
              </w:rPr>
              <w:t xml:space="preserve">Project </w:t>
            </w:r>
            <w:r>
              <w:tab/>
            </w:r>
            <w:r>
              <w:fldChar w:fldCharType="begin"/>
            </w:r>
            <w:r>
              <w:instrText xml:space="preserve">PAGEREF _Toc315109855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7554A905" wp14:textId="76A03BAC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45578090">
            <w:r w:rsidRPr="1528D1E8" w:rsidR="1528D1E8">
              <w:rPr>
                <w:rStyle w:val="Hyperlink"/>
              </w:rPr>
              <w:t>Document management</w:t>
            </w:r>
            <w:r>
              <w:tab/>
            </w:r>
            <w:r>
              <w:fldChar w:fldCharType="begin"/>
            </w:r>
            <w:r>
              <w:instrText xml:space="preserve">PAGEREF _Toc45578090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0725FD1D" wp14:textId="6B174054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572707597">
            <w:r w:rsidRPr="1528D1E8" w:rsidR="1528D1E8">
              <w:rPr>
                <w:rStyle w:val="Hyperlink"/>
              </w:rPr>
              <w:t>Section -1 Executive summary</w:t>
            </w:r>
            <w:r>
              <w:tab/>
            </w:r>
            <w:r>
              <w:fldChar w:fldCharType="begin"/>
            </w:r>
            <w:r>
              <w:instrText xml:space="preserve">PAGEREF _Toc572707597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658F8F30" wp14:textId="0C7E4D0F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2143645714">
            <w:r w:rsidRPr="1528D1E8" w:rsidR="1528D1E8">
              <w:rPr>
                <w:rStyle w:val="Hyperlink"/>
              </w:rPr>
              <w:t>Project overview:</w:t>
            </w:r>
            <w:r>
              <w:tab/>
            </w:r>
            <w:r>
              <w:fldChar w:fldCharType="begin"/>
            </w:r>
            <w:r>
              <w:instrText xml:space="preserve">PAGEREF _Toc2143645714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22AC5233" wp14:textId="3DB0D425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712329773">
            <w:r w:rsidRPr="1528D1E8" w:rsidR="1528D1E8">
              <w:rPr>
                <w:rStyle w:val="Hyperlink"/>
              </w:rPr>
              <w:t>Objectives:</w:t>
            </w:r>
            <w:r>
              <w:tab/>
            </w:r>
            <w:r>
              <w:fldChar w:fldCharType="begin"/>
            </w:r>
            <w:r>
              <w:instrText xml:space="preserve">PAGEREF _Toc712329773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6E575F62" wp14:textId="1CCF6E92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601766463">
            <w:r w:rsidRPr="1528D1E8" w:rsidR="1528D1E8">
              <w:rPr>
                <w:rStyle w:val="Hyperlink"/>
              </w:rPr>
              <w:t>Section -2 Scope of work</w:t>
            </w:r>
            <w:r>
              <w:tab/>
            </w:r>
            <w:r>
              <w:fldChar w:fldCharType="begin"/>
            </w:r>
            <w:r>
              <w:instrText xml:space="preserve">PAGEREF _Toc601766463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70E4DEF5" wp14:textId="09DA00B0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486725802">
            <w:r w:rsidRPr="1528D1E8" w:rsidR="1528D1E8">
              <w:rPr>
                <w:rStyle w:val="Hyperlink"/>
              </w:rPr>
              <w:t>Overview:</w:t>
            </w:r>
            <w:r>
              <w:tab/>
            </w:r>
            <w:r>
              <w:fldChar w:fldCharType="begin"/>
            </w:r>
            <w:r>
              <w:instrText xml:space="preserve">PAGEREF _Toc486725802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7B753651" wp14:textId="6268CD49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1618997157">
            <w:r w:rsidRPr="1528D1E8" w:rsidR="1528D1E8">
              <w:rPr>
                <w:rStyle w:val="Hyperlink"/>
              </w:rPr>
              <w:t>In-scope:</w:t>
            </w:r>
            <w:r>
              <w:tab/>
            </w:r>
            <w:r>
              <w:fldChar w:fldCharType="begin"/>
            </w:r>
            <w:r>
              <w:instrText xml:space="preserve">PAGEREF _Toc1618997157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167F5962" wp14:textId="01F498D3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2033782570">
            <w:r w:rsidRPr="1528D1E8" w:rsidR="1528D1E8">
              <w:rPr>
                <w:rStyle w:val="Hyperlink"/>
              </w:rPr>
              <w:t>Out of scope:</w:t>
            </w:r>
            <w:r>
              <w:tab/>
            </w:r>
            <w:r>
              <w:fldChar w:fldCharType="begin"/>
            </w:r>
            <w:r>
              <w:instrText xml:space="preserve">PAGEREF _Toc2033782570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1528D1E8" w:rsidRDefault="00AA42DE" w14:paraId="528915AE" wp14:textId="7FE886FE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1922218917">
            <w:r w:rsidRPr="1528D1E8" w:rsidR="1528D1E8">
              <w:rPr>
                <w:rStyle w:val="Hyperlink"/>
              </w:rPr>
              <w:t>Dependencies</w:t>
            </w:r>
            <w:r>
              <w:tab/>
            </w:r>
            <w:r>
              <w:fldChar w:fldCharType="begin"/>
            </w:r>
            <w:r>
              <w:instrText xml:space="preserve">PAGEREF _Toc1922218917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5CAC9FB" w:rsidP="15CAC9FB" w:rsidRDefault="15CAC9FB" w14:paraId="35A7618C" w14:textId="32C27139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835406860">
            <w:r w:rsidRPr="1528D1E8" w:rsidR="1528D1E8">
              <w:rPr>
                <w:rStyle w:val="Hyperlink"/>
              </w:rPr>
              <w:t>Section -3 Deliverables</w:t>
            </w:r>
            <w:r>
              <w:tab/>
            </w:r>
            <w:r>
              <w:fldChar w:fldCharType="begin"/>
            </w:r>
            <w:r>
              <w:instrText xml:space="preserve">PAGEREF _Toc835406860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5CAC9FB" w:rsidP="1528D1E8" w:rsidRDefault="15CAC9FB" w14:paraId="036D0BDA" w14:textId="733F5652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405404417">
            <w:r w:rsidRPr="1528D1E8" w:rsidR="1528D1E8">
              <w:rPr>
                <w:rStyle w:val="Hyperlink"/>
              </w:rPr>
              <w:t>Section -4 Functional requirements</w:t>
            </w:r>
            <w:r>
              <w:tab/>
            </w:r>
            <w:r>
              <w:fldChar w:fldCharType="begin"/>
            </w:r>
            <w:r>
              <w:instrText xml:space="preserve">PAGEREF _Toc1405404417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7078B0" w:rsidP="1528D1E8" w:rsidRDefault="1E7078B0" w14:paraId="2A3A828D" w14:textId="0E617D4E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201361628">
            <w:r w:rsidRPr="1528D1E8" w:rsidR="1528D1E8">
              <w:rPr>
                <w:rStyle w:val="Hyperlink"/>
              </w:rPr>
              <w:t>High Level Modules</w:t>
            </w:r>
            <w:r>
              <w:tab/>
            </w:r>
            <w:r>
              <w:fldChar w:fldCharType="begin"/>
            </w:r>
            <w:r>
              <w:instrText xml:space="preserve">PAGEREF _Toc1201361628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7078B0" w:rsidP="1E7078B0" w:rsidRDefault="1E7078B0" w14:paraId="5ADCDBAA" w14:textId="72E86D80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28544583">
            <w:r w:rsidRPr="1528D1E8" w:rsidR="1528D1E8">
              <w:rPr>
                <w:rStyle w:val="Hyperlink"/>
              </w:rPr>
              <w:t>Section -5 Non-functional requirements</w:t>
            </w:r>
            <w:r>
              <w:tab/>
            </w:r>
            <w:r>
              <w:fldChar w:fldCharType="begin"/>
            </w:r>
            <w:r>
              <w:instrText xml:space="preserve">PAGEREF _Toc128544583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7078B0" w:rsidP="1528D1E8" w:rsidRDefault="1E7078B0" w14:paraId="76D751E6" w14:textId="1F5EBD50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380738075">
            <w:r w:rsidRPr="1528D1E8" w:rsidR="1528D1E8">
              <w:rPr>
                <w:rStyle w:val="Hyperlink"/>
              </w:rPr>
              <w:t>Section -6 High level architectural considerations</w:t>
            </w:r>
            <w:r>
              <w:tab/>
            </w:r>
            <w:r>
              <w:fldChar w:fldCharType="begin"/>
            </w:r>
            <w:r>
              <w:instrText xml:space="preserve">PAGEREF _Toc1380738075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03397CF2" w14:textId="4F23152A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927728594">
            <w:r w:rsidRPr="1528D1E8" w:rsidR="1528D1E8">
              <w:rPr>
                <w:rStyle w:val="Hyperlink"/>
              </w:rPr>
              <w:t>Key Considerations</w:t>
            </w:r>
            <w:r>
              <w:tab/>
            </w:r>
            <w:r>
              <w:fldChar w:fldCharType="begin"/>
            </w:r>
            <w:r>
              <w:instrText xml:space="preserve">PAGEREF _Toc1927728594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E3B2EC7" w14:textId="1CC62BD4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897002369">
            <w:r w:rsidRPr="1528D1E8" w:rsidR="1528D1E8">
              <w:rPr>
                <w:rStyle w:val="Hyperlink"/>
              </w:rPr>
              <w:t>Components &amp; technologies</w:t>
            </w:r>
            <w:r>
              <w:tab/>
            </w:r>
            <w:r>
              <w:fldChar w:fldCharType="begin"/>
            </w:r>
            <w:r>
              <w:instrText xml:space="preserve">PAGEREF _Toc1897002369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528D1E8" w:rsidRDefault="1E7078B0" w14:paraId="22733EC1" w14:textId="765462E3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568307335">
            <w:r w:rsidRPr="1528D1E8" w:rsidR="1528D1E8">
              <w:rPr>
                <w:rStyle w:val="Hyperlink"/>
              </w:rPr>
              <w:t>Project resources</w:t>
            </w:r>
            <w:r>
              <w:tab/>
            </w:r>
            <w:r>
              <w:fldChar w:fldCharType="begin"/>
            </w:r>
            <w:r>
              <w:instrText xml:space="preserve">PAGEREF _Toc1568307335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528D1E8" w:rsidRDefault="1E7078B0" w14:paraId="237BB138" w14:textId="736643FF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672335503">
            <w:r w:rsidRPr="1528D1E8" w:rsidR="1528D1E8">
              <w:rPr>
                <w:rStyle w:val="Hyperlink"/>
              </w:rPr>
              <w:t>Section -7 Solution Architecture</w:t>
            </w:r>
            <w:r>
              <w:tab/>
            </w:r>
            <w:r>
              <w:fldChar w:fldCharType="begin"/>
            </w:r>
            <w:r>
              <w:instrText xml:space="preserve">PAGEREF _Toc672335503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31D46843" w14:textId="73B5BD11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748183653">
            <w:r w:rsidRPr="1528D1E8" w:rsidR="1528D1E8">
              <w:rPr>
                <w:rStyle w:val="Hyperlink"/>
              </w:rPr>
              <w:t>Technical Implementation Landscape</w:t>
            </w:r>
            <w:r>
              <w:tab/>
            </w:r>
            <w:r>
              <w:fldChar w:fldCharType="begin"/>
            </w:r>
            <w:r>
              <w:instrText xml:space="preserve">PAGEREF _Toc748183653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6639849C" w14:textId="11E7F13C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885141523">
            <w:r w:rsidRPr="1528D1E8" w:rsidR="1528D1E8">
              <w:rPr>
                <w:rStyle w:val="Hyperlink"/>
              </w:rPr>
              <w:t>Solution Design</w:t>
            </w:r>
            <w:r>
              <w:tab/>
            </w:r>
            <w:r>
              <w:fldChar w:fldCharType="begin"/>
            </w:r>
            <w:r>
              <w:instrText xml:space="preserve">PAGEREF _Toc1885141523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78E96D2C" w14:textId="4E784631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654148758">
            <w:r w:rsidRPr="1528D1E8" w:rsidR="1528D1E8">
              <w:rPr>
                <w:rStyle w:val="Hyperlink"/>
              </w:rPr>
              <w:t>Hosting Infrastructure Architecture</w:t>
            </w:r>
            <w:r>
              <w:tab/>
            </w:r>
            <w:r>
              <w:fldChar w:fldCharType="begin"/>
            </w:r>
            <w:r>
              <w:instrText xml:space="preserve">PAGEREF _Toc1654148758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00B99E1A" w14:textId="163707AA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642234920">
            <w:r w:rsidRPr="1528D1E8" w:rsidR="1528D1E8">
              <w:rPr>
                <w:rStyle w:val="Hyperlink"/>
              </w:rPr>
              <w:t>Technical Architecture</w:t>
            </w:r>
            <w:r>
              <w:tab/>
            </w:r>
            <w:r>
              <w:fldChar w:fldCharType="begin"/>
            </w:r>
            <w:r>
              <w:instrText xml:space="preserve">PAGEREF _Toc642234920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317378E2" w14:textId="264C53F7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472727438">
            <w:r w:rsidRPr="1528D1E8" w:rsidR="1528D1E8">
              <w:rPr>
                <w:rStyle w:val="Hyperlink"/>
              </w:rPr>
              <w:t>Major Use Case Flow</w:t>
            </w:r>
            <w:r>
              <w:tab/>
            </w:r>
            <w:r>
              <w:fldChar w:fldCharType="begin"/>
            </w:r>
            <w:r>
              <w:instrText xml:space="preserve">PAGEREF _Toc1472727438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4F70E52" w14:textId="63AEE63F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312741568">
            <w:r w:rsidRPr="1528D1E8" w:rsidR="1528D1E8">
              <w:rPr>
                <w:rStyle w:val="Hyperlink"/>
              </w:rPr>
              <w:t>Data Backup process</w:t>
            </w:r>
            <w:r>
              <w:tab/>
            </w:r>
            <w:r>
              <w:fldChar w:fldCharType="begin"/>
            </w:r>
            <w:r>
              <w:instrText xml:space="preserve">PAGEREF _Toc1312741568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E707E4A" w14:textId="2ED6C21C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380890024">
            <w:r w:rsidRPr="1528D1E8" w:rsidR="1528D1E8">
              <w:rPr>
                <w:rStyle w:val="Hyperlink"/>
              </w:rPr>
              <w:t>Data Archiving:</w:t>
            </w:r>
            <w:r>
              <w:tab/>
            </w:r>
            <w:r>
              <w:fldChar w:fldCharType="begin"/>
            </w:r>
            <w:r>
              <w:instrText xml:space="preserve">PAGEREF _Toc1380890024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2D731DC7" w:rsidRDefault="1E7078B0" w14:paraId="257AD77B" w14:textId="1992B4A2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291064256">
            <w:r w:rsidRPr="1528D1E8" w:rsidR="1528D1E8">
              <w:rPr>
                <w:rStyle w:val="Hyperlink"/>
              </w:rPr>
              <w:t>Restoring from Archive:</w:t>
            </w:r>
            <w:r>
              <w:tab/>
            </w:r>
            <w:r>
              <w:fldChar w:fldCharType="begin"/>
            </w:r>
            <w:r>
              <w:instrText xml:space="preserve">PAGEREF _Toc1291064256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528D1E8" w:rsidRDefault="1E7078B0" w14:paraId="22E9E0D9" w14:textId="2A2E8DF2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2127156032">
            <w:r w:rsidRPr="1528D1E8" w:rsidR="1528D1E8">
              <w:rPr>
                <w:rStyle w:val="Hyperlink"/>
              </w:rPr>
              <w:t>API Contract</w:t>
            </w:r>
            <w:r>
              <w:tab/>
            </w:r>
            <w:r>
              <w:fldChar w:fldCharType="begin"/>
            </w:r>
            <w:r>
              <w:instrText xml:space="preserve">PAGEREF _Toc2127156032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3B8DAB1" w14:textId="5F02FD34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916219706">
            <w:r w:rsidRPr="1528D1E8" w:rsidR="1528D1E8">
              <w:rPr>
                <w:rStyle w:val="Hyperlink"/>
              </w:rPr>
              <w:t>Section -7 Delivery Strategy</w:t>
            </w:r>
            <w:r>
              <w:tab/>
            </w:r>
            <w:r>
              <w:fldChar w:fldCharType="begin"/>
            </w:r>
            <w:r>
              <w:instrText xml:space="preserve">PAGEREF _Toc916219706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0714FE1D" w14:textId="174E8E58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268179295">
            <w:r w:rsidRPr="1528D1E8" w:rsidR="1528D1E8">
              <w:rPr>
                <w:rStyle w:val="Hyperlink"/>
              </w:rPr>
              <w:t>Section -8 Initial Support Engagement</w:t>
            </w:r>
            <w:r>
              <w:tab/>
            </w:r>
            <w:r>
              <w:fldChar w:fldCharType="begin"/>
            </w:r>
            <w:r>
              <w:instrText xml:space="preserve">PAGEREF _Toc268179295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2D731DC7" w:rsidRDefault="1E7078B0" w14:paraId="5893B08A" w14:textId="491D520A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704723587">
            <w:r w:rsidRPr="1528D1E8" w:rsidR="1528D1E8">
              <w:rPr>
                <w:rStyle w:val="Hyperlink"/>
              </w:rPr>
              <w:t>Section -9 Delivery Commitments</w:t>
            </w:r>
            <w:r>
              <w:tab/>
            </w:r>
            <w:r>
              <w:fldChar w:fldCharType="begin"/>
            </w:r>
            <w:r>
              <w:instrText xml:space="preserve">PAGEREF _Toc1704723587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528D1E8" w:rsidRDefault="1E7078B0" w14:paraId="5709A017" w14:textId="404E8311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311129555">
            <w:r w:rsidRPr="1528D1E8" w:rsidR="1528D1E8">
              <w:rPr>
                <w:rStyle w:val="Hyperlink"/>
              </w:rPr>
              <w:t>Section -10 Product development plan</w:t>
            </w:r>
            <w:r>
              <w:tab/>
            </w:r>
            <w:r>
              <w:fldChar w:fldCharType="begin"/>
            </w:r>
            <w:r>
              <w:instrText xml:space="preserve">PAGEREF _Toc1311129555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528D1E8" w:rsidRDefault="1E7078B0" w14:paraId="5AFCB85F" w14:textId="41878413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107322867">
            <w:r w:rsidRPr="1528D1E8" w:rsidR="1528D1E8">
              <w:rPr>
                <w:rStyle w:val="Hyperlink"/>
              </w:rPr>
              <w:t>Development Timeline:</w:t>
            </w:r>
            <w:r>
              <w:tab/>
            </w:r>
            <w:r>
              <w:fldChar w:fldCharType="begin"/>
            </w:r>
            <w:r>
              <w:instrText xml:space="preserve">PAGEREF _Toc1107322867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528D1E8" w:rsidRDefault="1E7078B0" w14:paraId="39BD7566" w14:textId="3483EB09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227841261">
            <w:r w:rsidRPr="1528D1E8" w:rsidR="1528D1E8">
              <w:rPr>
                <w:rStyle w:val="Hyperlink"/>
              </w:rPr>
              <w:t>Section –11 Engagement Model &amp; Cost</w:t>
            </w:r>
            <w:r>
              <w:tab/>
            </w:r>
            <w:r>
              <w:fldChar w:fldCharType="begin"/>
            </w:r>
            <w:r>
              <w:instrText xml:space="preserve">PAGEREF _Toc1227841261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E7078B0" w:rsidP="2D731DC7" w:rsidRDefault="1E7078B0" w14:paraId="4E65C4FC" w14:textId="78964856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864940709">
            <w:r w:rsidRPr="1528D1E8" w:rsidR="1528D1E8">
              <w:rPr>
                <w:rStyle w:val="Hyperlink"/>
              </w:rPr>
              <w:t>Engagement Model:</w:t>
            </w:r>
            <w:r>
              <w:tab/>
            </w:r>
            <w:r>
              <w:fldChar w:fldCharType="begin"/>
            </w:r>
            <w:r>
              <w:instrText xml:space="preserve">PAGEREF _Toc1864940709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D731DC7" w:rsidP="2D731DC7" w:rsidRDefault="2D731DC7" w14:paraId="163753E8" w14:textId="77D72DDE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2016161110">
            <w:r w:rsidRPr="1528D1E8" w:rsidR="1528D1E8">
              <w:rPr>
                <w:rStyle w:val="Hyperlink"/>
              </w:rPr>
              <w:t>Cost Break-up:</w:t>
            </w:r>
            <w:r>
              <w:tab/>
            </w:r>
            <w:r>
              <w:fldChar w:fldCharType="begin"/>
            </w:r>
            <w:r>
              <w:instrText xml:space="preserve">PAGEREF _Toc2016161110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D731DC7" w:rsidP="2D731DC7" w:rsidRDefault="2D731DC7" w14:paraId="762FC539" w14:textId="4DC37191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2113038816">
            <w:r w:rsidRPr="1528D1E8" w:rsidR="1528D1E8">
              <w:rPr>
                <w:rStyle w:val="Hyperlink"/>
              </w:rPr>
              <w:t>Payment Schedule:</w:t>
            </w:r>
            <w:r>
              <w:tab/>
            </w:r>
            <w:r>
              <w:fldChar w:fldCharType="begin"/>
            </w:r>
            <w:r>
              <w:instrText xml:space="preserve">PAGEREF _Toc2113038816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2D731DC7" w:rsidP="1528D1E8" w:rsidRDefault="2D731DC7" w14:paraId="175040E1" w14:textId="723FAF49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331575904">
            <w:r w:rsidRPr="1528D1E8" w:rsidR="1528D1E8">
              <w:rPr>
                <w:rStyle w:val="Hyperlink"/>
              </w:rPr>
              <w:t>Support Period Activities:</w:t>
            </w:r>
            <w:r>
              <w:tab/>
            </w:r>
            <w:r>
              <w:fldChar w:fldCharType="begin"/>
            </w:r>
            <w:r>
              <w:instrText xml:space="preserve">PAGEREF _Toc331575904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D731DC7" w:rsidP="2D731DC7" w:rsidRDefault="2D731DC7" w14:paraId="3C07AD26" w14:textId="2720FF01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768064616">
            <w:r w:rsidRPr="1528D1E8" w:rsidR="1528D1E8">
              <w:rPr>
                <w:rStyle w:val="Hyperlink"/>
              </w:rPr>
              <w:t>Section -12 Assumptions</w:t>
            </w:r>
            <w:r>
              <w:tab/>
            </w:r>
            <w:r>
              <w:fldChar w:fldCharType="begin"/>
            </w:r>
            <w:r>
              <w:instrText xml:space="preserve">PAGEREF _Toc1768064616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528D1E8" w:rsidP="1528D1E8" w:rsidRDefault="1528D1E8" w14:paraId="77361F53" w14:textId="530CD369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997342482">
            <w:r w:rsidRPr="1528D1E8" w:rsidR="1528D1E8">
              <w:rPr>
                <w:rStyle w:val="Hyperlink"/>
              </w:rPr>
              <w:t>Section -13 Signatory</w:t>
            </w:r>
            <w:r>
              <w:tab/>
            </w:r>
            <w:r>
              <w:fldChar w:fldCharType="begin"/>
            </w:r>
            <w:r>
              <w:instrText xml:space="preserve">PAGEREF _Toc997342482 \h</w:instrText>
            </w:r>
            <w:r>
              <w:fldChar w:fldCharType="separate"/>
            </w:r>
            <w:r w:rsidRPr="1528D1E8" w:rsidR="1528D1E8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9E2FC5" w:rsidP="53211453" w:rsidRDefault="00AA42DE" w14:paraId="1F72F646" wp14:textId="77777777">
      <w:pPr>
        <w:rPr>
          <w:rFonts w:ascii="Arial" w:hAnsi="Arial" w:eastAsia="Arial" w:cs="Arial"/>
        </w:rPr>
      </w:pPr>
    </w:p>
    <w:p xmlns:wp14="http://schemas.microsoft.com/office/word/2010/wordml" w:rsidRPr="00E0763E" w:rsidR="000E0921" w:rsidP="3AB7C563" w:rsidRDefault="000E0921" w14:paraId="52E56223" wp14:textId="77777777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  <w:lang w:val="en-GB"/>
        </w:rPr>
      </w:pPr>
      <w:r w:rsidRPr="3AB7C563">
        <w:rPr>
          <w:rFonts w:ascii="Arial" w:hAnsi="Arial" w:eastAsia="Arial" w:cs="Arial"/>
          <w:b w:val="1"/>
          <w:bCs w:val="1"/>
          <w:color w:val="auto"/>
          <w:lang w:val="en-GB" w:eastAsia="en-GB"/>
        </w:rPr>
        <w:br w:type="page"/>
      </w:r>
    </w:p>
    <w:p xmlns:wp14="http://schemas.microsoft.com/office/word/2010/wordml" w:rsidRPr="00E0763E" w:rsidR="00675380" w:rsidP="1528D1E8" w:rsidRDefault="000F3854" w14:paraId="654CDB02" wp14:textId="2103FE36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</w:pPr>
      <w:bookmarkStart w:name="_Toc572707597" w:id="1420362401"/>
      <w:r w:rsidRPr="1528D1E8" w:rsidR="0368A91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S</w:t>
      </w:r>
      <w:r w:rsidRPr="1528D1E8" w:rsidR="4450C7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 xml:space="preserve">ection -1 </w:t>
      </w:r>
      <w:r w:rsidRPr="1528D1E8" w:rsidR="5B87D7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E</w:t>
      </w:r>
      <w:r w:rsidRPr="1528D1E8" w:rsidR="4450C7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xecutive summary</w:t>
      </w:r>
      <w:bookmarkEnd w:id="1420362401"/>
    </w:p>
    <w:p xmlns:wp14="http://schemas.microsoft.com/office/word/2010/wordml" w:rsidRPr="00E0763E" w:rsidR="000F3854" w:rsidP="53211453" w:rsidRDefault="000F3854" w14:paraId="07547A01" wp14:textId="77777777">
      <w:pPr>
        <w:pStyle w:val="Heading1"/>
        <w:suppressAutoHyphens/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GB" w:eastAsia="en-GB"/>
        </w:rPr>
      </w:pPr>
    </w:p>
    <w:p xmlns:wp14="http://schemas.microsoft.com/office/word/2010/wordml" w:rsidRPr="00E0763E" w:rsidR="000F3854" w:rsidP="53211453" w:rsidRDefault="000F3854" w14:paraId="6420CE95" wp14:textId="3F6B9B89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2143645714" w:id="1134441426"/>
      <w:r w:rsidRPr="1528D1E8" w:rsidR="056AAED0">
        <w:rPr>
          <w:rFonts w:ascii="Arial" w:hAnsi="Arial" w:eastAsia="Arial" w:cs="Arial"/>
          <w:sz w:val="28"/>
          <w:szCs w:val="28"/>
          <w:u w:val="single"/>
        </w:rPr>
        <w:t>P</w:t>
      </w:r>
      <w:r w:rsidRPr="1528D1E8" w:rsidR="38AEE54D">
        <w:rPr>
          <w:rFonts w:ascii="Arial" w:hAnsi="Arial" w:eastAsia="Arial" w:cs="Arial"/>
          <w:sz w:val="28"/>
          <w:szCs w:val="28"/>
          <w:u w:val="single"/>
        </w:rPr>
        <w:t>roject overview:</w:t>
      </w:r>
      <w:bookmarkEnd w:id="1134441426"/>
    </w:p>
    <w:p xmlns:wp14="http://schemas.microsoft.com/office/word/2010/wordml" w:rsidRPr="00E0763E" w:rsidR="000F3854" w:rsidP="53211453" w:rsidRDefault="000F3854" w14:paraId="5043CB0F" wp14:textId="77777777">
      <w:pPr>
        <w:pStyle w:val="CitrixBodyText1"/>
        <w:rPr>
          <w:rFonts w:ascii="Arial" w:hAnsi="Arial" w:eastAsia="Arial" w:cs="Arial"/>
          <w:color w:val="auto"/>
          <w:sz w:val="24"/>
          <w:szCs w:val="24"/>
        </w:rPr>
      </w:pPr>
    </w:p>
    <w:p w:rsidR="6DFA32F6" w:rsidP="33B8950E" w:rsidRDefault="6DFA32F6" w14:paraId="05C6983D" w14:textId="0CDCBD86">
      <w:pPr>
        <w:pStyle w:val="Normal"/>
        <w:spacing w:before="60" w:after="60" w:line="240" w:lineRule="auto"/>
        <w:ind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33B8950E" w:rsidR="1AFBC31C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“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OwlTech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Pvt Ltd, a startup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established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in 2016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specialised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in setting up IoT enabled robotic retail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outlets under the name FRSHLY for fresh food aggregated from popular restaurants within the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city. At its peak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OwlTech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operated as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much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as 20 such outlets across the country in cities like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Chennai,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Bangalore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, Mumbai,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Kolkata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and Hyderabad and had over 100+ restaurant partners.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Now with its understanding of the market and experience in launching IoT enabled platforms,</w:t>
      </w:r>
    </w:p>
    <w:p w:rsidR="6DFA32F6" w:rsidP="2F164A8A" w:rsidRDefault="6DFA32F6" w14:paraId="17200474" w14:textId="6210BF1E">
      <w:pPr>
        <w:pStyle w:val="Normal"/>
        <w:spacing w:before="60" w:after="60" w:line="240" w:lineRule="auto"/>
        <w:ind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</w:t>
      </w:r>
      <w:r w:rsidRPr="15CAC9FB" w:rsidR="5D309752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T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ech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is looking to solve a major problem that the online delivery companies face 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at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the kitchen to rider hand over 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process.</w:t>
      </w:r>
    </w:p>
    <w:p w:rsidR="1AF8185C" w:rsidP="1AF8185C" w:rsidRDefault="1AF8185C" w14:paraId="7E068E88" w14:textId="739017F7">
      <w:pPr>
        <w:pStyle w:val="Normal"/>
        <w:spacing w:before="60" w:after="60" w:line="240" w:lineRule="auto"/>
        <w:ind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RPr="00E0763E" w:rsidR="000F3854" w:rsidP="53211453" w:rsidRDefault="000F3854" w14:paraId="46B26604" wp14:textId="1C783D7D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712329773" w:id="372852736"/>
      <w:r w:rsidRPr="1528D1E8" w:rsidR="625BDE41">
        <w:rPr>
          <w:rFonts w:ascii="Arial" w:hAnsi="Arial" w:eastAsia="Arial" w:cs="Arial"/>
          <w:sz w:val="28"/>
          <w:szCs w:val="28"/>
          <w:u w:val="single"/>
        </w:rPr>
        <w:t>O</w:t>
      </w:r>
      <w:r w:rsidRPr="1528D1E8" w:rsidR="38AEE54D">
        <w:rPr>
          <w:rFonts w:ascii="Arial" w:hAnsi="Arial" w:eastAsia="Arial" w:cs="Arial"/>
          <w:sz w:val="28"/>
          <w:szCs w:val="28"/>
          <w:u w:val="single"/>
        </w:rPr>
        <w:t>bjectives:</w:t>
      </w:r>
      <w:bookmarkEnd w:id="372852736"/>
    </w:p>
    <w:p xmlns:wp14="http://schemas.microsoft.com/office/word/2010/wordml" w:rsidRPr="00E0763E" w:rsidR="000F3854" w:rsidP="53211453" w:rsidRDefault="000F3854" w14:paraId="6537F28F" wp14:textId="77777777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</w:p>
    <w:p xmlns:wp14="http://schemas.microsoft.com/office/word/2010/wordml" w:rsidRPr="00E0763E" w:rsidR="000F3854" w:rsidP="53211453" w:rsidRDefault="000F3854" w14:paraId="21C6755E" wp14:textId="4C23ED52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56590DC3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efine the in-scope / out of scope of the </w:t>
      </w:r>
      <w:r w:rsidRPr="72AEF997" w:rsidR="59880D14">
        <w:rPr>
          <w:rFonts w:ascii="Arial" w:hAnsi="Arial" w:eastAsia="Arial" w:cs="Arial"/>
          <w:color w:val="auto"/>
          <w:sz w:val="24"/>
          <w:szCs w:val="24"/>
        </w:rPr>
        <w:t>w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ork towards this project.</w:t>
      </w:r>
    </w:p>
    <w:p xmlns:wp14="http://schemas.microsoft.com/office/word/2010/wordml" w:rsidRPr="00E0763E" w:rsidR="000F3854" w:rsidP="53211453" w:rsidRDefault="000F3854" w14:paraId="1C345471" wp14:textId="32EB5200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55255F5B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efine </w:t>
      </w:r>
      <w:r w:rsidRPr="72AEF997" w:rsidR="2C4A53DF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eliverables of the </w:t>
      </w:r>
      <w:r w:rsidRPr="72AEF997" w:rsidR="284FB821">
        <w:rPr>
          <w:rFonts w:ascii="Arial" w:hAnsi="Arial" w:eastAsia="Arial" w:cs="Arial"/>
          <w:color w:val="auto"/>
          <w:sz w:val="24"/>
          <w:szCs w:val="24"/>
        </w:rPr>
        <w:t>p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roject to the </w:t>
      </w:r>
      <w:r w:rsidRPr="72AEF997" w:rsidR="459539FB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lient.</w:t>
      </w:r>
    </w:p>
    <w:p xmlns:wp14="http://schemas.microsoft.com/office/word/2010/wordml" w:rsidRPr="00E0763E" w:rsidR="000F3854" w:rsidP="53211453" w:rsidRDefault="000F3854" w14:paraId="09965255" wp14:textId="32AE8592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3FD2C1C1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5CC7FE8B">
        <w:rPr>
          <w:rFonts w:ascii="Arial" w:hAnsi="Arial" w:eastAsia="Arial" w:cs="Arial"/>
          <w:color w:val="auto"/>
          <w:sz w:val="24"/>
          <w:szCs w:val="24"/>
        </w:rPr>
        <w:t>t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echnologies and </w:t>
      </w:r>
      <w:r w:rsidRPr="72AEF997" w:rsidR="19F81E38">
        <w:rPr>
          <w:rFonts w:ascii="Arial" w:hAnsi="Arial" w:eastAsia="Arial" w:cs="Arial"/>
          <w:color w:val="auto"/>
          <w:sz w:val="24"/>
          <w:szCs w:val="24"/>
        </w:rPr>
        <w:t>a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rchitecture.</w:t>
      </w:r>
    </w:p>
    <w:p xmlns:wp14="http://schemas.microsoft.com/office/word/2010/wordml" w:rsidRPr="00E0763E" w:rsidR="000F3854" w:rsidP="53211453" w:rsidRDefault="000F3854" w14:paraId="5426573F" wp14:textId="0D08DC0A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3FD2C1C1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timelines of the deliverables.</w:t>
      </w:r>
    </w:p>
    <w:p xmlns:wp14="http://schemas.microsoft.com/office/word/2010/wordml" w:rsidRPr="00E0763E" w:rsidR="000F3854" w:rsidP="53211453" w:rsidRDefault="000F3854" w14:paraId="11DBF005" wp14:textId="26AEEA32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2BF8C1F2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efine </w:t>
      </w:r>
      <w:r w:rsidRPr="72AEF997" w:rsidR="0CA88854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onfiguration </w:t>
      </w:r>
      <w:r w:rsidRPr="72AEF997" w:rsidR="247B1D0B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anagement / </w:t>
      </w:r>
      <w:r w:rsidRPr="72AEF997" w:rsidR="1F2C849E">
        <w:rPr>
          <w:rFonts w:ascii="Arial" w:hAnsi="Arial" w:eastAsia="Arial" w:cs="Arial"/>
          <w:color w:val="auto"/>
          <w:sz w:val="24"/>
          <w:szCs w:val="24"/>
        </w:rPr>
        <w:t>s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ource </w:t>
      </w:r>
      <w:r w:rsidRPr="72AEF997" w:rsidR="37B43640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ode </w:t>
      </w:r>
      <w:r w:rsidRPr="72AEF997" w:rsidR="674DEB44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anagement.</w:t>
      </w:r>
    </w:p>
    <w:p xmlns:wp14="http://schemas.microsoft.com/office/word/2010/wordml" w:rsidRPr="00E0763E" w:rsidR="000F3854" w:rsidP="53211453" w:rsidRDefault="000F3854" w14:paraId="3AFF1AFA" wp14:textId="10384925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695F2782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53ED043D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ommunication </w:t>
      </w:r>
      <w:r w:rsidRPr="72AEF997" w:rsidR="5D420C3E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ethods.</w:t>
      </w:r>
    </w:p>
    <w:p xmlns:wp14="http://schemas.microsoft.com/office/word/2010/wordml" w:rsidRPr="00E0763E" w:rsidR="000F3854" w:rsidP="53211453" w:rsidRDefault="000F3854" w14:paraId="5F7E79E3" wp14:textId="2AA4F4CC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695F2782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4742FA93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evelopment </w:t>
      </w:r>
      <w:r w:rsidRPr="72AEF997" w:rsidR="57EAB2CF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ethodologies to achieve the deliverables.</w:t>
      </w:r>
    </w:p>
    <w:p xmlns:wp14="http://schemas.microsoft.com/office/word/2010/wordml" w:rsidRPr="00E0763E" w:rsidR="000D3E5E" w:rsidP="53211453" w:rsidRDefault="000D3E5E" w14:paraId="6DFB9E20" wp14:textId="77777777">
      <w:pPr>
        <w:pStyle w:val="CitrixBodyText2"/>
        <w:ind w:left="108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C81D92" w:rsidP="2F164A8A" w:rsidRDefault="00C81D92" w14:paraId="2ACB3C19" wp14:textId="5F851B65">
      <w:pPr>
        <w:suppressAutoHyphens/>
        <w:rPr>
          <w:rFonts w:ascii="Arial" w:hAnsi="Arial" w:eastAsia="Arial" w:cs="Arial"/>
        </w:rPr>
      </w:pPr>
      <w:r w:rsidRPr="72AEF997">
        <w:rPr>
          <w:rFonts w:ascii="Arial" w:hAnsi="Arial" w:eastAsia="Arial" w:cs="Arial"/>
        </w:rPr>
        <w:br w:type="page"/>
      </w:r>
    </w:p>
    <w:p xmlns:wp14="http://schemas.microsoft.com/office/word/2010/wordml" w:rsidRPr="00E0763E" w:rsidR="00C81D92" w:rsidP="1528D1E8" w:rsidRDefault="00C81D92" w14:paraId="4C74C7CF" wp14:textId="615693E0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</w:pPr>
      <w:bookmarkStart w:name="_Toc601766463" w:id="1782836671"/>
      <w:r w:rsidRPr="1528D1E8" w:rsidR="790D37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S</w:t>
      </w:r>
      <w:r w:rsidRPr="1528D1E8" w:rsidR="007CC5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ection -2 Scope of work</w:t>
      </w:r>
      <w:bookmarkEnd w:id="1782836671"/>
    </w:p>
    <w:p w:rsidR="2F164A8A" w:rsidP="2F164A8A" w:rsidRDefault="2F164A8A" w14:paraId="77462831" w14:textId="08E5422C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</w:p>
    <w:p xmlns:wp14="http://schemas.microsoft.com/office/word/2010/wordml" w:rsidRPr="00E0763E" w:rsidR="00C81D92" w:rsidP="5999D4D6" w:rsidRDefault="00C81D92" w14:paraId="5C247AEA" wp14:textId="0D59284D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  <w:bookmarkStart w:name="_Toc486725802" w:id="801421489"/>
      <w:r w:rsidRPr="1528D1E8" w:rsidR="0826F5BB">
        <w:rPr>
          <w:rFonts w:ascii="Arial" w:hAnsi="Arial" w:eastAsia="Arial" w:cs="Arial"/>
          <w:sz w:val="28"/>
          <w:szCs w:val="28"/>
          <w:u w:val="single"/>
        </w:rPr>
        <w:t>Overview:</w:t>
      </w:r>
      <w:bookmarkEnd w:id="801421489"/>
      <w:r w:rsidRPr="1528D1E8" w:rsidR="0826F5BB">
        <w:rPr>
          <w:rFonts w:ascii="Arial" w:hAnsi="Arial" w:eastAsia="Arial" w:cs="Arial"/>
          <w:sz w:val="28"/>
          <w:szCs w:val="28"/>
          <w:u w:val="single"/>
        </w:rPr>
        <w:t xml:space="preserve"> </w:t>
      </w:r>
    </w:p>
    <w:p xmlns:wp14="http://schemas.microsoft.com/office/word/2010/wordml" w:rsidRPr="00E0763E" w:rsidR="00C81D92" w:rsidP="5999D4D6" w:rsidRDefault="00C81D92" w14:paraId="31821497" wp14:textId="0C7E5A75">
      <w:pPr>
        <w:pStyle w:val="CitrixBodyText1"/>
        <w:ind w:firstLine="72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C81D92" w:rsidP="1E7078B0" w:rsidRDefault="00C81D92" w14:paraId="11DB1CCF" wp14:textId="1600CC62">
      <w:pPr>
        <w:pStyle w:val="CitrixBodyText1"/>
        <w:ind w:firstLine="720"/>
        <w:jc w:val="both"/>
        <w:rPr>
          <w:rFonts w:ascii="Arial" w:hAnsi="Arial" w:eastAsia="Arial" w:cs="Arial"/>
          <w:color w:val="auto"/>
          <w:sz w:val="24"/>
          <w:szCs w:val="24"/>
        </w:rPr>
      </w:pPr>
      <w:r w:rsidRPr="1E7078B0" w:rsidR="7EC5BC9D">
        <w:rPr>
          <w:rFonts w:ascii="Arial" w:hAnsi="Arial" w:eastAsia="Arial" w:cs="Arial"/>
          <w:color w:val="auto"/>
          <w:sz w:val="24"/>
          <w:szCs w:val="24"/>
        </w:rPr>
        <w:t>B</w:t>
      </w:r>
      <w:r w:rsidRPr="1E7078B0" w:rsidR="0826F5BB">
        <w:rPr>
          <w:rFonts w:ascii="Arial" w:hAnsi="Arial" w:eastAsia="Arial" w:cs="Arial"/>
          <w:color w:val="auto"/>
          <w:sz w:val="24"/>
          <w:szCs w:val="24"/>
        </w:rPr>
        <w:t xml:space="preserve">ased on the information provided by the customer </w:t>
      </w:r>
      <w:r w:rsidRPr="1E7078B0" w:rsidR="0826F5BB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“</w:t>
      </w:r>
      <w:r w:rsidRPr="1E7078B0" w:rsidR="2C5068D8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OwlTech</w:t>
      </w:r>
      <w:r w:rsidRPr="1E7078B0" w:rsidR="2C5068D8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 Pvt Ltd</w:t>
      </w:r>
      <w:r w:rsidRPr="1E7078B0" w:rsidR="0826F5BB">
        <w:rPr>
          <w:rFonts w:ascii="Arial" w:hAnsi="Arial" w:eastAsia="Arial" w:cs="Arial"/>
          <w:color w:val="auto"/>
          <w:sz w:val="24"/>
          <w:szCs w:val="24"/>
        </w:rPr>
        <w:t xml:space="preserve"> in the engagement and as mutually agreed the below are the scope of the development and initial support.</w:t>
      </w:r>
    </w:p>
    <w:p xmlns:wp14="http://schemas.microsoft.com/office/word/2010/wordml" w:rsidRPr="00E0763E" w:rsidR="00C81D92" w:rsidP="53211453" w:rsidRDefault="00C81D92" w14:paraId="44E871BC" wp14:textId="77777777">
      <w:pPr>
        <w:pStyle w:val="CitrixBodyText1"/>
        <w:ind w:firstLine="720"/>
        <w:rPr>
          <w:rFonts w:ascii="Arial" w:hAnsi="Arial" w:eastAsia="Arial" w:cs="Arial"/>
          <w:color w:val="auto"/>
        </w:rPr>
      </w:pPr>
    </w:p>
    <w:p xmlns:wp14="http://schemas.microsoft.com/office/word/2010/wordml" w:rsidRPr="00E0763E" w:rsidR="00C81D92" w:rsidP="75EAEEED" w:rsidRDefault="00C81D92" w14:paraId="203AE08F" wp14:textId="77777777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1618997157" w:id="207739272"/>
      <w:r w:rsidRPr="1528D1E8" w:rsidR="3708BB71">
        <w:rPr>
          <w:rFonts w:ascii="Arial" w:hAnsi="Arial" w:eastAsia="Arial" w:cs="Arial"/>
          <w:sz w:val="28"/>
          <w:szCs w:val="28"/>
          <w:u w:val="single"/>
        </w:rPr>
        <w:t>In-scope:</w:t>
      </w:r>
      <w:bookmarkEnd w:id="207739272"/>
    </w:p>
    <w:p w:rsidR="33443B62" w:rsidP="33443B62" w:rsidRDefault="33443B62" w14:paraId="1EA2F17E" w14:textId="0F370500">
      <w:pPr>
        <w:pStyle w:val="CitrixBodyText1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5F6166"/>
          <w:sz w:val="22"/>
          <w:szCs w:val="22"/>
        </w:rPr>
      </w:pPr>
    </w:p>
    <w:p w:rsidR="0525E9E7" w:rsidP="2F164A8A" w:rsidRDefault="0525E9E7" w14:paraId="40A31297" w14:textId="14239495">
      <w:pPr>
        <w:pStyle w:val="CitrixBodyText1"/>
        <w:numPr>
          <w:ilvl w:val="0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Product Development </w:t>
      </w:r>
    </w:p>
    <w:p w:rsidR="0525E9E7" w:rsidP="2F164A8A" w:rsidRDefault="0525E9E7" w14:paraId="0BEBDE77" w14:textId="42CCE4C0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15CAC9FB" w:rsidR="73524B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U</w:t>
      </w:r>
      <w:r w:rsidRPr="15CAC9FB" w:rsidR="5F85D90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I</w:t>
      </w:r>
      <w:r w:rsidRPr="15CAC9FB" w:rsidR="73524B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</w:t>
      </w:r>
      <w:r w:rsidRPr="15CAC9FB" w:rsidR="4B86828C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evelopmen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t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. 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</w:t>
      </w:r>
    </w:p>
    <w:p w:rsidR="0525E9E7" w:rsidP="2F164A8A" w:rsidRDefault="0525E9E7" w14:paraId="2D99BDD3" w14:textId="6BD297C2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7509F5EC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ata </w:t>
      </w:r>
      <w:r w:rsidRPr="72AEF997" w:rsidR="2A7CE6B0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m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odel &amp; </w:t>
      </w:r>
      <w:r w:rsidRPr="72AEF997" w:rsidR="0B5A33B8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ata </w:t>
      </w:r>
      <w:r w:rsidRPr="72AEF997" w:rsidR="56087E1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s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tructure </w:t>
      </w:r>
      <w:r w:rsidRPr="72AEF997" w:rsidR="6336BE68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esign. </w:t>
      </w:r>
    </w:p>
    <w:p w:rsidR="0525E9E7" w:rsidP="2F164A8A" w:rsidRDefault="0525E9E7" w14:paraId="1D7FFA80" w14:textId="77D5A106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6A2C8FB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API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</w:t>
      </w:r>
      <w:r w:rsidRPr="72AEF997" w:rsidR="0FF485C8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esign &amp; </w:t>
      </w:r>
      <w:r w:rsidRPr="72AEF997" w:rsidR="4402C1F0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evelopment. </w:t>
      </w:r>
    </w:p>
    <w:p w:rsidR="2F164A8A" w:rsidP="72AEF997" w:rsidRDefault="2F164A8A" w14:paraId="4D182AA9" w14:textId="608F2441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19E2C37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W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eb </w:t>
      </w:r>
      <w:r w:rsidRPr="72AEF997" w:rsidR="2D0E8D8A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pp </w:t>
      </w:r>
      <w:r w:rsidRPr="72AEF997" w:rsidR="4388E9D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esign &amp; </w:t>
      </w:r>
      <w:r w:rsidRPr="72AEF997" w:rsidR="5221E29D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evelopment</w:t>
      </w:r>
      <w:r w:rsidRPr="72AEF997" w:rsidR="60220925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.</w:t>
      </w:r>
    </w:p>
    <w:p w:rsidR="6ACA2B66" w:rsidP="72AEF997" w:rsidRDefault="6ACA2B66" w14:paraId="29E0888A" w14:textId="26CEAA8A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5F6166"/>
          <w:sz w:val="22"/>
          <w:szCs w:val="22"/>
        </w:rPr>
      </w:pPr>
      <w:r w:rsidRPr="72AEF997" w:rsidR="6ACA2B66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I</w:t>
      </w:r>
      <w:r w:rsidRPr="72AEF997" w:rsidR="5D6FF11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ntegration with the backend (3</w:t>
      </w:r>
      <w:r w:rsidRPr="72AEF997" w:rsidR="5D6FF11F">
        <w:rPr>
          <w:rFonts w:ascii="Arial" w:hAnsi="Arial" w:eastAsia="Arial" w:cs="Arial"/>
          <w:color w:val="auto"/>
          <w:sz w:val="24"/>
          <w:szCs w:val="24"/>
          <w:vertAlign w:val="superscript"/>
          <w:lang w:eastAsia="en-US" w:bidi="ar-SA"/>
        </w:rPr>
        <w:t>rd</w:t>
      </w:r>
      <w:r w:rsidRPr="72AEF997" w:rsidR="5D6FF11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party) </w:t>
      </w:r>
      <w:r w:rsidRPr="72AEF997" w:rsidR="6A2C8FB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API</w:t>
      </w:r>
      <w:r w:rsidRPr="72AEF997" w:rsidR="076B05D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s.</w:t>
      </w:r>
    </w:p>
    <w:p w:rsidR="335B0F10" w:rsidP="2F164A8A" w:rsidRDefault="335B0F10" w14:paraId="0A0BC342" w14:textId="15385558">
      <w:pPr>
        <w:pStyle w:val="CitrixBodyText1"/>
        <w:numPr>
          <w:ilvl w:val="0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Version Maintenance</w:t>
      </w:r>
    </w:p>
    <w:p w:rsidR="335B0F10" w:rsidP="2F164A8A" w:rsidRDefault="335B0F10" w14:paraId="10B6B6D1" w14:textId="6A806E5B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21A15AA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M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aintaining the </w:t>
      </w:r>
      <w:r w:rsidRPr="72AEF997" w:rsidR="6EABF55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p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roject </w:t>
      </w:r>
      <w:r w:rsidRPr="72AEF997" w:rsidR="6A3C0225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rtifacts in </w:t>
      </w:r>
      <w:r w:rsidRPr="72AEF997" w:rsidR="70998B6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c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lient preferred 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SCM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tool. </w:t>
      </w:r>
    </w:p>
    <w:p w:rsidR="7E028745" w:rsidP="72AEF997" w:rsidRDefault="7E028745" w14:paraId="0D962BCF" w14:textId="7D6FF7A7">
      <w:pPr>
        <w:pStyle w:val="ListParagraph"/>
        <w:numPr>
          <w:ilvl w:val="1"/>
          <w:numId w:val="237"/>
        </w:numPr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7E02874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aintaining the </w:t>
      </w:r>
      <w:r w:rsidRPr="72AEF997" w:rsidR="1616680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roject </w:t>
      </w:r>
      <w:r w:rsidRPr="72AEF997" w:rsidR="7ACAE97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b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inaries and 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their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versions in </w:t>
      </w:r>
      <w:r w:rsidRPr="72AEF997" w:rsidR="0252633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lient preferred SCM tool.</w:t>
      </w:r>
      <w:r w:rsidRPr="72AEF997" w:rsidR="63371FA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72AEF997" w:rsidRDefault="2F652834" w14:paraId="6E7E5350" w14:textId="61A2B879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72AEF997" w:rsidR="6C47881F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en-US" w:eastAsia="en-US" w:bidi="ar-SA"/>
        </w:rPr>
        <w:t xml:space="preserve">Application Deployment 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</w:t>
      </w:r>
    </w:p>
    <w:p w:rsidR="2F652834" w:rsidP="2F164A8A" w:rsidRDefault="2F652834" w14:paraId="5DBD6635" w14:textId="52FD2E33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2539D8F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B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uilding the deployable binaries</w:t>
      </w:r>
      <w:r w:rsidRPr="72AEF997" w:rsidR="1492B2F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3A1C7395" w:rsidP="72AEF997" w:rsidRDefault="3A1C7395" w14:paraId="5C7404CF" w14:textId="73552E3F">
      <w:pPr>
        <w:pStyle w:val="CitrixBodyText1"/>
        <w:numPr>
          <w:ilvl w:val="1"/>
          <w:numId w:val="237"/>
        </w:numPr>
        <w:suppressLineNumbers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3A1C739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eploying the application in the cloud</w:t>
      </w:r>
      <w:r w:rsidRPr="72AEF997" w:rsidR="2A85804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1B31F8D2" w14:textId="3E026CA7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Initial Support </w:t>
      </w:r>
    </w:p>
    <w:p w:rsidR="2F652834" w:rsidP="2F164A8A" w:rsidRDefault="2F652834" w14:paraId="4B3E8173" w14:textId="0C6A27FE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4E656AA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 per the agreement the 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initial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  <w:r w:rsidRPr="72AEF997" w:rsidR="2F55634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upport covers  </w:t>
      </w:r>
    </w:p>
    <w:p w:rsidR="2F652834" w:rsidP="2F164A8A" w:rsidRDefault="2F652834" w14:paraId="55D5086F" w14:textId="1D8C7515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4897F1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K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nowledge </w:t>
      </w:r>
      <w:r w:rsidRPr="72AEF997" w:rsidR="60723F6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ransition to client personal </w:t>
      </w:r>
    </w:p>
    <w:p w:rsidR="2F652834" w:rsidP="2F164A8A" w:rsidRDefault="2F652834" w14:paraId="629B37CA" w14:textId="4A519072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179E926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H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andling application incident tickets</w:t>
      </w:r>
      <w:r w:rsidRPr="72AEF997" w:rsidR="79FE365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4821599C" w14:textId="497EFB26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13D250E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tabilization of the </w:t>
      </w:r>
      <w:r w:rsidRPr="72AEF997" w:rsidR="61ABB82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pplication</w:t>
      </w:r>
      <w:r w:rsidRPr="72AEF997" w:rsidR="04172CDC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72AEF997" w:rsidRDefault="2F652834" w14:paraId="4A021EC3" w14:textId="671E271D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704C167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raining to </w:t>
      </w:r>
      <w:r w:rsidRPr="72AEF997" w:rsidR="43F87E7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dministrator </w:t>
      </w:r>
      <w:r w:rsidRPr="72AEF997" w:rsidR="193F4A4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ser of the </w:t>
      </w:r>
      <w:r w:rsidRPr="72AEF997" w:rsidR="2D60371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pplication</w:t>
      </w:r>
      <w:r w:rsidRPr="72AEF997" w:rsidR="2ADC254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– </w:t>
      </w:r>
      <w:r w:rsidRPr="72AEF997" w:rsidR="6DE5C89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imited</w:t>
      </w:r>
      <w:r w:rsidRPr="72AEF997" w:rsidR="01E4C7F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 </w:t>
      </w:r>
    </w:p>
    <w:p w:rsidR="6A698CB7" w:rsidP="2F164A8A" w:rsidRDefault="6A698CB7" w14:paraId="37321B97" w14:textId="0E7662D4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0D1E7BC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cumentation </w:t>
      </w:r>
    </w:p>
    <w:p w:rsidR="2F652834" w:rsidP="2F164A8A" w:rsidRDefault="2F652834" w14:paraId="6CAC3C25" w14:textId="08374614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2F164A8A" w:rsidR="2F65283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 part of the deliverables, the below documents will be prepared and handed over to the customer  </w:t>
      </w:r>
    </w:p>
    <w:p w:rsidR="2F652834" w:rsidP="72AEF997" w:rsidRDefault="2F652834" w14:paraId="7B8327C3" w14:textId="18FEDEDA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Technical </w:t>
      </w:r>
      <w:r w:rsidRPr="72AEF997" w:rsidR="45215B0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esign </w:t>
      </w:r>
      <w:r w:rsidRPr="72AEF997" w:rsidR="3A47AFC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ocument </w:t>
      </w:r>
    </w:p>
    <w:p w:rsidR="2F652834" w:rsidP="72AEF997" w:rsidRDefault="2F652834" w14:paraId="2CF86451" w14:textId="55E1BC1C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Infra </w:t>
      </w:r>
      <w:r w:rsidRPr="72AEF997" w:rsidR="66C83EB2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rch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document</w:t>
      </w:r>
      <w:r w:rsidRPr="72AEF997" w:rsidR="7E3448AC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72AEF997" w:rsidRDefault="2F652834" w14:paraId="60785821" w14:textId="378FCEFD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Use </w:t>
      </w:r>
      <w:r w:rsidRPr="72AEF997" w:rsidR="4FCBFC7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ase </w:t>
      </w:r>
      <w:r w:rsidRPr="72AEF997" w:rsidR="3EC6A5EB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ocument</w:t>
      </w:r>
      <w:r w:rsidRPr="72AEF997" w:rsidR="4B329C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72AEF997" w:rsidRDefault="2F652834" w14:paraId="6265DD1C" w14:textId="45DE3863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Test </w:t>
      </w:r>
      <w:r w:rsidRPr="72AEF997" w:rsidR="5AECF72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ase </w:t>
      </w:r>
      <w:r w:rsidRPr="72AEF997" w:rsidR="77076EA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ocument</w:t>
      </w:r>
      <w:r w:rsidRPr="72AEF997" w:rsidR="4B329C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164A8A" w:rsidP="72AEF997" w:rsidRDefault="2F164A8A" w14:paraId="6D734BD9" w14:textId="6B3F5FC0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Mini </w:t>
      </w:r>
      <w:r w:rsidRPr="72AEF997" w:rsidR="14667EA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ser </w:t>
      </w:r>
      <w:r w:rsidRPr="72AEF997" w:rsidR="108F4A3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anual / </w:t>
      </w:r>
      <w:r w:rsidRPr="72AEF997" w:rsidR="53B61AE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raining </w:t>
      </w:r>
      <w:r w:rsidRPr="72AEF997" w:rsidR="76EF3648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ocument. </w:t>
      </w:r>
    </w:p>
    <w:p w:rsidR="2F652834" w:rsidP="2F164A8A" w:rsidRDefault="2F652834" w14:paraId="3B86B93E" w14:textId="62191906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33B8950E" w:rsidR="4D05A66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Cloud Infrastructure Architectur</w:t>
      </w:r>
      <w:r w:rsidRPr="33B8950E" w:rsidR="52A38D4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</w:t>
      </w:r>
      <w:r w:rsidRPr="33B8950E" w:rsidR="4D05A66D">
        <w:rPr>
          <w:rFonts w:ascii="Arial" w:hAnsi="Arial" w:eastAsia="Arial" w:cs="Arial"/>
          <w:noProof w:val="0"/>
          <w:lang w:val="en-US"/>
        </w:rPr>
        <w:t xml:space="preserve"> </w:t>
      </w:r>
    </w:p>
    <w:p w:rsidR="33B8950E" w:rsidP="33B8950E" w:rsidRDefault="33B8950E" w14:paraId="1828FB4E" w14:textId="32400368">
      <w:pPr>
        <w:pStyle w:val="Normal"/>
        <w:bidi w:val="0"/>
        <w:ind w:left="0" w:right="-20"/>
        <w:rPr>
          <w:rFonts w:ascii="Arial" w:hAnsi="Arial" w:eastAsia="Arial" w:cs="Arial"/>
          <w:noProof w:val="0"/>
          <w:color w:val="FFFFFF" w:themeColor="background1" w:themeTint="FF" w:themeShade="FF"/>
          <w:sz w:val="28"/>
          <w:szCs w:val="28"/>
          <w:lang w:val="en-US"/>
        </w:rPr>
      </w:pPr>
    </w:p>
    <w:p w:rsidR="2F652834" w:rsidP="2F164A8A" w:rsidRDefault="2F652834" w14:paraId="0FA09CFC" w14:textId="485C40D1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Assessment and </w:t>
      </w:r>
      <w:r w:rsidRPr="72AEF997" w:rsidR="7B61D2D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lanning</w:t>
      </w:r>
      <w:r w:rsidRPr="72AEF997" w:rsidR="3F5D639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2FCEAB0D" w14:textId="6426020E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Design and </w:t>
      </w:r>
      <w:r w:rsidRPr="72AEF997" w:rsidR="09E64E5B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rchitecture</w:t>
      </w:r>
      <w:r w:rsidRPr="72AEF997" w:rsidR="07E767B2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20E5F0F1" w14:textId="38CC2B2B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Security </w:t>
      </w:r>
      <w:r w:rsidRPr="72AEF997" w:rsidR="6F5D433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lanning</w:t>
      </w:r>
      <w:r w:rsidRPr="72AEF997" w:rsidR="6A0A0F88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1F9B2DD2" w14:textId="456709C1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Cost </w:t>
      </w:r>
      <w:r w:rsidRPr="72AEF997" w:rsidR="5EA922DB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ptimization</w:t>
      </w:r>
      <w:r w:rsidRPr="72AEF997" w:rsidR="6A0A0F88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787B6531" w14:textId="259D685A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Integration</w:t>
      </w:r>
      <w:r w:rsidRPr="72AEF997" w:rsidR="028C667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30E01F17" w14:textId="5E6B68D1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Network </w:t>
      </w:r>
      <w:r w:rsidRPr="72AEF997" w:rsidR="1433869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esign</w:t>
      </w:r>
      <w:r w:rsidRPr="72AEF997" w:rsidR="313AC8A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61294B2C" w14:textId="0B31EE98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Automation and </w:t>
      </w:r>
      <w:r w:rsidRPr="72AEF997" w:rsidR="6D98637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rchestration</w:t>
      </w:r>
      <w:r w:rsidRPr="72AEF997" w:rsidR="0523CEC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647DFB44" w14:textId="1402D88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Compliance and </w:t>
      </w:r>
      <w:r w:rsidRPr="72AEF997" w:rsidR="7FAFC9B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g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overnance</w:t>
      </w:r>
      <w:r w:rsidRPr="72AEF997" w:rsidR="0523CEC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164A8A" w:rsidP="72AEF997" w:rsidRDefault="2F164A8A" w14:paraId="52EE866F" w14:textId="702D53F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Documentation</w:t>
      </w:r>
      <w:r w:rsidRPr="15CAC9FB" w:rsidR="5932DEF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15CAC9FB" w:rsidP="15CAC9FB" w:rsidRDefault="15CAC9FB" w14:paraId="19AD1C88" w14:textId="0499B708">
      <w:pPr>
        <w:pStyle w:val="CitrixBodyText1"/>
        <w:suppressLineNumbers w:val="0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noProof w:val="0"/>
          <w:color w:val="5F6166"/>
          <w:sz w:val="22"/>
          <w:szCs w:val="22"/>
          <w:lang w:val="en-US" w:eastAsia="en-US" w:bidi="ar-SA"/>
        </w:rPr>
      </w:pPr>
    </w:p>
    <w:p w:rsidR="2F652834" w:rsidP="2F164A8A" w:rsidRDefault="2F652834" w14:paraId="3B55BB68" w14:textId="20004731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33B8950E" w:rsidR="4D05A66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Cloud Infrastructure Support </w:t>
      </w:r>
    </w:p>
    <w:p w:rsidR="33B8950E" w:rsidP="33B8950E" w:rsidRDefault="33B8950E" w14:paraId="3F1A9B1D" w14:textId="1AEBC64C">
      <w:pPr>
        <w:pStyle w:val="Normal"/>
        <w:bidi w:val="0"/>
        <w:ind w:left="0" w:right="-20"/>
        <w:rPr>
          <w:rFonts w:ascii="Arial" w:hAnsi="Arial" w:eastAsia="Arial" w:cs="Arial"/>
          <w:noProof w:val="0"/>
          <w:color w:val="FFFFFF" w:themeColor="background1" w:themeTint="FF" w:themeShade="FF"/>
          <w:sz w:val="28"/>
          <w:szCs w:val="28"/>
          <w:lang w:val="en-US" w:eastAsia="en-US" w:bidi="ar-SA"/>
        </w:rPr>
      </w:pPr>
    </w:p>
    <w:p w:rsidR="2F652834" w:rsidP="2F164A8A" w:rsidRDefault="2F652834" w14:paraId="727F162C" w14:textId="61F94FB9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Monitoring and </w:t>
      </w:r>
      <w:r w:rsidRPr="72AEF997" w:rsidR="532B98F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lerting</w:t>
      </w:r>
      <w:r w:rsidRPr="72AEF997" w:rsidR="3DDC3E8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480CBD57" w14:textId="0C094DEA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Incident </w:t>
      </w:r>
      <w:r w:rsidRPr="72AEF997" w:rsidR="6371BAC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esponse</w:t>
      </w:r>
      <w:r w:rsidRPr="72AEF997" w:rsidR="5DBECF1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6FB44F2D" w14:textId="3BDD85F2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Patch and </w:t>
      </w:r>
      <w:r w:rsidRPr="72AEF997" w:rsidR="7398B4F2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pdate </w:t>
      </w:r>
      <w:r w:rsidRPr="72AEF997" w:rsidR="3B2FB8D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anagement</w:t>
      </w:r>
      <w:r w:rsidRPr="72AEF997" w:rsidR="517F7C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48A2C270" w14:textId="22C32F8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Performance </w:t>
      </w:r>
      <w:r w:rsidRPr="72AEF997" w:rsidR="1D8A2DC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ptimization</w:t>
      </w:r>
      <w:r w:rsidRPr="72AEF997" w:rsidR="35BC657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61FBA677" w14:textId="21C863CB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User </w:t>
      </w:r>
      <w:r w:rsidRPr="72AEF997" w:rsidR="7E5FDEE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upport</w:t>
      </w:r>
      <w:r w:rsidRPr="72AEF997" w:rsidR="6694EC5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57D3DF75" w14:textId="3DCA5C4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Backup and </w:t>
      </w:r>
      <w:r w:rsidRPr="72AEF997" w:rsidR="264383B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ecovery</w:t>
      </w:r>
      <w:r w:rsidRPr="72AEF997" w:rsidR="342DC69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52136596" w14:textId="372EE304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Access </w:t>
      </w:r>
      <w:r w:rsidRPr="72AEF997" w:rsidR="575A411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ontrol</w:t>
      </w:r>
      <w:r w:rsidRPr="72AEF997" w:rsidR="0EF5B7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164A8A" w:rsidP="15CAC9FB" w:rsidRDefault="2F164A8A" w14:paraId="1597B77D" w14:textId="35D416DB">
      <w:pPr>
        <w:pStyle w:val="CitrixBodyText1"/>
        <w:numPr>
          <w:ilvl w:val="1"/>
          <w:numId w:val="237"/>
        </w:numPr>
        <w:suppressLineNumbers w:val="0"/>
        <w:spacing w:before="0" w:beforeAutospacing="off" w:after="120" w:afterAutospacing="off" w:line="259" w:lineRule="auto"/>
        <w:ind w:left="1440" w:right="0" w:hanging="36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Cost </w:t>
      </w:r>
      <w:r w:rsidRPr="15CAC9FB" w:rsidR="50A2503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onitoring and </w:t>
      </w:r>
      <w:r w:rsidRPr="15CAC9FB" w:rsidR="6B3A42C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eporting</w:t>
      </w:r>
      <w:r w:rsidRPr="15CAC9FB" w:rsidR="2ADABDE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164A8A" w:rsidP="15CAC9FB" w:rsidRDefault="2F164A8A" w14:paraId="3D0B4315" w14:textId="4D3D91AF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left="1440" w:right="0" w:hanging="36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Documentation and </w:t>
      </w:r>
      <w:r w:rsidRPr="15CAC9FB" w:rsidR="0CE520E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k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nowledge </w:t>
      </w:r>
      <w:r w:rsidRPr="15CAC9FB" w:rsidR="006D9B4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haring</w:t>
      </w:r>
      <w:r w:rsidRPr="15CAC9FB" w:rsidR="2ADABDE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164A8A" w:rsidP="2F164A8A" w:rsidRDefault="2F164A8A" w14:paraId="3CC34DD5" w14:textId="4D9E46F5">
      <w:pPr>
        <w:pStyle w:val="Normal"/>
        <w:bidi w:val="0"/>
        <w:ind w:left="0" w:right="-20"/>
        <w:rPr>
          <w:rFonts w:ascii="Arial" w:hAnsi="Arial" w:eastAsia="Arial" w:cs="Arial"/>
          <w:noProof w:val="0"/>
          <w:color w:val="FFFFFF" w:themeColor="background1" w:themeTint="FF" w:themeShade="FF"/>
          <w:sz w:val="28"/>
          <w:szCs w:val="28"/>
          <w:lang w:val="en-US"/>
        </w:rPr>
      </w:pPr>
    </w:p>
    <w:p xmlns:wp14="http://schemas.microsoft.com/office/word/2010/wordml" w:rsidRPr="00E0763E" w:rsidR="00C81D92" w:rsidP="75EAEEED" w:rsidRDefault="00C81D92" w14:paraId="48AEBE5E" wp14:textId="77777777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2033782570" w:id="1493224536"/>
      <w:r w:rsidRPr="1528D1E8" w:rsidR="007CC5A1">
        <w:rPr>
          <w:rFonts w:ascii="Arial" w:hAnsi="Arial" w:eastAsia="Arial" w:cs="Arial"/>
          <w:sz w:val="28"/>
          <w:szCs w:val="28"/>
          <w:u w:val="single"/>
        </w:rPr>
        <w:t>Out of scope:</w:t>
      </w:r>
      <w:bookmarkEnd w:id="1493224536"/>
    </w:p>
    <w:p w:rsidR="2923F34C" w:rsidP="53211453" w:rsidRDefault="2923F34C" w14:paraId="790E954C" w14:textId="33A4769B">
      <w:pPr>
        <w:pStyle w:val="CitrixBodyText1"/>
        <w:ind w:left="0"/>
        <w:rPr>
          <w:rFonts w:ascii="Arial" w:hAnsi="Arial" w:eastAsia="Arial" w:cs="Arial"/>
          <w:color w:val="auto"/>
          <w:sz w:val="24"/>
          <w:szCs w:val="24"/>
        </w:rPr>
      </w:pPr>
    </w:p>
    <w:p w:rsidR="08402D2D" w:rsidP="2F164A8A" w:rsidRDefault="08402D2D" w14:paraId="62D1560F" w14:textId="2E8EFC39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007CC5A1">
        <w:rPr>
          <w:rFonts w:ascii="Arial" w:hAnsi="Arial" w:eastAsia="Arial" w:cs="Arial"/>
          <w:color w:val="auto"/>
          <w:sz w:val="24"/>
          <w:szCs w:val="24"/>
        </w:rPr>
        <w:t>Application content and multimedia.</w:t>
      </w:r>
    </w:p>
    <w:p xmlns:wp14="http://schemas.microsoft.com/office/word/2010/wordml" w:rsidRPr="00E0763E" w:rsidR="00C81D92" w:rsidP="2F164A8A" w:rsidRDefault="00C81D92" w14:paraId="4B07AD86" wp14:textId="77777777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0826F5BB">
        <w:rPr>
          <w:rFonts w:ascii="Arial" w:hAnsi="Arial" w:eastAsia="Arial" w:cs="Arial"/>
          <w:color w:val="auto"/>
          <w:sz w:val="24"/>
          <w:szCs w:val="24"/>
        </w:rPr>
        <w:t>End user customer support engagement system.</w:t>
      </w:r>
    </w:p>
    <w:p xmlns:wp14="http://schemas.microsoft.com/office/word/2010/wordml" w:rsidRPr="00E0763E" w:rsidR="00C81D92" w:rsidP="2F164A8A" w:rsidRDefault="00C81D92" w14:paraId="6476EA15" wp14:textId="77777777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0826F5BB">
        <w:rPr>
          <w:rFonts w:ascii="Arial" w:hAnsi="Arial" w:eastAsia="Arial" w:cs="Arial"/>
          <w:color w:val="auto"/>
          <w:sz w:val="24"/>
          <w:szCs w:val="24"/>
        </w:rPr>
        <w:t>Marketing &amp; media contents.</w:t>
      </w:r>
    </w:p>
    <w:p w:rsidR="75EAEEED" w:rsidP="2F164A8A" w:rsidRDefault="75EAEEED" w14:paraId="1CD2CCA9" w14:textId="5C1D7C0E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450CB5FE">
        <w:rPr>
          <w:rFonts w:ascii="Arial" w:hAnsi="Arial" w:eastAsia="Arial" w:cs="Arial"/>
          <w:color w:val="auto"/>
          <w:sz w:val="24"/>
          <w:szCs w:val="24"/>
        </w:rPr>
        <w:t>Multilingual</w:t>
      </w:r>
      <w:r w:rsidRPr="33B8950E" w:rsidR="0826F5BB">
        <w:rPr>
          <w:rFonts w:ascii="Arial" w:hAnsi="Arial" w:eastAsia="Arial" w:cs="Arial"/>
          <w:color w:val="auto"/>
          <w:sz w:val="24"/>
          <w:szCs w:val="24"/>
        </w:rPr>
        <w:t xml:space="preserve"> content.</w:t>
      </w:r>
    </w:p>
    <w:p w:rsidR="00378769" w:rsidP="33B8950E" w:rsidRDefault="00378769" w14:paraId="04777CD5" w14:textId="1BF8B271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5F6166"/>
          <w:sz w:val="22"/>
          <w:szCs w:val="22"/>
        </w:rPr>
      </w:pPr>
      <w:r w:rsidRPr="33B8950E" w:rsidR="00378769">
        <w:rPr>
          <w:rFonts w:ascii="Arial" w:hAnsi="Arial" w:eastAsia="Arial" w:cs="Arial"/>
          <w:color w:val="auto"/>
          <w:sz w:val="24"/>
          <w:szCs w:val="24"/>
        </w:rPr>
        <w:t>Play store</w:t>
      </w:r>
      <w:r w:rsidRPr="33B8950E" w:rsidR="00378769">
        <w:rPr>
          <w:rFonts w:ascii="Arial" w:hAnsi="Arial" w:eastAsia="Arial" w:cs="Arial"/>
          <w:color w:val="auto"/>
          <w:sz w:val="24"/>
          <w:szCs w:val="24"/>
        </w:rPr>
        <w:t xml:space="preserve"> App Store Content if any</w:t>
      </w:r>
    </w:p>
    <w:p w:rsidR="5999D4D6" w:rsidP="2F164A8A" w:rsidRDefault="5999D4D6" w14:paraId="4D233A23" w14:textId="0F370500">
      <w:pPr>
        <w:pStyle w:val="CitrixBodyText1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5F6166"/>
          <w:sz w:val="22"/>
          <w:szCs w:val="22"/>
        </w:rPr>
      </w:pPr>
    </w:p>
    <w:p w:rsidR="5999D4D6" w:rsidP="2F164A8A" w:rsidRDefault="5999D4D6" w14:paraId="46DE263C" w14:textId="25BF6D54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  <w:bookmarkStart w:name="_Toc1922218917" w:id="1185077210"/>
      <w:r w:rsidRPr="1528D1E8" w:rsidR="396961D4">
        <w:rPr>
          <w:rFonts w:ascii="Arial" w:hAnsi="Arial" w:eastAsia="Arial" w:cs="Arial"/>
          <w:sz w:val="28"/>
          <w:szCs w:val="28"/>
          <w:u w:val="single"/>
        </w:rPr>
        <w:t>Dependencies</w:t>
      </w:r>
      <w:bookmarkEnd w:id="1185077210"/>
    </w:p>
    <w:p w:rsidR="5999D4D6" w:rsidP="2F164A8A" w:rsidRDefault="5999D4D6" w14:paraId="2FF968C0" w14:textId="593A2C27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</w:p>
    <w:p w:rsidR="5999D4D6" w:rsidP="1E7078B0" w:rsidRDefault="5999D4D6" w14:paraId="4DA5C511" w14:textId="7690A1DC">
      <w:pPr>
        <w:pStyle w:val="CitrixBodyText1"/>
        <w:numPr>
          <w:ilvl w:val="0"/>
          <w:numId w:val="17"/>
        </w:numPr>
        <w:suppressLineNumbers w:val="0"/>
        <w:bidi w:val="0"/>
        <w:spacing w:before="0" w:beforeAutospacing="off" w:after="120" w:afterAutospacing="off" w:line="259" w:lineRule="auto"/>
        <w:ind w:left="1080" w:right="0" w:hanging="360"/>
        <w:jc w:val="both"/>
        <w:rPr>
          <w:rFonts w:ascii="Arial" w:hAnsi="Arial" w:eastAsia="Arial" w:cs="Arial"/>
          <w:color w:val="5F6166"/>
          <w:sz w:val="22"/>
          <w:szCs w:val="22"/>
        </w:rPr>
      </w:pPr>
      <w:r w:rsidRPr="1E7078B0" w:rsidR="1499D5A0">
        <w:rPr>
          <w:rFonts w:ascii="Arial" w:hAnsi="Arial" w:eastAsia="Arial" w:cs="Arial"/>
          <w:color w:val="auto"/>
          <w:sz w:val="24"/>
          <w:szCs w:val="24"/>
        </w:rPr>
        <w:t>Development &amp; testing infrastructure in cloud for deploying the application</w:t>
      </w:r>
      <w:r w:rsidRPr="1E7078B0" w:rsidR="5B8AF181">
        <w:rPr>
          <w:rFonts w:ascii="Arial" w:hAnsi="Arial" w:eastAsia="Arial" w:cs="Arial"/>
          <w:color w:val="auto"/>
          <w:sz w:val="24"/>
          <w:szCs w:val="24"/>
        </w:rPr>
        <w:t xml:space="preserve"> to be provided by </w:t>
      </w:r>
      <w:r w:rsidRPr="1E7078B0" w:rsidR="599BAD1F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 Tech</w:t>
      </w:r>
      <w:r w:rsidRPr="1E7078B0" w:rsidR="6A7E322C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Pvt Ltd</w:t>
      </w:r>
      <w:r w:rsidRPr="1E7078B0" w:rsidR="3A1159C2">
        <w:rPr>
          <w:rFonts w:ascii="Arial" w:hAnsi="Arial" w:eastAsia="Arial" w:cs="Arial"/>
          <w:color w:val="auto"/>
          <w:sz w:val="24"/>
          <w:szCs w:val="24"/>
        </w:rPr>
        <w:t>.</w:t>
      </w:r>
    </w:p>
    <w:p w:rsidR="5999D4D6" w:rsidP="1E7078B0" w:rsidRDefault="5999D4D6" w14:paraId="4B6E2735" w14:textId="7114D42F">
      <w:pPr>
        <w:pStyle w:val="CitrixBodyText1"/>
        <w:numPr>
          <w:ilvl w:val="0"/>
          <w:numId w:val="17"/>
        </w:numPr>
        <w:suppressLineNumbers w:val="0"/>
        <w:spacing w:before="0" w:beforeAutospacing="off" w:after="120" w:afterAutospacing="off" w:line="259" w:lineRule="auto"/>
        <w:ind w:left="1080" w:right="0" w:hanging="360"/>
        <w:jc w:val="both"/>
        <w:rPr>
          <w:rFonts w:ascii="Arial" w:hAnsi="Arial" w:eastAsia="Arial" w:cs="Arial"/>
          <w:color w:val="auto"/>
          <w:sz w:val="24"/>
          <w:szCs w:val="24"/>
          <w:lang w:val="en-GB"/>
        </w:rPr>
      </w:pPr>
      <w:r w:rsidRPr="1E7078B0" w:rsidR="1499D5A0">
        <w:rPr>
          <w:rFonts w:ascii="Arial" w:hAnsi="Arial" w:eastAsia="Arial" w:cs="Arial"/>
          <w:color w:val="auto"/>
          <w:sz w:val="24"/>
          <w:szCs w:val="24"/>
          <w:lang w:val="en-GB"/>
        </w:rPr>
        <w:t xml:space="preserve">Third party integration licenses, access keys like </w:t>
      </w:r>
      <w:r w:rsidRPr="1E7078B0" w:rsidR="4250BBBB">
        <w:rPr>
          <w:rFonts w:ascii="Arial" w:hAnsi="Arial" w:eastAsia="Arial" w:cs="Arial"/>
          <w:color w:val="auto"/>
          <w:sz w:val="24"/>
          <w:szCs w:val="24"/>
          <w:lang w:val="en-GB"/>
        </w:rPr>
        <w:t xml:space="preserve">AWS </w:t>
      </w:r>
      <w:r w:rsidRPr="1E7078B0" w:rsidR="1499D5A0">
        <w:rPr>
          <w:rFonts w:ascii="Arial" w:hAnsi="Arial" w:eastAsia="Arial" w:cs="Arial"/>
          <w:color w:val="auto"/>
          <w:sz w:val="24"/>
          <w:szCs w:val="24"/>
          <w:lang w:val="en-GB"/>
        </w:rPr>
        <w:t xml:space="preserve">whatever needed should be provided by </w:t>
      </w:r>
      <w:r w:rsidRPr="1E7078B0" w:rsidR="382E3BF7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</w:t>
      </w:r>
      <w:r w:rsidRPr="1E7078B0" w:rsidR="2FD8ED91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</w:t>
      </w:r>
      <w:r w:rsidRPr="1E7078B0" w:rsidR="382E3BF7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Tech Pvt Ltd</w:t>
      </w:r>
      <w:r w:rsidRPr="1E7078B0" w:rsidR="77418414">
        <w:rPr>
          <w:rFonts w:ascii="Arial" w:hAnsi="Arial" w:eastAsia="Arial" w:cs="Arial"/>
          <w:color w:val="auto"/>
          <w:sz w:val="24"/>
          <w:szCs w:val="24"/>
          <w:lang w:val="en-GB"/>
        </w:rPr>
        <w:t>.</w:t>
      </w:r>
    </w:p>
    <w:p w:rsidR="72AEF997" w:rsidP="72AEF997" w:rsidRDefault="72AEF997" w14:paraId="6F152802" w14:textId="384FEF47">
      <w:pPr>
        <w:pStyle w:val="CitrixBodyText1"/>
        <w:suppressLineNumbers w:val="0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color w:val="auto"/>
          <w:sz w:val="24"/>
          <w:szCs w:val="24"/>
          <w:lang w:val="en-GB"/>
        </w:rPr>
      </w:pPr>
    </w:p>
    <w:p w:rsidR="2F164A8A" w:rsidP="2F164A8A" w:rsidRDefault="2F164A8A" w14:paraId="7C55F458" w14:textId="436BA82A">
      <w:pPr>
        <w:rPr>
          <w:rFonts w:ascii="Arial" w:hAnsi="Arial" w:eastAsia="Arial" w:cs="Arial"/>
        </w:rPr>
      </w:pPr>
      <w:r w:rsidRPr="72AEF997">
        <w:rPr>
          <w:rFonts w:ascii="Arial" w:hAnsi="Arial" w:eastAsia="Arial" w:cs="Arial"/>
        </w:rPr>
        <w:br w:type="page"/>
      </w:r>
    </w:p>
    <w:p xmlns:wp14="http://schemas.microsoft.com/office/word/2010/wordml" w:rsidRPr="00E0763E" w:rsidR="000D3E5E" w:rsidP="1528D1E8" w:rsidRDefault="006254AF" w14:paraId="1DDDAD43" wp14:textId="77777777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</w:pPr>
      <w:bookmarkStart w:name="_Toc835406860" w:id="1649622058"/>
      <w:r w:rsidRPr="1528D1E8" w:rsidR="1A55461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Section -3 Deliverables</w:t>
      </w:r>
      <w:bookmarkEnd w:id="1649622058"/>
    </w:p>
    <w:p xmlns:wp14="http://schemas.microsoft.com/office/word/2010/wordml" w:rsidRPr="00E0763E" w:rsidR="000D3E5E" w:rsidP="53211453" w:rsidRDefault="000D3E5E" w14:paraId="738610EB" wp14:textId="71D8CA56">
      <w:pPr>
        <w:pStyle w:val="Heading1"/>
        <w:suppressAutoHyphens/>
        <w:rPr>
          <w:rFonts w:ascii="Arial" w:hAnsi="Arial" w:eastAsia="Arial" w:cs="Arial"/>
          <w:b w:val="0"/>
          <w:bCs w:val="0"/>
          <w:color w:val="auto"/>
          <w:lang w:val="en-GB" w:eastAsia="en-GB"/>
        </w:rPr>
      </w:pPr>
    </w:p>
    <w:tbl>
      <w:tblPr>
        <w:tblpPr w:leftFromText="180" w:rightFromText="180" w:vertAnchor="text" w:horzAnchor="margin" w:tblpXSpec="center" w:tblpY="157"/>
        <w:tblW w:w="1059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5"/>
        <w:gridCol w:w="2925"/>
      </w:tblGrid>
      <w:tr xmlns:wp14="http://schemas.microsoft.com/office/word/2010/wordml" w:rsidRPr="00E0763E" w:rsidR="006254AF" w:rsidTr="15CAC9FB" w14:paraId="0ADAF4D1" wp14:textId="77777777">
        <w:trPr>
          <w:trHeight w:val="272"/>
        </w:trPr>
        <w:tc>
          <w:tcPr>
            <w:tcW w:w="10590" w:type="dxa"/>
            <w:gridSpan w:val="2"/>
            <w:shd w:val="clear" w:color="auto" w:fill="auto"/>
            <w:tcMar/>
          </w:tcPr>
          <w:p w:rsidRPr="00E0763E" w:rsidR="006254AF" w:rsidP="53211453" w:rsidRDefault="006254AF" w14:paraId="0115A0C0" wp14:textId="77777777">
            <w:pPr>
              <w:pStyle w:val="CitrixBodyText1"/>
              <w:rPr>
                <w:rFonts w:ascii="Arial" w:hAnsi="Arial" w:eastAsia="Arial" w:cs="Arial"/>
                <w:b w:val="1"/>
                <w:bCs w:val="1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b w:val="1"/>
                <w:bCs w:val="1"/>
                <w:color w:val="auto"/>
                <w:sz w:val="24"/>
                <w:szCs w:val="24"/>
                <w:lang w:bidi="en-US"/>
              </w:rPr>
              <w:t>List of deliverables</w:t>
            </w:r>
          </w:p>
        </w:tc>
      </w:tr>
      <w:tr xmlns:wp14="http://schemas.microsoft.com/office/word/2010/wordml" w:rsidRPr="00E0763E" w:rsidR="006254AF" w:rsidTr="15CAC9FB" w14:paraId="4DB1E93C" wp14:textId="77777777">
        <w:trPr>
          <w:trHeight w:val="305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651078F2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 xml:space="preserve">Product source code &amp; software licenses 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637805D2" wp14:textId="767D7260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59B241FD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7F75AFC0" wp14:anchorId="7543DC84">
                  <wp:extent cx="167640" cy="134112"/>
                  <wp:effectExtent l="0" t="0" r="0" b="0"/>
                  <wp:docPr id="2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fe9231689f86423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718D4ABC" wp14:textId="77777777">
        <w:trPr>
          <w:trHeight w:val="198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42BF0414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Implementation &amp; configuration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463F29E8" wp14:textId="6F01779C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144C6472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462329EC" wp14:anchorId="613D1CF8">
                  <wp:extent cx="167640" cy="134112"/>
                  <wp:effectExtent l="0" t="0" r="0" b="0"/>
                  <wp:docPr id="3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6fde143739a24fb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25114CBB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11AF25A2" wp14:textId="099AAC81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 xml:space="preserve">Handover &amp; </w:t>
            </w:r>
            <w:r w:rsidRPr="72AEF997" w:rsidR="0D6EB20F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high-level</w:t>
            </w: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 xml:space="preserve"> documentation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3B7B4B86" wp14:textId="53D798A4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71F5C203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1A41B4E0" wp14:anchorId="763B6A3C">
                  <wp:extent cx="167640" cy="134112"/>
                  <wp:effectExtent l="0" t="0" r="0" b="0"/>
                  <wp:docPr id="1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d0bae7b2e25848c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6FB3809D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29C2A764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2F164A8A" w:rsidR="61DFBB7D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Support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3A0FF5F2" wp14:textId="57B2C56F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56D5F50A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30927E7B" wp14:anchorId="17BCA400">
                  <wp:extent cx="167640" cy="134112"/>
                  <wp:effectExtent l="0" t="0" r="0" b="0"/>
                  <wp:docPr id="7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49a15667af0c4da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6BA0B493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443CCECD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2F164A8A" w:rsidR="61DFBB7D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Training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5630AD66" wp14:textId="7027A02F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732F89BF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5EF46B13" wp14:anchorId="7D900989">
                  <wp:extent cx="167640" cy="134112"/>
                  <wp:effectExtent l="0" t="0" r="0" b="0"/>
                  <wp:docPr id="9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450360fc6f504c6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0730B8B7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3E0A3791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Professional services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61829076" wp14:textId="71A5CD94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33B8950E" w:rsidR="096807EB">
              <w:rPr>
                <w:rFonts w:ascii="Arial" w:hAnsi="Arial" w:eastAsia="Arial" w:cs="Arial"/>
              </w:rPr>
              <w:t xml:space="preserve">                 </w:t>
            </w:r>
            <w:r w:rsidR="0F6255E7">
              <w:drawing>
                <wp:inline xmlns:wp14="http://schemas.microsoft.com/office/word/2010/wordprocessingDrawing" wp14:editId="283C12D5" wp14:anchorId="160D0525">
                  <wp:extent cx="167640" cy="134112"/>
                  <wp:effectExtent l="0" t="0" r="0" b="0"/>
                  <wp:docPr id="10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8a3318e5be6b4b7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5CAC9FB" w:rsidRDefault="15CAC9FB" w14:paraId="07FE6634" w14:textId="0B162105">
      <w:r>
        <w:br w:type="page"/>
      </w:r>
    </w:p>
    <w:p w:rsidR="6CAD3182" w:rsidP="1528D1E8" w:rsidRDefault="6CAD3182" w14:paraId="7CDF9CE1" w14:textId="097C624D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405404417" w:id="2040693904"/>
      <w:r w:rsidRPr="1528D1E8" w:rsidR="6CAD31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-4 Functional requirement</w:t>
      </w:r>
      <w:r w:rsidRPr="1528D1E8" w:rsidR="1B1DF4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</w:t>
      </w:r>
      <w:bookmarkEnd w:id="2040693904"/>
    </w:p>
    <w:p w:rsidR="15CAC9FB" w:rsidP="15CAC9FB" w:rsidRDefault="15CAC9FB" w14:paraId="7F44CCC9" w14:textId="34136EE9">
      <w:pPr>
        <w:pStyle w:val="Heading1"/>
        <w:keepNext w:val="1"/>
        <w:keepLines w:val="1"/>
        <w:spacing w:before="0" w:beforeAutospacing="off" w:after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6CAD3182" w:rsidP="15CAC9FB" w:rsidRDefault="6CAD3182" w14:paraId="6772E2B1" w14:textId="3CD179D2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201361628" w:id="1669271994"/>
      <w:r w:rsidRPr="1528D1E8" w:rsidR="6CAD3182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High Level Modules</w:t>
      </w:r>
      <w:bookmarkEnd w:id="1669271994"/>
    </w:p>
    <w:p w:rsidR="15CAC9FB" w:rsidP="15CAC9FB" w:rsidRDefault="15CAC9FB" w14:paraId="06ED6903" w14:textId="4F57CB83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37584587" w:rsidP="1E7078B0" w:rsidRDefault="37584587" w14:paraId="0B0FD15C" w14:textId="10367B6D">
      <w:pPr>
        <w:pStyle w:val="CitrixBodyText1"/>
        <w:keepNext w:val="1"/>
        <w:keepLines w:val="1"/>
        <w:suppressLineNumbers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7584587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>User Profile Management</w:t>
      </w:r>
    </w:p>
    <w:p w:rsidR="4A469A0E" w:rsidP="1E7078B0" w:rsidRDefault="4A469A0E" w14:paraId="6526A07A" w14:textId="2CE95D67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will serve as the master module to add, remove, update user profiles based on designation. </w:t>
      </w:r>
    </w:p>
    <w:p w:rsidR="4A469A0E" w:rsidP="27EE494D" w:rsidRDefault="4A469A0E" w14:paraId="53A8C988" w14:textId="623B8C42">
      <w:pPr>
        <w:pStyle w:val="CitrixBodyText1"/>
        <w:keepNext w:val="1"/>
        <w:keepLines w:val="1"/>
        <w:numPr>
          <w:ilvl w:val="0"/>
          <w:numId w:val="335"/>
        </w:numPr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27EE494D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Access to functions and modules will be managed by hierarchical integrity</w:t>
      </w:r>
      <w:r w:rsidRPr="27EE494D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.  </w:t>
      </w:r>
    </w:p>
    <w:p w:rsidR="4A469A0E" w:rsidP="1E7078B0" w:rsidRDefault="4A469A0E" w14:paraId="1B6B8D5E" w14:textId="4E8222FC">
      <w:pPr>
        <w:pStyle w:val="CitrixBodyText1"/>
        <w:keepNext w:val="1"/>
        <w:keepLines w:val="1"/>
        <w:numPr>
          <w:ilvl w:val="0"/>
          <w:numId w:val="335"/>
        </w:numPr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This module will be the only one which allows the Company to perform all CRUD operations for profile management, which includes addition of customers, remote location, infrastructure addition across geography.</w:t>
      </w:r>
    </w:p>
    <w:p w:rsidR="74F3B857" w:rsidP="1E7078B0" w:rsidRDefault="74F3B857" w14:paraId="70E02D79" w14:textId="45501D24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Customer Management  </w:t>
      </w:r>
    </w:p>
    <w:p w:rsidR="74F3B857" w:rsidP="1E7078B0" w:rsidRDefault="74F3B857" w14:paraId="72EBCB1D" w14:textId="24DAAC69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This module is meant for customers to self-manage their operations from our portal, like view total inventory available, delivered and in Q-Box, it should also provide with features to manage reallocation, returns re-order etc.</w:t>
      </w:r>
    </w:p>
    <w:p w:rsidR="74F3B857" w:rsidP="1E7078B0" w:rsidRDefault="74F3B857" w14:paraId="635540FE" w14:textId="078E2880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>Remote location management</w:t>
      </w:r>
    </w:p>
    <w:p w:rsidR="74F3B857" w:rsidP="1E7078B0" w:rsidRDefault="74F3B857" w14:paraId="1DF927EE" w14:textId="73021379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will be an installable application which will be uniquely identifiable ·  </w:t>
      </w:r>
    </w:p>
    <w:p w:rsidR="74F3B857" w:rsidP="1E7078B0" w:rsidRDefault="74F3B857" w14:paraId="356FE9E2" w14:textId="3673F7CF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Easy to install / uninstall/re-install ·  </w:t>
      </w:r>
    </w:p>
    <w:p w:rsidR="74F3B857" w:rsidP="1E7078B0" w:rsidRDefault="74F3B857" w14:paraId="32C8119E" w14:textId="412C4234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Data synchronization as near to live as possible without costing high ·  </w:t>
      </w:r>
    </w:p>
    <w:p w:rsidR="74F3B857" w:rsidP="1E7078B0" w:rsidRDefault="74F3B857" w14:paraId="4044FB13" w14:textId="423DF65B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Track update and persist stock and SKU’s ·  </w:t>
      </w:r>
    </w:p>
    <w:p w:rsidR="74F3B857" w:rsidP="1E7078B0" w:rsidRDefault="74F3B857" w14:paraId="62931244" w14:textId="6988DCC5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Ability to capture code identifier and make necessary process based on application flows. Q- Box, Delivery partner, Inward 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stock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and outward stock · </w:t>
      </w:r>
    </w:p>
    <w:p w:rsidR="74F3B857" w:rsidP="1E7078B0" w:rsidRDefault="74F3B857" w14:paraId="284BEB24" w14:textId="27EEB7BD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Track other logistical information 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required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at Remote location</w:t>
      </w:r>
    </w:p>
    <w:p w:rsidR="33989D89" w:rsidP="1E7078B0" w:rsidRDefault="33989D89" w14:paraId="5129AE28" w14:textId="1CD57129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Infrastructure Management </w:t>
      </w:r>
    </w:p>
    <w:p w:rsidR="33989D89" w:rsidP="1E7078B0" w:rsidRDefault="33989D89" w14:paraId="442A8FD5" w14:textId="44A2681D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 single viewpoint to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locate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and drill down all infrastructure related metrics. ·  </w:t>
      </w:r>
    </w:p>
    <w:p w:rsidR="33989D89" w:rsidP="1E7078B0" w:rsidRDefault="33989D89" w14:paraId="1F26C007" w14:textId="7E598E52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Facilities available,  </w:t>
      </w:r>
    </w:p>
    <w:p w:rsidR="33989D89" w:rsidP="1E7078B0" w:rsidRDefault="33989D89" w14:paraId="55883C90" w14:textId="24B8FA71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Number of boxes  </w:t>
      </w:r>
    </w:p>
    <w:p w:rsidR="33989D89" w:rsidP="1E7078B0" w:rsidRDefault="33989D89" w14:paraId="27952F18" w14:textId="49406077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In operation/ out of operation/ Needing maintenance / replacement </w:t>
      </w:r>
    </w:p>
    <w:p w:rsidR="33989D89" w:rsidP="1E7078B0" w:rsidRDefault="33989D89" w14:paraId="79E693AE" w14:textId="045F49DC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Database Management </w:t>
      </w:r>
    </w:p>
    <w:p w:rsidR="33989D89" w:rsidP="27EE494D" w:rsidRDefault="33989D89" w14:paraId="0D5D11D9" w14:textId="5A5388DB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This module should have the ability persist every capable data about Infrastructure, transactions with timestamp, Should Realtime and offline data charts along with pivots to 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showcase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 the data flowing in and thru the systems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.  </w:t>
      </w:r>
    </w:p>
    <w:p w:rsidR="33989D89" w:rsidP="1E7078B0" w:rsidRDefault="33989D89" w14:paraId="048845DD" w14:textId="1F1DBF4D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There needs to be a system with which data can be used to predict /extrapolate and show trend charts over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a period of time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. </w:t>
      </w:r>
    </w:p>
    <w:p w:rsidR="33989D89" w:rsidP="1E7078B0" w:rsidRDefault="33989D89" w14:paraId="67975A6D" w14:textId="013DBF30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Integration Management </w:t>
      </w:r>
    </w:p>
    <w:p w:rsidR="33989D89" w:rsidP="27EE494D" w:rsidRDefault="33989D89" w14:paraId="63DB4664" w14:textId="2C99FFA0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This module will be an integral 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portion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 of the MVP, which will allow the application to integrate with Delivery company infrastructures. Every Integration with Q-Box application and Delivery Company should be managed from this module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.  </w:t>
      </w:r>
    </w:p>
    <w:p w:rsidR="33989D89" w:rsidP="1E7078B0" w:rsidRDefault="33989D89" w14:paraId="73443ACB" w14:textId="69C6278C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All remote configuration to Q-Box Remote locations will be routed thru this module. </w:t>
      </w:r>
    </w:p>
    <w:p w:rsidR="33989D89" w:rsidP="1E7078B0" w:rsidRDefault="33989D89" w14:paraId="6290AAD7" w14:textId="11879C66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528D1E8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Integration with other client systems </w:t>
      </w:r>
      <w:r w:rsidRPr="1528D1E8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maybe on</w:t>
      </w:r>
      <w:r w:rsidRPr="1528D1E8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any Tech sta</w:t>
      </w:r>
      <w:r w:rsidRPr="1528D1E8" w:rsidR="0EC68BA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ck</w:t>
      </w:r>
      <w:r w:rsidRPr="1528D1E8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, this module should have the capability to </w:t>
      </w:r>
      <w:r w:rsidRPr="1528D1E8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showcase</w:t>
      </w:r>
      <w:r w:rsidRPr="1528D1E8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real time traffic and connectivity to ensure the systems work seamlessly. </w:t>
      </w:r>
    </w:p>
    <w:p w:rsidR="33989D89" w:rsidP="1E7078B0" w:rsidRDefault="33989D89" w14:paraId="3480BFA9" w14:textId="60D99D82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System should have the ability to send and receive any kind of data from Partner. All such data should be traceable and persisted </w:t>
      </w:r>
    </w:p>
    <w:p w:rsidR="33989D89" w:rsidP="1E7078B0" w:rsidRDefault="33989D89" w14:paraId="516F9A84" w14:textId="1E0C6B05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Occupancy Management </w:t>
      </w:r>
    </w:p>
    <w:p w:rsidR="33989D89" w:rsidP="1E7078B0" w:rsidRDefault="33989D89" w14:paraId="7BB7DAE1" w14:textId="0E6202EE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Server side – View of all Q-boxes and ability to drill down to see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utilization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of infrastructure – Q- Box, Mass storage, duration of occupancy, item wise occupancy, date and time wise occupancy based on item etc. </w:t>
      </w:r>
    </w:p>
    <w:p w:rsidR="33989D89" w:rsidP="1E7078B0" w:rsidRDefault="33989D89" w14:paraId="002CE2D9" w14:textId="1607AA51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Remote Side – Display available Q-boxes to load, Occupied Q- boxes, Inventory status, delivered and time inside box status, </w:t>
      </w:r>
    </w:p>
    <w:p w:rsidR="33989D89" w:rsidP="1E7078B0" w:rsidRDefault="33989D89" w14:paraId="25BA68E4" w14:textId="512E5B07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Scan, persist and open to load. </w:t>
      </w:r>
    </w:p>
    <w:p w:rsidR="33989D89" w:rsidP="1E7078B0" w:rsidRDefault="33989D89" w14:paraId="4D91407B" w14:textId="425001C4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Scan, soft delete and open door to pick up. </w:t>
      </w:r>
    </w:p>
    <w:p w:rsidR="33989D89" w:rsidP="1E7078B0" w:rsidRDefault="33989D89" w14:paraId="2365A701" w14:textId="6FA7FF28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Inventory Inward tracking in the remote location.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</w:t>
      </w:r>
    </w:p>
    <w:p w:rsidR="33989D89" w:rsidP="1E7078B0" w:rsidRDefault="33989D89" w14:paraId="69268623" w14:textId="369B668E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Metrics and Statistics Management. </w:t>
      </w:r>
    </w:p>
    <w:p w:rsidR="33989D89" w:rsidP="1E7078B0" w:rsidRDefault="33989D89" w14:paraId="23795288" w14:textId="347DD0E0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is a one stop shop to retrieve all historical data based on filters and selection dropdowns. This module is accessible. And should be to generate MIS reports on a periodic basis and publish to a defined group of people, this facility can be configured to add individuals or a group of people </w:t>
      </w:r>
    </w:p>
    <w:p w:rsidR="33989D89" w:rsidP="1E7078B0" w:rsidRDefault="33989D89" w14:paraId="1F29953A" w14:textId="0E1E3489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Order Tracking Management </w:t>
      </w:r>
    </w:p>
    <w:p w:rsidR="33989D89" w:rsidP="1E7078B0" w:rsidRDefault="33989D89" w14:paraId="448DA2A3" w14:textId="1626CB88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is for tracking Order generation from Delivery Partner to Hotel and to Q-Box Inventory, </w:t>
      </w:r>
    </w:p>
    <w:p w:rsidR="33989D89" w:rsidP="1E7078B0" w:rsidRDefault="33989D89" w14:paraId="206DC051" w14:textId="4757B0A2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will host the SKU generation for every individual menu item that will be attached along with every Order and Menu item generated. </w:t>
      </w:r>
    </w:p>
    <w:p w:rsidR="33989D89" w:rsidP="1E7078B0" w:rsidRDefault="33989D89" w14:paraId="18456620" w14:textId="7A144B09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will also host </w:t>
      </w:r>
      <w:r w:rsidRPr="1E7078B0" w:rsidR="644F3151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t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he SKU management, that will include addition deletion and updating of SKU’s. </w:t>
      </w:r>
    </w:p>
    <w:p w:rsidR="33989D89" w:rsidP="1E7078B0" w:rsidRDefault="33989D89" w14:paraId="7017438E" w14:textId="1C751318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</w:t>
      </w:r>
      <w:r w:rsidRPr="1E7078B0" w:rsidR="4D528EE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will be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pivotal for connecting the Restaurant Order to the Q-Box and then to the Customer order. </w:t>
      </w:r>
    </w:p>
    <w:p w:rsidR="33989D89" w:rsidP="1E7078B0" w:rsidRDefault="33989D89" w14:paraId="2141730E" w14:textId="01941D96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Every SKU and individual pack will have to be associated to an order number {both the customer and delivery company}. </w:t>
      </w:r>
    </w:p>
    <w:p w:rsidR="33989D89" w:rsidP="1E7078B0" w:rsidRDefault="33989D89" w14:paraId="7744A378" w14:textId="6A06EADF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 w:asciiTheme="minorAscii" w:hAnsiTheme="minorAscii" w:eastAsiaTheme="minorAscii" w:cstheme="minorBidi"/>
          <w:b w:val="0"/>
          <w:bCs w:val="0"/>
          <w:noProof w:val="0"/>
          <w:color w:val="auto"/>
          <w:sz w:val="24"/>
          <w:szCs w:val="24"/>
          <w:lang w:val="en-GB" w:eastAsia="en-US" w:bidi="ar-SA"/>
        </w:rPr>
        <w:t>Any unmapped SKU pack will have to be reconcilable with returns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5F6166"/>
          <w:sz w:val="22"/>
          <w:szCs w:val="22"/>
          <w:lang w:val="en-GB"/>
        </w:rPr>
        <w:t xml:space="preserve">. </w:t>
      </w:r>
    </w:p>
    <w:p w:rsidR="33989D89" w:rsidP="1E7078B0" w:rsidRDefault="33989D89" w14:paraId="7CF15B37" w14:textId="2189434B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Revenue Tracker </w:t>
      </w:r>
    </w:p>
    <w:p w:rsidR="33989D89" w:rsidP="1E7078B0" w:rsidRDefault="33989D89" w14:paraId="01953A72" w14:textId="1D7A53AF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is an acquired intelligence module. </w:t>
      </w:r>
    </w:p>
    <w:p w:rsidR="33989D89" w:rsidP="1E7078B0" w:rsidRDefault="33989D89" w14:paraId="11C806D9" w14:textId="13AB2B81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The key function of this module is to retrieve the cost of a menu item from the delivery company application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on a daily basis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against every SKU, collate the order details and derive the sale price of every order passing through the system and show case the Transactional value of all orders. </w:t>
      </w:r>
    </w:p>
    <w:p w:rsidR="33989D89" w:rsidP="1E7078B0" w:rsidRDefault="33989D89" w14:paraId="49A82F27" w14:textId="0E9F10F6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 report of total sale value transacted through every Q-box should be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consolidated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to prepare an EOD report at every level of the Pecking order</w:t>
      </w:r>
      <w:r w:rsidRPr="1E7078B0" w:rsidR="25E2C74B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.</w:t>
      </w:r>
    </w:p>
    <w:p w:rsidR="1E7078B0" w:rsidP="1E7078B0" w:rsidRDefault="1E7078B0" w14:paraId="474AB151" w14:textId="1AB5E437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</w:p>
    <w:p w:rsidR="1E7078B0" w:rsidRDefault="1E7078B0" w14:paraId="76CD7358" w14:textId="6DB87360">
      <w:r>
        <w:br w:type="page"/>
      </w:r>
    </w:p>
    <w:p w:rsidR="6920B6B9" w:rsidP="1528D1E8" w:rsidRDefault="6920B6B9" w14:paraId="78B79E9B" w14:textId="7396A919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28544583" w:id="1479238266"/>
      <w:r w:rsidRPr="1528D1E8" w:rsidR="6920B6B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-5 Non-functional requirement</w:t>
      </w:r>
      <w:r w:rsidRPr="1528D1E8" w:rsidR="7A70678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</w:t>
      </w:r>
      <w:bookmarkEnd w:id="1479238266"/>
    </w:p>
    <w:p w:rsidR="1E7078B0" w:rsidP="1E7078B0" w:rsidRDefault="1E7078B0" w14:paraId="15057F75" w14:textId="3C2FA97F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tbl>
      <w:tblPr>
        <w:tblStyle w:val="TableGridLight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980"/>
        <w:gridCol w:w="8100"/>
      </w:tblGrid>
      <w:tr w:rsidR="1E7078B0" w:rsidTr="2D731DC7" w14:paraId="00C4F8CB">
        <w:trPr>
          <w:trHeight w:val="300"/>
        </w:trPr>
        <w:tc>
          <w:tcPr>
            <w:tcW w:w="1980" w:type="dxa"/>
            <w:tcBorders>
              <w:top w:val="single" w:sz="6"/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6DAF5465" w14:textId="112808A1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Performance</w:t>
            </w:r>
          </w:p>
        </w:tc>
        <w:tc>
          <w:tcPr>
            <w:tcW w:w="810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4802F6F8" w14:textId="229605F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Ensure the applications are responsive and perform efficiently, even with a large volume of data and users.</w:t>
            </w:r>
          </w:p>
        </w:tc>
      </w:tr>
      <w:tr w:rsidR="1E7078B0" w:rsidTr="2D731DC7" w14:paraId="3C2580A3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2B4B35FB" w14:textId="60958FB1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Scalability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0EADED78" w14:textId="726FEFA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Design the system to handle the potential growth of the company and accommodate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additional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units or functionalities.</w:t>
            </w:r>
          </w:p>
        </w:tc>
      </w:tr>
      <w:tr w:rsidR="1E7078B0" w:rsidTr="2D731DC7" w14:paraId="54C059D0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6B94D6BC" w14:textId="079795C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Usability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46CE7284" w14:textId="0B78904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Develop an intuitive and user-friendly interface to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facilitate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easy adoption by employees with varying levels of technical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expertise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2D731DC7" w:rsidTr="2D731DC7" w14:paraId="6E344A45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22E4354F" w:rsidP="2D731DC7" w:rsidRDefault="22E4354F" w14:paraId="2399BC3D" w14:textId="327E036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 w:rsidRPr="2D731DC7" w:rsidR="22E435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Availability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2E4354F" w:rsidP="2D731DC7" w:rsidRDefault="22E4354F" w14:paraId="296D7B27" w14:textId="3A1910D8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 w:rsidRPr="2D731DC7" w:rsidR="22E435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The Application will be up and running all the time 24/7 and the availability will be 99.9%</w:t>
            </w:r>
            <w:r w:rsidRPr="2D731DC7" w:rsidR="6DD21526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D731DC7" w:rsidR="4742237D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other than </w:t>
            </w:r>
            <w:r w:rsidRPr="2D731DC7" w:rsidR="6DD21526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the unexpected situation with the Third-Party Service Providers like Cloud </w:t>
            </w:r>
            <w:r w:rsidRPr="2D731DC7" w:rsidR="6A5D15DA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Vendors,</w:t>
            </w:r>
            <w:r w:rsidRPr="2D731DC7" w:rsidR="6DD21526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I</w:t>
            </w:r>
            <w:r w:rsidRPr="2D731DC7" w:rsidR="178E3575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nternet Service Providers.</w:t>
            </w:r>
          </w:p>
        </w:tc>
      </w:tr>
      <w:tr w:rsidR="1E7078B0" w:rsidTr="2D731DC7" w14:paraId="3A1243A6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F5498C1" w14:textId="1803718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Data backup and recovery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5D0458F4" w14:textId="6A98348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Implement regular data backup and disaster recovery mechanisms to prevent data loss.</w:t>
            </w:r>
          </w:p>
        </w:tc>
      </w:tr>
      <w:tr w:rsidR="1E7078B0" w:rsidTr="2D731DC7" w14:paraId="21C0109E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394C914A" w14:textId="5EDBCD60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Compliance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1135DCFF" w14:textId="2955E9E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Ensure that the Q-BOX applications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comply with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industry-specific standards and regulations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pertaining to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iso certifications.</w:t>
            </w:r>
          </w:p>
        </w:tc>
      </w:tr>
      <w:tr w:rsidR="1E7078B0" w:rsidTr="2D731DC7" w14:paraId="33F65950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B8A0950" w14:textId="6F66B5AC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Integration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046B8944" w14:textId="4E7D90B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Enable integration with existing and future systems or APIs</w:t>
            </w:r>
          </w:p>
        </w:tc>
      </w:tr>
      <w:tr w:rsidR="1E7078B0" w:rsidTr="2D731DC7" w14:paraId="5EB84799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55DE4724" w14:textId="366A8B38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Security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5AEA7909" w14:textId="3805D49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Implement robust security features to protect sensitive business data and prevent unauthorized access.</w:t>
            </w:r>
          </w:p>
        </w:tc>
      </w:tr>
      <w:tr w:rsidR="1E7078B0" w:rsidTr="2D731DC7" w14:paraId="70D59E3B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283AB65B" w14:textId="505B81EE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Reporting and analytics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635E97AA" w14:textId="53632B51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Provide comprehensive reporting and analytics tools to help management make data-driven decisions.</w:t>
            </w:r>
          </w:p>
        </w:tc>
      </w:tr>
      <w:tr w:rsidR="1E7078B0" w:rsidTr="2D731DC7" w14:paraId="17B04E74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7BA8A552" w14:textId="1E120930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Hierarchical access control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0FFE873A" w14:textId="6B1748B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Implement a hierarchical access system to control user access based on roles and responsibilities.</w:t>
            </w:r>
          </w:p>
        </w:tc>
      </w:tr>
      <w:tr w:rsidR="1E7078B0" w:rsidTr="2D731DC7" w14:paraId="516B236C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3AC63040" w14:textId="1653B77C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Documentation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71172ACF" w14:textId="74510C1C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Maintain detailed technical documentation for the applications to support iso compliance and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facilitate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future maintenance and updates.</w:t>
            </w:r>
          </w:p>
        </w:tc>
      </w:tr>
      <w:tr w:rsidR="1E7078B0" w:rsidTr="2D731DC7" w14:paraId="3C3F73F6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69C4AC0F" w14:textId="524217B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Training and support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5EA6A08D" w14:textId="3866924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Provide training and support to ensure that the application users can effectively use and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maintain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the application.</w:t>
            </w:r>
          </w:p>
        </w:tc>
      </w:tr>
      <w:tr w:rsidR="1E7078B0" w:rsidTr="2D731DC7" w14:paraId="5154FA78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3854F58E" w14:textId="2A8C44BA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Cloud-based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4B57BDE6" w14:textId="151BEA0A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Ensure that the applications are hosted in a secure and reliable cloud environment to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facilitate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accessibility and scalability.</w:t>
            </w:r>
          </w:p>
        </w:tc>
      </w:tr>
      <w:tr w:rsidR="1E7078B0" w:rsidTr="2D731DC7" w14:paraId="3F0AAAA5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1E73EC78" w14:textId="457DED05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Scalable architecture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6D5AD759" w14:textId="77AAB29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Design a modular and scalable architecture that can accommodate future expansions and changes in business requirements.</w:t>
            </w:r>
          </w:p>
        </w:tc>
      </w:tr>
      <w:tr w:rsidR="1E7078B0" w:rsidTr="2D731DC7" w14:paraId="5A776468">
        <w:trPr>
          <w:trHeight w:val="300"/>
        </w:trPr>
        <w:tc>
          <w:tcPr>
            <w:tcW w:w="198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5C209649" w14:textId="4A2532F7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User training and onboarding</w:t>
            </w:r>
          </w:p>
        </w:tc>
        <w:tc>
          <w:tcPr>
            <w:tcW w:w="810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70B39096" w14:textId="6B510596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Develop comprehensive training materials and provide onboarding support to ensure all users can effectively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utilize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the application.</w:t>
            </w:r>
          </w:p>
        </w:tc>
      </w:tr>
    </w:tbl>
    <w:p w:rsidR="1E7078B0" w:rsidRDefault="1E7078B0" w14:paraId="188644CB" w14:textId="66D0E029">
      <w:r>
        <w:br w:type="page"/>
      </w:r>
    </w:p>
    <w:p w:rsidR="30889065" w:rsidP="1528D1E8" w:rsidRDefault="30889065" w14:paraId="26C8AAA3" w14:textId="4CD5805F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380738075" w:id="1233835656"/>
      <w:r w:rsidRPr="1528D1E8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-6 High level architectural considerations</w:t>
      </w:r>
      <w:bookmarkEnd w:id="1233835656"/>
    </w:p>
    <w:p w:rsidR="1E7078B0" w:rsidP="1E7078B0" w:rsidRDefault="1E7078B0" w14:paraId="31BD0C3F" w14:textId="5533A8C6">
      <w:pPr>
        <w:bidi w:val="0"/>
        <w:spacing w:after="120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54550E" w:rsidP="1E7078B0" w:rsidRDefault="3454550E" w14:paraId="53A81E77" w14:textId="331F27E7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bookmarkStart w:name="_Toc1927728594" w:id="1126303729"/>
      <w:r w:rsidRPr="1528D1E8" w:rsidR="3454550E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Key Considerations</w:t>
      </w:r>
      <w:bookmarkEnd w:id="1126303729"/>
    </w:p>
    <w:p w:rsidR="1E7078B0" w:rsidP="1E7078B0" w:rsidRDefault="1E7078B0" w14:paraId="045631B1" w14:textId="6209A42D">
      <w:pPr>
        <w:pStyle w:val="CrayonServices"/>
        <w:bidi w:val="0"/>
        <w:spacing w:after="120" w:line="259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0889065" w:rsidP="1E7078B0" w:rsidRDefault="30889065" w14:paraId="58718FD9" w14:textId="3615FB68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Component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based distributed architecture.</w:t>
      </w:r>
    </w:p>
    <w:p w:rsidR="30889065" w:rsidP="1E7078B0" w:rsidRDefault="30889065" w14:paraId="6DCB52A2" w14:textId="50A92928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Reactive in nature.</w:t>
      </w:r>
    </w:p>
    <w:p w:rsidR="30889065" w:rsidP="1E7078B0" w:rsidRDefault="30889065" w14:paraId="3222DC8C" w14:textId="35CF0816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Containerized builds.</w:t>
      </w:r>
    </w:p>
    <w:p w:rsidR="30889065" w:rsidP="1E7078B0" w:rsidRDefault="30889065" w14:paraId="2F04AA22" w14:textId="361531F7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Microservice / API based.</w:t>
      </w:r>
    </w:p>
    <w:p w:rsidR="30889065" w:rsidP="1E7078B0" w:rsidRDefault="30889065" w14:paraId="4EBAFB48" w14:textId="381EC7EA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Clear separation of functional modules and</w:t>
      </w:r>
    </w:p>
    <w:p w:rsidR="30889065" w:rsidP="1E7078B0" w:rsidRDefault="30889065" w14:paraId="7E9768CC" w14:textId="01EE3315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Plug &amp; play integrations</w:t>
      </w:r>
    </w:p>
    <w:p w:rsidR="30889065" w:rsidP="1E7078B0" w:rsidRDefault="30889065" w14:paraId="27367A09" w14:textId="4F81B097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The solution is being loosely coupled model, which can easily be integrated with any system, which needs data engineering services.</w:t>
      </w:r>
    </w:p>
    <w:p w:rsidR="30889065" w:rsidP="1E7078B0" w:rsidRDefault="30889065" w14:paraId="7A9D1C99" w14:textId="051A1D6F">
      <w:pPr>
        <w:pStyle w:val="CrayonServices"/>
        <w:widowControl w:val="0"/>
        <w:numPr>
          <w:ilvl w:val="0"/>
          <w:numId w:val="336"/>
        </w:numPr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Role based customization</w:t>
      </w:r>
    </w:p>
    <w:p w:rsidR="30889065" w:rsidP="1E7078B0" w:rsidRDefault="30889065" w14:paraId="1AAD5CB2" w14:textId="65573252">
      <w:pPr>
        <w:pStyle w:val="CrayonServices"/>
        <w:widowControl w:val="0"/>
        <w:numPr>
          <w:ilvl w:val="0"/>
          <w:numId w:val="336"/>
        </w:numPr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Rule driven configurations</w:t>
      </w:r>
    </w:p>
    <w:p w:rsidR="30889065" w:rsidP="1E7078B0" w:rsidRDefault="30889065" w14:paraId="35B0F1F7" w14:textId="7BB5003A">
      <w:pPr>
        <w:pStyle w:val="CrayonServices"/>
        <w:widowControl w:val="0"/>
        <w:numPr>
          <w:ilvl w:val="0"/>
          <w:numId w:val="336"/>
        </w:numPr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Easily extendable.</w:t>
      </w:r>
    </w:p>
    <w:p w:rsidR="1E7078B0" w:rsidP="1E7078B0" w:rsidRDefault="1E7078B0" w14:paraId="13A249BA" w14:textId="13BFBF77">
      <w:pPr>
        <w:pStyle w:val="CrayonServices"/>
        <w:widowControl w:val="0"/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0889065" w:rsidP="1E7078B0" w:rsidRDefault="30889065" w14:paraId="642E811C" w14:textId="5F5D63B1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bookmarkStart w:name="_Toc1897002369" w:id="1873710779"/>
      <w:r w:rsidRPr="1528D1E8" w:rsidR="30889065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Components &amp; technologies</w:t>
      </w:r>
      <w:bookmarkEnd w:id="1873710779"/>
    </w:p>
    <w:p w:rsidR="1E7078B0" w:rsidP="1E7078B0" w:rsidRDefault="1E7078B0" w14:paraId="538A2983" w14:textId="68852DA4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0889065" w:rsidP="02F084CD" w:rsidRDefault="30889065" w14:paraId="30EC6B14" w14:textId="27EC5223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2F084CD" w:rsidR="6C32F0A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Web Ui </w:t>
      </w:r>
      <w:r w:rsidRPr="02F084CD" w:rsidR="6C32F0A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– React</w:t>
      </w:r>
      <w:r w:rsidRPr="02F084CD" w:rsidR="03A8F3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-JS</w:t>
      </w:r>
    </w:p>
    <w:p w:rsidR="30889065" w:rsidP="02F084CD" w:rsidRDefault="30889065" w14:paraId="062AD27C" w14:textId="2DDD749F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2F084CD" w:rsidR="6C32F0A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Mobile Application</w:t>
      </w:r>
      <w:r w:rsidRPr="02F084CD" w:rsidR="7B80EB6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– </w:t>
      </w:r>
      <w:r w:rsidRPr="02F084CD" w:rsidR="2109EA8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Flutter</w:t>
      </w:r>
      <w:r w:rsidRPr="02F084CD" w:rsidR="7B80EB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2F084CD" w:rsidR="711A5D1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(Built</w:t>
      </w:r>
      <w:r w:rsidRPr="02F084CD" w:rsidR="7B80EB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for iOS &amp; </w:t>
      </w:r>
      <w:r w:rsidRPr="02F084CD" w:rsidR="310D88E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Android)</w:t>
      </w:r>
    </w:p>
    <w:p w:rsidR="30889065" w:rsidP="1E7078B0" w:rsidRDefault="30889065" w14:paraId="60370E0D" w14:textId="3CB2AF87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Middleware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–  Vert.X</w:t>
      </w:r>
    </w:p>
    <w:p w:rsidR="30889065" w:rsidP="1E7078B0" w:rsidRDefault="30889065" w14:paraId="550BF90B" w14:textId="1A6B1403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Authentication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– JWT / OAuth2</w:t>
      </w:r>
    </w:p>
    <w:p w:rsidR="30889065" w:rsidP="1E7078B0" w:rsidRDefault="30889065" w14:paraId="10B210DA" w14:textId="21E29446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Database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-</w:t>
      </w:r>
      <w:r>
        <w:tab/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Postgres </w:t>
      </w:r>
    </w:p>
    <w:p w:rsidR="30889065" w:rsidP="1E7078B0" w:rsidRDefault="30889065" w14:paraId="345DE8C2" w14:textId="080C4547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Security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- DMG with web application firewalls</w:t>
      </w:r>
    </w:p>
    <w:p w:rsidR="30889065" w:rsidP="1E7078B0" w:rsidRDefault="30889065" w14:paraId="53CEE409" w14:textId="32B007E0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Data encryption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AES / RSA / SHA 256-bit encryption</w:t>
      </w:r>
    </w:p>
    <w:p w:rsidR="30889065" w:rsidP="1E7078B0" w:rsidRDefault="30889065" w14:paraId="44347B1F" w14:textId="1DB33944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Hosting environment</w:t>
      </w:r>
      <w:r w:rsidRPr="1E7078B0" w:rsidR="6237171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–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Cloud</w:t>
      </w:r>
      <w:r w:rsidRPr="1E7078B0" w:rsidR="623717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/ On Premises</w:t>
      </w:r>
    </w:p>
    <w:p w:rsidR="1E7078B0" w:rsidP="1E7078B0" w:rsidRDefault="1E7078B0" w14:paraId="73E74959" w14:textId="3194C2DA">
      <w:pPr>
        <w:bidi w:val="0"/>
        <w:spacing w:before="0" w:beforeAutospacing="off" w:after="120" w:afterAutospacing="off" w:line="240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E7078B0" w:rsidRDefault="1E7078B0" w14:paraId="251DF858" w14:textId="46179EF3">
      <w:r>
        <w:br w:type="page"/>
      </w:r>
    </w:p>
    <w:p w:rsidR="30889065" w:rsidP="1E7078B0" w:rsidRDefault="30889065" w14:paraId="0EF08D73" w14:textId="045A4139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568307335" w:id="841357570"/>
      <w:r w:rsidRPr="1528D1E8" w:rsidR="30889065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Project resources</w:t>
      </w:r>
      <w:bookmarkEnd w:id="841357570"/>
    </w:p>
    <w:p w:rsidR="1E7078B0" w:rsidP="1E7078B0" w:rsidRDefault="1E7078B0" w14:paraId="2F4AD250" w14:textId="3856D31A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</w:p>
    <w:p w:rsidR="30889065" w:rsidP="1E7078B0" w:rsidRDefault="30889065" w14:paraId="083850E3" w14:textId="3B21A32A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Technology resources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</w:t>
      </w:r>
    </w:p>
    <w:p w:rsidR="30889065" w:rsidP="1E7078B0" w:rsidRDefault="30889065" w14:paraId="29EC0E13" w14:textId="27FC15B4">
      <w:pPr>
        <w:pStyle w:val="CrayonServices"/>
        <w:numPr>
          <w:ilvl w:val="1"/>
          <w:numId w:val="456"/>
        </w:numPr>
        <w:bidi w:val="0"/>
        <w:spacing w:before="0" w:beforeAutospacing="off" w:after="12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most preferred </w:t>
      </w:r>
      <w:r w:rsidRPr="1E7078B0" w:rsidR="730B71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Open-source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software licenses / purchase licenses if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required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for the technology listings.</w:t>
      </w:r>
    </w:p>
    <w:p w:rsidR="30889065" w:rsidP="1E7078B0" w:rsidRDefault="30889065" w14:paraId="7557681B" w14:textId="3D8DF18E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Human resources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</w:t>
      </w:r>
    </w:p>
    <w:p w:rsidR="30889065" w:rsidP="1E7078B0" w:rsidRDefault="30889065" w14:paraId="29B76CBA" w14:textId="0E398CC4">
      <w:pPr>
        <w:pStyle w:val="CrayonServices"/>
        <w:numPr>
          <w:ilvl w:val="1"/>
          <w:numId w:val="457"/>
        </w:numPr>
        <w:bidi w:val="0"/>
        <w:spacing w:before="0" w:beforeAutospacing="off" w:after="12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initial development 3 – 4 ft and 1 pt. later support based on mutual agreement</w:t>
      </w:r>
    </w:p>
    <w:p w:rsidR="30889065" w:rsidP="1E7078B0" w:rsidRDefault="30889065" w14:paraId="7BBFC329" w14:textId="60CF44BF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Communication resources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</w:t>
      </w:r>
    </w:p>
    <w:p w:rsidR="30889065" w:rsidP="1E7078B0" w:rsidRDefault="30889065" w14:paraId="463B3D9B" w14:textId="44B8E362">
      <w:pPr>
        <w:pStyle w:val="CrayonServices"/>
        <w:numPr>
          <w:ilvl w:val="1"/>
          <w:numId w:val="458"/>
        </w:numPr>
        <w:bidi w:val="0"/>
        <w:spacing w:before="0" w:beforeAutospacing="off" w:after="12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over emails / teams / or other tele or video calls. in person meetings</w:t>
      </w:r>
    </w:p>
    <w:p w:rsidR="30889065" w:rsidP="1E7078B0" w:rsidRDefault="30889065" w14:paraId="05209659" w14:textId="50E427B9">
      <w:pPr>
        <w:pStyle w:val="CrayonServices"/>
        <w:widowControl w:val="0"/>
        <w:suppressLineNumbers w:val="0"/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Scrum based development model</w:t>
      </w:r>
    </w:p>
    <w:p w:rsidR="1E7078B0" w:rsidP="1E7078B0" w:rsidRDefault="1E7078B0" w14:paraId="48E1E972" w14:textId="5965F3CE">
      <w:pPr>
        <w:pStyle w:val="CrayonServices"/>
        <w:widowControl w:val="0"/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40" w:lineRule="auto"/>
        <w:ind w:left="0" w:right="0" w:hanging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E7078B0" w:rsidRDefault="1E7078B0" w14:paraId="33A431C0" w14:textId="3808924A">
      <w:r>
        <w:br w:type="page"/>
      </w:r>
    </w:p>
    <w:p w:rsidR="38F08043" w:rsidP="1528D1E8" w:rsidRDefault="38F08043" w14:paraId="274938A2" w14:textId="36B6FA80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672335503" w:id="921178970"/>
      <w:r w:rsidRPr="1528D1E8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-7 Solution Architecture</w:t>
      </w:r>
      <w:bookmarkEnd w:id="921178970"/>
    </w:p>
    <w:p w:rsidR="1E7078B0" w:rsidP="1E7078B0" w:rsidRDefault="1E7078B0" w14:paraId="0846E926" w14:textId="2F0C53E7">
      <w:pPr>
        <w:keepNext w:val="1"/>
        <w:bidi w:val="0"/>
        <w:spacing w:after="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GB"/>
        </w:rPr>
      </w:pPr>
    </w:p>
    <w:p w:rsidR="38F08043" w:rsidP="1E7078B0" w:rsidRDefault="38F08043" w14:paraId="44582F36" w14:textId="1EA6E08B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748183653" w:id="1434397342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Technical Implementation Landscape</w:t>
      </w:r>
      <w:bookmarkEnd w:id="1434397342"/>
    </w:p>
    <w:p w:rsidR="1E7078B0" w:rsidP="1E7078B0" w:rsidRDefault="1E7078B0" w14:paraId="6F479086" w14:textId="4336D532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1E7078B0" w:rsidP="1E7078B0" w:rsidRDefault="1E7078B0" w14:paraId="4C3C2265" w14:textId="69DD7ADF">
      <w:pPr>
        <w:pStyle w:val="Normal"/>
        <w:keepNext w:val="1"/>
        <w:bidi w:val="0"/>
        <w:spacing w:after="0"/>
        <w:ind w:left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lang w:val="en-GB"/>
        </w:rPr>
      </w:pPr>
    </w:p>
    <w:p w:rsidR="38F08043" w:rsidP="1528D1E8" w:rsidRDefault="38F08043" w14:paraId="1B282EC7" w14:textId="10B971F9">
      <w:pPr>
        <w:keepNext w:val="1"/>
        <w:bidi w:val="0"/>
        <w:spacing w:after="60" w:line="240" w:lineRule="auto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  <w:r w:rsidR="38F08043">
        <w:drawing>
          <wp:inline wp14:editId="64333DB8" wp14:anchorId="210A34FA">
            <wp:extent cx="6535615" cy="3790657"/>
            <wp:effectExtent l="0" t="0" r="0" b="0"/>
            <wp:docPr id="2141543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9b903035d4d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5615" cy="37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76697" w:rsidP="1E7078B0" w:rsidRDefault="59176697" w14:paraId="5D7DF059" w14:textId="38E104EE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Master Controller Dashboard</w:t>
      </w:r>
    </w:p>
    <w:p w:rsidR="59176697" w:rsidP="1E7078B0" w:rsidRDefault="59176697" w14:paraId="52AD8A5A" w14:textId="5A7E158F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Remote Location Dashboard</w:t>
      </w:r>
    </w:p>
    <w:p w:rsidR="59176697" w:rsidP="1E7078B0" w:rsidRDefault="59176697" w14:paraId="74C0C540" w14:textId="2A0507F1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Restaurant / Food Supplier / Delivery Company API Integration</w:t>
      </w:r>
    </w:p>
    <w:p w:rsidR="59176697" w:rsidP="1E7078B0" w:rsidRDefault="59176697" w14:paraId="6BBE193F" w14:textId="3CEFCE2B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Device Data Integration</w:t>
      </w:r>
    </w:p>
    <w:p w:rsidR="59176697" w:rsidP="1E7078B0" w:rsidRDefault="59176697" w14:paraId="6C22A657" w14:textId="3C98428F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Overall Process Orchestration</w:t>
      </w:r>
    </w:p>
    <w:p w:rsidR="1E7078B0" w:rsidP="1E7078B0" w:rsidRDefault="1E7078B0" w14:paraId="523B058A" w14:textId="34FCE20B">
      <w:pPr>
        <w:pStyle w:val="Normal"/>
        <w:keepNext w:val="1"/>
        <w:bidi w:val="0"/>
        <w:spacing w:after="60" w:line="240" w:lineRule="auto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</w:p>
    <w:p w:rsidR="1E7078B0" w:rsidP="1E7078B0" w:rsidRDefault="1E7078B0" w14:paraId="3763F7D4" w14:textId="2AB4C53A">
      <w:pPr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</w:p>
    <w:p w:rsidR="22D9D62C" w:rsidP="2D731DC7" w:rsidRDefault="22D9D62C" w14:paraId="43D12E54" w14:textId="43C520FB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885141523" w:id="1479730682"/>
      <w:r w:rsidRPr="1528D1E8" w:rsidR="22D9D62C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Solution Design</w:t>
      </w:r>
      <w:bookmarkEnd w:id="1479730682"/>
    </w:p>
    <w:p w:rsidR="2D731DC7" w:rsidP="2D731DC7" w:rsidRDefault="2D731DC7" w14:paraId="5D70B670" w14:textId="5EB1B74F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01CC36EE" w:rsidP="2D731DC7" w:rsidRDefault="01CC36EE" w14:paraId="08537178" w14:textId="34E11186">
      <w:pPr>
        <w:pStyle w:val="Heading2"/>
        <w:keepNext w:val="1"/>
        <w:keepLines w:val="1"/>
        <w:bidi w:val="0"/>
        <w:spacing w:before="0" w:beforeAutospacing="off" w:after="0" w:afterAutospacing="off" w:line="240" w:lineRule="auto"/>
        <w:ind w:left="0" w:right="0"/>
        <w:jc w:val="left"/>
      </w:pPr>
      <w:r w:rsidR="01CC36EE">
        <w:drawing>
          <wp:inline wp14:editId="239EC467" wp14:anchorId="09E9E7A7">
            <wp:extent cx="6677492" cy="3448050"/>
            <wp:effectExtent l="0" t="0" r="0" b="0"/>
            <wp:docPr id="212728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8d2b2b08d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49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1E7078B0" w:rsidRDefault="38F08043" w14:paraId="1BFE2687" w14:textId="774D6FF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654148758" w:id="1460917723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Hosting Infrastructure Architecture</w:t>
      </w:r>
      <w:bookmarkEnd w:id="1460917723"/>
    </w:p>
    <w:p w:rsidR="1E7078B0" w:rsidP="1E7078B0" w:rsidRDefault="1E7078B0" w14:paraId="68F12CC6" w14:textId="5EF88430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2D731DC7" w:rsidRDefault="38F08043" w14:paraId="62F6C1CE" w14:textId="3120FC2C">
      <w:pPr>
        <w:keepNext w:val="1"/>
        <w:bidi w:val="0"/>
        <w:spacing w:after="0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  <w:r w:rsidR="38F08043">
        <w:drawing>
          <wp:inline wp14:editId="41D73C6F" wp14:anchorId="3D692603">
            <wp:extent cx="6267450" cy="2632329"/>
            <wp:effectExtent l="0" t="0" r="0" b="0"/>
            <wp:docPr id="128511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25f0b8f1743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7450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078B0" w:rsidP="1E7078B0" w:rsidRDefault="1E7078B0" w14:paraId="3CAAF8A4" w14:textId="4F2E2E6D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1E7078B0" w:rsidP="1E7078B0" w:rsidRDefault="1E7078B0" w14:paraId="13092C64" w14:textId="00AB3D89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38F08043" w:rsidP="1E7078B0" w:rsidRDefault="38F08043" w14:paraId="6372A890" w14:textId="71C5E60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642234920" w:id="918163344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Technical Architecture</w:t>
      </w:r>
      <w:bookmarkEnd w:id="918163344"/>
    </w:p>
    <w:p w:rsidR="1E7078B0" w:rsidP="1E7078B0" w:rsidRDefault="1E7078B0" w14:paraId="1BE1CE71" w14:textId="5895A7E1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1E7078B0" w:rsidP="2D731DC7" w:rsidRDefault="1E7078B0" w14:paraId="7D433057" w14:textId="79DEBA64">
      <w:pPr>
        <w:keepNext w:val="1"/>
        <w:spacing w:after="0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  <w:r w:rsidR="50E40D9E">
        <w:drawing>
          <wp:inline wp14:editId="3585917A" wp14:anchorId="5432302F">
            <wp:extent cx="6391723" cy="3099986"/>
            <wp:effectExtent l="0" t="0" r="0" b="0"/>
            <wp:docPr id="202539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3c9f6b3714f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723" cy="30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1E7078B0" w:rsidRDefault="38F08043" w14:paraId="4988BD7E" w14:textId="45C73452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472727438" w:id="1174646863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Major Use Case Flow</w:t>
      </w:r>
      <w:bookmarkEnd w:id="1174646863"/>
    </w:p>
    <w:p w:rsidR="1E7078B0" w:rsidP="1E7078B0" w:rsidRDefault="1E7078B0" w14:paraId="7C34A081" w14:textId="62A66A87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3FC8CBF6" w14:textId="1A0FFE13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Inward &amp; Internal QBOX-Flow</w:t>
      </w:r>
    </w:p>
    <w:p w:rsidR="38F08043" w:rsidP="2D731DC7" w:rsidRDefault="38F08043" w14:paraId="54F9467F" w14:textId="1311B8EC">
      <w:pPr>
        <w:pStyle w:val="Normal"/>
        <w:keepNext w:val="1"/>
        <w:bidi w:val="0"/>
        <w:spacing w:after="0"/>
      </w:pPr>
      <w:r w:rsidR="46538061">
        <w:drawing>
          <wp:inline wp14:editId="4250C740" wp14:anchorId="707B0C0D">
            <wp:extent cx="6400800" cy="3324225"/>
            <wp:effectExtent l="0" t="0" r="0" b="0"/>
            <wp:docPr id="193321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78a384892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1E7078B0" w:rsidRDefault="38F08043" w14:paraId="14A6145A" w14:textId="7283C07E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Outward Flow</w:t>
      </w:r>
    </w:p>
    <w:p w:rsidR="1E7078B0" w:rsidP="2D731DC7" w:rsidRDefault="1E7078B0" w14:paraId="4FAF0598" w14:textId="7846F226">
      <w:pPr>
        <w:pStyle w:val="Normal"/>
        <w:keepNext w:val="1"/>
        <w:bidi w:val="0"/>
        <w:spacing w:after="0"/>
      </w:pPr>
      <w:r w:rsidR="040B5445">
        <w:drawing>
          <wp:inline wp14:editId="712584C1" wp14:anchorId="1CE1B10C">
            <wp:extent cx="6606674" cy="3362325"/>
            <wp:effectExtent l="0" t="0" r="0" b="0"/>
            <wp:docPr id="197266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81ca1f764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67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60A86E49" w:rsidRDefault="38F08043" w14:paraId="1713290C" w14:textId="5F4C753D">
      <w:pPr>
        <w:keepNext w:val="1"/>
        <w:spacing w:after="0"/>
      </w:pPr>
    </w:p>
    <w:p w:rsidR="1E7078B0" w:rsidRDefault="1E7078B0" w14:paraId="5658D40F" w14:textId="48D86AD5">
      <w:r>
        <w:br w:type="page"/>
      </w:r>
    </w:p>
    <w:p w:rsidR="3ED06F94" w:rsidP="1E7078B0" w:rsidRDefault="3ED06F94" w14:paraId="26761EDD" w14:textId="05D78D32">
      <w:pPr>
        <w:pStyle w:val="Heading2"/>
        <w:keepNext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312741568" w:id="1335535503"/>
      <w:r w:rsidRPr="1528D1E8" w:rsidR="3ED06F94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Data B</w:t>
      </w:r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ackup process</w:t>
      </w:r>
      <w:bookmarkEnd w:id="1335535503"/>
    </w:p>
    <w:p w:rsidR="1E7078B0" w:rsidP="1E7078B0" w:rsidRDefault="1E7078B0" w14:paraId="0AC13190" w14:textId="11A1E6CD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04211E96" w14:textId="25C249C6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–1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1E7078B0" w:rsidRDefault="38F08043" w14:paraId="11F93469" w14:textId="6F099FBA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Using Cloud PAAS (Postgres PAAS)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127039FC" w14:textId="12A7B640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Continues Expense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5C96D8B1" w14:textId="4C5C134E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Reliable,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7977EDA2" w14:textId="32309A45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No Manual intervention is needed when the Database server goes down.</w:t>
      </w:r>
    </w:p>
    <w:p w:rsidR="38F08043" w:rsidP="1E7078B0" w:rsidRDefault="38F08043" w14:paraId="32CF58F8" w14:textId="1CED3D15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–2</w:t>
      </w:r>
    </w:p>
    <w:p w:rsidR="38F08043" w:rsidP="1E7078B0" w:rsidRDefault="38F08043" w14:paraId="3B4192FD" w14:textId="16FD6A02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Writing Procedure to Automate the Data backup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05A753EE" w14:textId="3CE5E4F1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One time development expense.</w:t>
      </w:r>
    </w:p>
    <w:p w:rsidR="38F08043" w:rsidP="1E7078B0" w:rsidRDefault="38F08043" w14:paraId="243A1E7E" w14:textId="00A27CD0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Manual Restoration needed when server Goes down</w:t>
      </w:r>
    </w:p>
    <w:p w:rsidR="1E7078B0" w:rsidP="1E7078B0" w:rsidRDefault="1E7078B0" w14:paraId="6B962917" w14:textId="0453291E">
      <w:pPr>
        <w:keepNext w:val="1"/>
        <w:bidi w:val="0"/>
        <w:spacing w:before="0" w:beforeAutospacing="off" w:after="0" w:afterAutospacing="off" w:line="276" w:lineRule="auto"/>
        <w:ind w:left="0" w:right="0"/>
        <w:jc w:val="left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118B3B6F" w14:textId="4F64CA61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380890024" w:id="2126069446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Data Archiving:</w:t>
      </w:r>
      <w:bookmarkEnd w:id="2126069446"/>
    </w:p>
    <w:p w:rsidR="1E7078B0" w:rsidP="1E7078B0" w:rsidRDefault="1E7078B0" w14:paraId="76B1AEBC" w14:textId="39F43E91">
      <w:pPr>
        <w:keepNext w:val="1"/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5C9345E6" w14:textId="5B56D281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Purpose: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1E7078B0" w:rsidRDefault="38F08043" w14:paraId="30D9E682" w14:textId="0E2D3E52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Move inactive data to separate storage for long-term retention, reducing active database size and improving performance.</w:t>
      </w:r>
    </w:p>
    <w:p w:rsidR="38F08043" w:rsidP="1E7078B0" w:rsidRDefault="38F08043" w14:paraId="7B6B2AA6" w14:textId="58C325A2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Methods: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2D731DC7" w:rsidRDefault="38F08043" w14:paraId="366C57E5" w14:textId="06403CEF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Manual archiving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Export data using SQL COPY commands or 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other</w:t>
      </w:r>
      <w:r w:rsidRPr="2D731DC7" w:rsidR="254B2E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tools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store in compressed files or another database.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6666006E" w14:textId="112249AE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Automatic archiving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Set up automated scripts or use built-in features like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pg_dump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regularly archive data based on criteria such as age, size, or usage.</w:t>
      </w:r>
    </w:p>
    <w:p w:rsidR="38F08043" w:rsidP="1E7078B0" w:rsidRDefault="38F08043" w14:paraId="6020C5DC" w14:textId="4C79DBBF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Capabilities:</w:t>
      </w:r>
    </w:p>
    <w:p w:rsidR="38F08043" w:rsidP="1E7078B0" w:rsidRDefault="38F08043" w14:paraId="74C86C1A" w14:textId="4CE07D0C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Flexibility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Various options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archiving data, allowing administrators to choose the most suitable method.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2C1D0D5A" w14:textId="42061B4F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Scalability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Handles large volumes of data efficiently, suitable for high-volume applications.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5FA7D7AC" w14:textId="78AB3B3D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Security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Implement access controls and encryption mechanisms to secure archived data.</w:t>
      </w:r>
    </w:p>
    <w:p w:rsidR="1E7078B0" w:rsidP="1E7078B0" w:rsidRDefault="1E7078B0" w14:paraId="0E197447" w14:textId="671D4668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719DA54F" w14:textId="712B274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bookmarkStart w:name="_Toc1291064256" w:id="308426305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Restoring from Archive:</w:t>
      </w:r>
      <w:bookmarkEnd w:id="308426305"/>
    </w:p>
    <w:p w:rsidR="1E7078B0" w:rsidP="1E7078B0" w:rsidRDefault="1E7078B0" w14:paraId="457F2BC0" w14:textId="2A921B80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</w:p>
    <w:p w:rsidR="38F08043" w:rsidP="1E7078B0" w:rsidRDefault="38F08043" w14:paraId="294892EC" w14:textId="344782C8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Purpose: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1E7078B0" w:rsidRDefault="38F08043" w14:paraId="2ABDB1BE" w14:textId="23C076AB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Retrieve archived data and restore it to the active database when necessary for data recovery, analysis, or auditing.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095F8EA0" w14:textId="72DEBCE0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Capabilities: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38F08043" w:rsidP="1E7078B0" w:rsidRDefault="38F08043" w14:paraId="1F3B7D25" w14:textId="7EAB2777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Point-in-time recovery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Supports restoring the database to a specific point using archived WAL files.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153D4DBC" w14:textId="50749412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Granular restoration: Restore specific tables, schemas, or individual records from archived data.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5A1572B1" w14:textId="6BE5B903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Rollback: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Supports rollback mechanisms to revert changes and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maintain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data consistency.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6051693B" w14:textId="303F3FCC">
      <w:pPr>
        <w:pStyle w:val="Heading1"/>
        <w:keepNext w:val="1"/>
        <w:keepLines w:val="1"/>
        <w:bidi w:val="0"/>
        <w:spacing w:before="240" w:after="0"/>
        <w:ind w:left="72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Microsoft Sans Serif" w:hAnsi="Microsoft Sans Serif" w:eastAsia="Microsoft Sans Serif" w:cs="Microsoft Sans Serif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60CF4D13" w14:textId="2B7E183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2127156032" w:id="1419657328"/>
      <w:r w:rsidRPr="1528D1E8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API Contract</w:t>
      </w:r>
      <w:bookmarkEnd w:id="1419657328"/>
    </w:p>
    <w:p w:rsidR="1E7078B0" w:rsidP="1E7078B0" w:rsidRDefault="1E7078B0" w14:paraId="19225F17" w14:textId="0CF4FB3B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0842BD77" w14:textId="4AE721CD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To Maintain the system </w:t>
      </w:r>
      <w:r w:rsidRPr="1E7078B0" w:rsidR="071553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nd updates better, we need to build and handshake the APIS to the external parties wherever applicable rather than the core consumption APIs of the third party.</w:t>
      </w:r>
    </w:p>
    <w:p w:rsidR="38F08043" w:rsidP="1E7078B0" w:rsidRDefault="38F08043" w14:paraId="7315D070" w14:textId="704C0494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Example: Sequence number generation API must manage by Q-BOX and consumed by Swiggy / Zomato.</w:t>
      </w:r>
    </w:p>
    <w:p w:rsidR="1E7078B0" w:rsidRDefault="1E7078B0" w14:paraId="2CC72984" w14:textId="67A74227">
      <w:r>
        <w:br w:type="page"/>
      </w:r>
    </w:p>
    <w:p w:rsidR="21C509DA" w:rsidP="1528D1E8" w:rsidRDefault="21C509DA" w14:paraId="5892B31B" w14:textId="21189D41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916219706" w:id="1937872413"/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-7 Delivery Strategy</w:t>
      </w:r>
      <w:bookmarkEnd w:id="1937872413"/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 xml:space="preserve"> </w:t>
      </w:r>
    </w:p>
    <w:p w:rsidR="1E7078B0" w:rsidP="1E7078B0" w:rsidRDefault="1E7078B0" w14:paraId="5CF37B28" w14:textId="5F7F2414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</w:p>
    <w:p w:rsidR="21C509DA" w:rsidP="1E7078B0" w:rsidRDefault="21C509DA" w14:paraId="102DB5C3" w14:textId="07330A66">
      <w:pPr>
        <w:keepNext w:val="1"/>
        <w:bidi w:val="0"/>
        <w:spacing w:after="0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  <w:r w:rsidR="21C509DA">
        <w:drawing>
          <wp:inline wp14:editId="360B24A6" wp14:anchorId="654A824F">
            <wp:extent cx="4371975" cy="2590800"/>
            <wp:effectExtent l="0" t="0" r="0" b="0"/>
            <wp:docPr id="831438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8c77bd505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509DA" w:rsidP="1E7078B0" w:rsidRDefault="21C509DA" w14:paraId="2C484DF8" w14:textId="4FF4008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 Owner / Scrum Master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collects all stockholder’s new requirements and enhancements and then they are converted into product backlog based with priority.  </w:t>
      </w:r>
    </w:p>
    <w:p w:rsidR="21C509DA" w:rsidP="1E7078B0" w:rsidRDefault="21C509DA" w14:paraId="13C185E8" w14:textId="6AB5B74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Based on initial estimation and availability, Scrum Master will provide the number of sprints and release date.</w:t>
      </w:r>
    </w:p>
    <w:p w:rsidR="21C509DA" w:rsidP="1E7078B0" w:rsidRDefault="21C509DA" w14:paraId="062A7BC5" w14:textId="7CC8D3A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Each sprint will be planned based on capacity of team and timeline.</w:t>
      </w:r>
    </w:p>
    <w:p w:rsidR="21C509DA" w:rsidP="1E7078B0" w:rsidRDefault="21C509DA" w14:paraId="2C996E08" w14:textId="32444C1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End of the each sprint, team will demo the completion and review followed by retrospective. </w:t>
      </w:r>
    </w:p>
    <w:p w:rsidR="21C509DA" w:rsidP="1E7078B0" w:rsidRDefault="21C509DA" w14:paraId="6E46F61A" w14:textId="09D7E979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Based on the feedback, the team will improve the sprint velocity to deliver best productivity on each sprint. </w:t>
      </w:r>
    </w:p>
    <w:p w:rsidR="21C509DA" w:rsidP="1E7078B0" w:rsidRDefault="21C509DA" w14:paraId="153608A2" w14:textId="396BFEB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Team will also encourage to share the best practice and automation in technology based on domain knowledge and the experience over the project execution.</w:t>
      </w:r>
    </w:p>
    <w:p w:rsidR="1E7078B0" w:rsidP="1E7078B0" w:rsidRDefault="1E7078B0" w14:paraId="4B2DE6D1" w14:textId="2E168217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</w:p>
    <w:p w:rsidR="1E7078B0" w:rsidRDefault="1E7078B0" w14:paraId="5799963F" w14:textId="322DEF98">
      <w:r>
        <w:br w:type="page"/>
      </w:r>
    </w:p>
    <w:p w:rsidR="21C509DA" w:rsidP="1528D1E8" w:rsidRDefault="21C509DA" w14:paraId="174E459B" w14:textId="3E7B552C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268179295" w:id="736082351"/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-8 Initial Support Engagement</w:t>
      </w:r>
      <w:bookmarkEnd w:id="736082351"/>
    </w:p>
    <w:p w:rsidR="1E7078B0" w:rsidP="1E7078B0" w:rsidRDefault="1E7078B0" w14:paraId="14776DA1" w14:textId="4E8F3DFE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</w:p>
    <w:p w:rsidR="21C509DA" w:rsidP="1E7078B0" w:rsidRDefault="21C509DA" w14:paraId="76AFB9E7" w14:textId="639F7C18">
      <w:pPr>
        <w:pStyle w:val="CitrixBodyText1"/>
        <w:bidi w:val="0"/>
        <w:spacing w:after="12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8"/>
          <w:szCs w:val="28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F6166"/>
          <w:sz w:val="28"/>
          <w:szCs w:val="28"/>
          <w:lang w:val="en-US"/>
        </w:rPr>
        <w:t>Supporting Services Approach after Product Launch</w:t>
      </w:r>
    </w:p>
    <w:p w:rsidR="21C509DA" w:rsidP="1E7078B0" w:rsidRDefault="21C509DA" w14:paraId="3ACE4851" w14:textId="510C7EA7">
      <w:pPr>
        <w:pStyle w:val="CitrixBodyText1"/>
        <w:bidi w:val="0"/>
        <w:spacing w:after="12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US"/>
        </w:rPr>
        <w:t>SCRUM –KANBAN BOARD Approach.</w:t>
      </w:r>
    </w:p>
    <w:p w:rsidR="21C509DA" w:rsidP="1E7078B0" w:rsidRDefault="21C509DA" w14:paraId="6ADA08D3" w14:textId="3E9DB396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Ticketing tool (JIRA) will be configured for issue logging (Ticket).</w:t>
      </w:r>
    </w:p>
    <w:p w:rsidR="21C509DA" w:rsidP="1E7078B0" w:rsidRDefault="21C509DA" w14:paraId="510743DD" w14:textId="0D3582E2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Issue Ticket will be entered / communicated to the team, and it will be prioritized as per the SLA.</w:t>
      </w:r>
    </w:p>
    <w:p w:rsidR="21C509DA" w:rsidP="1E7078B0" w:rsidRDefault="21C509DA" w14:paraId="1BB4A6E9" w14:textId="4CE12BB6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Ticket will be allocated to the Specific Point of Contact from the Team.</w:t>
      </w:r>
    </w:p>
    <w:p w:rsidR="21C509DA" w:rsidP="1E7078B0" w:rsidRDefault="21C509DA" w14:paraId="66608734" w14:textId="28854CB7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Ticket will be analysed / resolved as per the SLA by the Team member and updated against the ticket.</w:t>
      </w:r>
    </w:p>
    <w:p w:rsidR="21C509DA" w:rsidP="1E7078B0" w:rsidRDefault="21C509DA" w14:paraId="2667BF3E" w14:textId="4F59C991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PM/Scrum Master will verify and update to resolution the Business SPOC</w:t>
      </w:r>
    </w:p>
    <w:p w:rsidR="21C509DA" w:rsidP="1E7078B0" w:rsidRDefault="21C509DA" w14:paraId="2723925B" w14:textId="6857E28D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0A86E49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Weekly / Monthly reports will be published with statistics.</w:t>
      </w:r>
    </w:p>
    <w:p w:rsidR="1E7078B0" w:rsidP="1E7078B0" w:rsidRDefault="1E7078B0" w14:paraId="14620209" w14:textId="40C20AAD">
      <w:pPr>
        <w:bidi w:val="0"/>
        <w:spacing w:after="0" w:line="240" w:lineRule="auto"/>
        <w:ind w:left="180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en-GB"/>
        </w:rPr>
      </w:pPr>
    </w:p>
    <w:p w:rsidR="21C509DA" w:rsidP="1E7078B0" w:rsidRDefault="21C509DA" w14:paraId="33DDEAC7" w14:textId="57E84F3D">
      <w:pPr>
        <w:pStyle w:val="CitrixBodyText1"/>
        <w:bidi w:val="0"/>
        <w:spacing w:after="12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2"/>
          <w:szCs w:val="22"/>
          <w:lang w:val="en-US"/>
        </w:rPr>
        <w:t xml:space="preserve"> </w:t>
      </w:r>
      <w:r w:rsidR="21C509DA">
        <w:drawing>
          <wp:inline wp14:editId="3EDCF8E2" wp14:anchorId="77A5974B">
            <wp:extent cx="3400425" cy="2076450"/>
            <wp:effectExtent l="0" t="0" r="0" b="0"/>
            <wp:docPr id="48966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32138f2ca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078B0" w:rsidP="1E7078B0" w:rsidRDefault="1E7078B0" w14:paraId="37736CE8" w14:textId="70A8CBCA">
      <w:pPr>
        <w:bidi w:val="0"/>
        <w:spacing w:after="12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</w:p>
    <w:p w:rsidR="21C509DA" w:rsidP="1E7078B0" w:rsidRDefault="21C509DA" w14:paraId="2AB727CE" w14:textId="00DE399B">
      <w:pPr>
        <w:bidi w:val="0"/>
        <w:spacing w:after="120" w:line="259" w:lineRule="auto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  <w:r w:rsidR="21C509DA">
        <w:rPr/>
        <w:t xml:space="preserve">         </w:t>
      </w:r>
      <w:r w:rsidR="21C509DA">
        <w:drawing>
          <wp:inline wp14:editId="3D75138F" wp14:anchorId="7FF89A05">
            <wp:extent cx="3390900" cy="2085975"/>
            <wp:effectExtent l="0" t="0" r="0" b="0"/>
            <wp:docPr id="120702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15cb40af1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078B0" w:rsidRDefault="1E7078B0" w14:paraId="3ECDF8DA" w14:textId="35E8890C">
      <w:r>
        <w:br w:type="page"/>
      </w:r>
    </w:p>
    <w:p w:rsidR="21C509DA" w:rsidP="1528D1E8" w:rsidRDefault="21C509DA" w14:paraId="5291100C" w14:textId="6DF8B183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704723587" w:id="1121714457"/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-9 Delivery Commitments</w:t>
      </w:r>
      <w:bookmarkEnd w:id="1121714457"/>
    </w:p>
    <w:p w:rsidR="1E7078B0" w:rsidP="1E7078B0" w:rsidRDefault="1E7078B0" w14:paraId="2AE14083" w14:textId="19DF7BA7">
      <w:pPr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2"/>
          <w:szCs w:val="22"/>
          <w:lang w:val="en-GB"/>
        </w:rPr>
      </w:pPr>
    </w:p>
    <w:p w:rsidR="21C509DA" w:rsidP="1E7078B0" w:rsidRDefault="21C509DA" w14:paraId="696DFFAF" w14:textId="301DB2E9">
      <w:pPr>
        <w:pStyle w:val="CitrixBodyText1"/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Capability for customization, </w:t>
      </w: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extensibility</w:t>
      </w: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maintainability of the platform</w:t>
      </w:r>
    </w:p>
    <w:p w:rsidR="21C509DA" w:rsidP="1E7078B0" w:rsidRDefault="21C509DA" w14:paraId="191B5F2B" w14:textId="6AAB462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Features are Role based.</w:t>
      </w:r>
    </w:p>
    <w:p w:rsidR="21C509DA" w:rsidP="1E7078B0" w:rsidRDefault="21C509DA" w14:paraId="0065FD5F" w14:textId="06C3443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Features are Rule based.</w:t>
      </w:r>
    </w:p>
    <w:p w:rsidR="21C509DA" w:rsidP="1E7078B0" w:rsidRDefault="21C509DA" w14:paraId="3F720361" w14:textId="2B5AF54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Configurable System Parameters.</w:t>
      </w:r>
    </w:p>
    <w:p w:rsidR="21C509DA" w:rsidP="1E7078B0" w:rsidRDefault="21C509DA" w14:paraId="45206FCD" w14:textId="7882258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External Adaptor factory implementation.</w:t>
      </w:r>
    </w:p>
    <w:p w:rsidR="1E7078B0" w:rsidP="1E7078B0" w:rsidRDefault="1E7078B0" w14:paraId="2940AE9A" w14:textId="772E9D1C">
      <w:pPr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62157257" w14:textId="4F31EE37">
      <w:pPr>
        <w:pStyle w:val="CitrixBodyText1"/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Interface with third Party applications</w:t>
      </w:r>
    </w:p>
    <w:p w:rsidR="21C509DA" w:rsidP="1E7078B0" w:rsidRDefault="21C509DA" w14:paraId="0040B17F" w14:textId="23184F3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API based Secured Integration and / or other secured hand shaking methods to access and use third party services,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systems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and devices.</w:t>
      </w:r>
    </w:p>
    <w:p w:rsidR="1E7078B0" w:rsidP="1E7078B0" w:rsidRDefault="1E7078B0" w14:paraId="48B055B2" w14:textId="5FE781C3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B224ABD" w14:textId="384BBF41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Scalability, Throughput, Performance of the platform</w:t>
      </w:r>
    </w:p>
    <w:p w:rsidR="21C509DA" w:rsidP="1E7078B0" w:rsidRDefault="21C509DA" w14:paraId="3F73DAF9" w14:textId="5D66E3D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Elastic Solution Architecture, </w:t>
      </w:r>
    </w:p>
    <w:p w:rsidR="21C509DA" w:rsidP="1E7078B0" w:rsidRDefault="21C509DA" w14:paraId="647E0998" w14:textId="326CB58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Elastic Technical and Deployment Architecture to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attain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higher Scalability, Throughput &amp; Performance.</w:t>
      </w:r>
    </w:p>
    <w:p w:rsidR="1E7078B0" w:rsidP="1E7078B0" w:rsidRDefault="1E7078B0" w14:paraId="7C8D76B9" w14:textId="534BC450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E0D100E" w14:textId="3EA090A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Administrative Capabilities</w:t>
      </w:r>
    </w:p>
    <w:p w:rsidR="21C509DA" w:rsidP="1E7078B0" w:rsidRDefault="21C509DA" w14:paraId="5BE64B9E" w14:textId="76B83FAC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Role based access </w:t>
      </w:r>
      <w:r w:rsidRPr="1E7078B0" w:rsidR="252E59C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ontrols</w:t>
      </w:r>
    </w:p>
    <w:p w:rsidR="21C509DA" w:rsidP="1E7078B0" w:rsidRDefault="21C509DA" w14:paraId="2560E975" w14:textId="4B721A8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Page level </w:t>
      </w:r>
      <w:r w:rsidRPr="1E7078B0" w:rsidR="6160D58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ccess</w:t>
      </w:r>
    </w:p>
    <w:p w:rsidR="21C509DA" w:rsidP="1E7078B0" w:rsidRDefault="21C509DA" w14:paraId="01295BC6" w14:textId="03424123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Field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</w:t>
      </w:r>
      <w:r w:rsidRPr="1E7078B0" w:rsidR="50C4C8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l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evel </w:t>
      </w:r>
      <w:r w:rsidRPr="1E7078B0" w:rsidR="4C9A98B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ccess</w:t>
      </w:r>
    </w:p>
    <w:p w:rsidR="1E7078B0" w:rsidP="1E7078B0" w:rsidRDefault="1E7078B0" w14:paraId="7087692F" w14:textId="225EE73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3A76385" w14:textId="0FA708FC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Support for on premise and private cloud deployment model</w:t>
      </w:r>
    </w:p>
    <w:p w:rsidR="21C509DA" w:rsidP="1E7078B0" w:rsidRDefault="21C509DA" w14:paraId="0BB4858A" w14:textId="182D4CB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Containerized hosting model to ensure hosting platform independent.</w:t>
      </w:r>
    </w:p>
    <w:p w:rsidR="1E7078B0" w:rsidP="1E7078B0" w:rsidRDefault="1E7078B0" w14:paraId="575ECA3D" w14:textId="789E6FCD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1867B1C0" w14:textId="191DC80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Capability and scope for IT knowledge Transfer</w:t>
      </w:r>
    </w:p>
    <w:p w:rsidR="21C509DA" w:rsidP="1E7078B0" w:rsidRDefault="21C509DA" w14:paraId="761DD2AD" w14:textId="7DB4CE4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User Manual </w:t>
      </w:r>
    </w:p>
    <w:p w:rsidR="21C509DA" w:rsidP="1E7078B0" w:rsidRDefault="21C509DA" w14:paraId="4F7E8C5A" w14:textId="2A8546BC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Technical Design Documents</w:t>
      </w:r>
    </w:p>
    <w:p w:rsidR="21C509DA" w:rsidP="1E7078B0" w:rsidRDefault="21C509DA" w14:paraId="180D3D30" w14:textId="594E693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Functional Documents</w:t>
      </w:r>
    </w:p>
    <w:p w:rsidR="21C509DA" w:rsidP="1E7078B0" w:rsidRDefault="21C509DA" w14:paraId="4377755A" w14:textId="1F949BB3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KT Videos &amp; Audios</w:t>
      </w:r>
    </w:p>
    <w:p w:rsidR="1E7078B0" w:rsidP="1E7078B0" w:rsidRDefault="1E7078B0" w14:paraId="62537866" w14:textId="34316C9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8C598DB" w14:textId="4CF4EBC0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Security and Risk Compliance</w:t>
      </w:r>
    </w:p>
    <w:p w:rsidR="21C509DA" w:rsidP="1E7078B0" w:rsidRDefault="21C509DA" w14:paraId="67C05DB3" w14:textId="07D42F9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Adhering Risk Assessment Practices</w:t>
      </w:r>
    </w:p>
    <w:p w:rsidR="21C509DA" w:rsidP="1E7078B0" w:rsidRDefault="21C509DA" w14:paraId="01E01038" w14:textId="14CB18F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Risk Analysis and evaluation</w:t>
      </w:r>
    </w:p>
    <w:p w:rsidR="21C509DA" w:rsidP="1E7078B0" w:rsidRDefault="21C509DA" w14:paraId="7B0E20A1" w14:textId="20C3BD0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Security compliance testing</w:t>
      </w:r>
    </w:p>
    <w:p w:rsidR="21C509DA" w:rsidP="1E7078B0" w:rsidRDefault="21C509DA" w14:paraId="5A8149F1" w14:textId="3B7E229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Risk mitigation Plans</w:t>
      </w:r>
    </w:p>
    <w:p w:rsidR="1E7078B0" w:rsidP="1E7078B0" w:rsidRDefault="1E7078B0" w14:paraId="587F46F3" w14:textId="4E37C090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E7FFCFF" w14:textId="6C7C8D6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Logging and Monitoring</w:t>
      </w:r>
    </w:p>
    <w:p w:rsidR="21C509DA" w:rsidP="1E7078B0" w:rsidRDefault="21C509DA" w14:paraId="423C8E8B" w14:textId="14A12636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Secured and scoped Logging and Log visualization with custom built or third-party tools</w:t>
      </w:r>
    </w:p>
    <w:p w:rsidR="21C509DA" w:rsidP="1E7078B0" w:rsidRDefault="21C509DA" w14:paraId="5CF83F05" w14:textId="75C50CE7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Application / API / utility Health check measures</w:t>
      </w:r>
    </w:p>
    <w:p w:rsidR="1E7078B0" w:rsidP="1E7078B0" w:rsidRDefault="1E7078B0" w14:paraId="7912A7D4" w14:textId="196DDFE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55E299B6" w14:textId="238344C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Strong AES-256 encryption for data security at rest</w:t>
      </w:r>
    </w:p>
    <w:p w:rsidR="21C509DA" w:rsidP="1E7078B0" w:rsidRDefault="21C509DA" w14:paraId="532AE444" w14:textId="41F1BE4E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AES 256 encryption</w:t>
      </w:r>
    </w:p>
    <w:p w:rsidR="21C509DA" w:rsidP="1E7078B0" w:rsidRDefault="21C509DA" w14:paraId="12D91AAD" w14:textId="054BA7A1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Separate &amp;Unique key store for various applications</w:t>
      </w:r>
    </w:p>
    <w:p w:rsidR="21C509DA" w:rsidP="1E7078B0" w:rsidRDefault="21C509DA" w14:paraId="6F6320E6" w14:textId="78742DD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Vault stored encryption file stored keys</w:t>
      </w:r>
    </w:p>
    <w:p w:rsidR="21C509DA" w:rsidP="1E7078B0" w:rsidRDefault="21C509DA" w14:paraId="1A352093" w14:textId="06E49DCA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In-memory encryption processing – Self-construction &amp; destruction of encryption logics at service start and stop.</w:t>
      </w:r>
    </w:p>
    <w:p w:rsidR="1E7078B0" w:rsidP="1E7078B0" w:rsidRDefault="1E7078B0" w14:paraId="7F166CD4" w14:textId="38B4C5C1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623E70B" w14:textId="5807F2F7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Mobile security to protect data on mobile devices</w:t>
      </w:r>
    </w:p>
    <w:p w:rsidR="21C509DA" w:rsidP="1E7078B0" w:rsidRDefault="21C509DA" w14:paraId="068FF1BA" w14:textId="054D4BF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JWT &amp; OATH2 Token based authentication</w:t>
      </w:r>
    </w:p>
    <w:p w:rsidR="21C509DA" w:rsidP="1E7078B0" w:rsidRDefault="21C509DA" w14:paraId="757A8888" w14:textId="2C365B8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Device Unique, mobile number unique and OTP unique based security key construction</w:t>
      </w:r>
    </w:p>
    <w:p w:rsidR="1E7078B0" w:rsidP="1E7078B0" w:rsidRDefault="1E7078B0" w14:paraId="1B2CE5DE" w14:textId="1ACFC783">
      <w:p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7FE3AB58" w14:textId="6B9A74E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Vulnerability Management Program</w:t>
      </w:r>
    </w:p>
    <w:p w:rsidR="21C509DA" w:rsidP="1E7078B0" w:rsidRDefault="21C509DA" w14:paraId="2B669989" w14:textId="538B5CB6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Security Measures for OWASP Top 10 Vulnerabilities</w:t>
      </w:r>
    </w:p>
    <w:p w:rsidR="21C509DA" w:rsidP="1E7078B0" w:rsidRDefault="21C509DA" w14:paraId="398614E5" w14:textId="6959BF4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1. Injection</w:t>
      </w:r>
    </w:p>
    <w:p w:rsidR="21C509DA" w:rsidP="1E7078B0" w:rsidRDefault="21C509DA" w14:paraId="16EABF68" w14:textId="39E9D381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2. Broken Authentication</w:t>
      </w:r>
    </w:p>
    <w:p w:rsidR="21C509DA" w:rsidP="1E7078B0" w:rsidRDefault="21C509DA" w14:paraId="73812751" w14:textId="65B8F83F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3. Sensitive Data Exposure</w:t>
      </w:r>
    </w:p>
    <w:p w:rsidR="21C509DA" w:rsidP="1E7078B0" w:rsidRDefault="21C509DA" w14:paraId="4AF76D24" w14:textId="37813E29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4. XML External Entities</w:t>
      </w:r>
    </w:p>
    <w:p w:rsidR="21C509DA" w:rsidP="1E7078B0" w:rsidRDefault="21C509DA" w14:paraId="4822C51B" w14:textId="60DD579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5. Broken Access Control</w:t>
      </w:r>
    </w:p>
    <w:p w:rsidR="21C509DA" w:rsidP="1E7078B0" w:rsidRDefault="21C509DA" w14:paraId="21E51DEC" w14:textId="4CBF97C3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6. Security Miss-configuration</w:t>
      </w:r>
    </w:p>
    <w:p w:rsidR="21C509DA" w:rsidP="1E7078B0" w:rsidRDefault="21C509DA" w14:paraId="7737057F" w14:textId="17CD362F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7. Cross-Site Scripting</w:t>
      </w:r>
    </w:p>
    <w:p w:rsidR="21C509DA" w:rsidP="1E7078B0" w:rsidRDefault="21C509DA" w14:paraId="60BE5F4A" w14:textId="46E767F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8. Insecure De-serialization</w:t>
      </w:r>
    </w:p>
    <w:p w:rsidR="21C509DA" w:rsidP="1E7078B0" w:rsidRDefault="21C509DA" w14:paraId="5AB1FA3E" w14:textId="29789CC0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9. Using Components with Known Vulnerabilities</w:t>
      </w:r>
    </w:p>
    <w:p w:rsidR="21C509DA" w:rsidP="1E7078B0" w:rsidRDefault="21C509DA" w14:paraId="4C38A20B" w14:textId="0BA53ED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10. Insufficient Logging and Monitoring</w:t>
      </w:r>
    </w:p>
    <w:p w:rsidR="1E7078B0" w:rsidP="1E7078B0" w:rsidRDefault="1E7078B0" w14:paraId="58CFD5CE" w14:textId="10E76DE4">
      <w:p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7082D89" w14:textId="30D18D6C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Implement segregation of duties and role-based access control with authentication and authorization, using federated CLIENT identities.</w:t>
      </w:r>
    </w:p>
    <w:p w:rsidR="21C509DA" w:rsidP="1E7078B0" w:rsidRDefault="21C509DA" w14:paraId="738633D1" w14:textId="40998779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Security Headers with Application and Role</w:t>
      </w:r>
    </w:p>
    <w:p w:rsidR="21C509DA" w:rsidP="1E7078B0" w:rsidRDefault="21C509DA" w14:paraId="18C968F1" w14:textId="025835C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ID &amp; access Management</w:t>
      </w:r>
    </w:p>
    <w:p w:rsidR="21C509DA" w:rsidP="1E7078B0" w:rsidRDefault="21C509DA" w14:paraId="573EA22A" w14:textId="507F9F53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Application &amp; Role based features access</w:t>
      </w:r>
    </w:p>
    <w:p w:rsidR="21C509DA" w:rsidP="1E7078B0" w:rsidRDefault="21C509DA" w14:paraId="746F5DD3" w14:textId="42E32CA6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Page level Access</w:t>
      </w:r>
    </w:p>
    <w:p w:rsidR="21C509DA" w:rsidP="1E7078B0" w:rsidRDefault="21C509DA" w14:paraId="1627D398" w14:textId="163070C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Control Level Access</w:t>
      </w:r>
    </w:p>
    <w:p w:rsidR="1E7078B0" w:rsidP="1E7078B0" w:rsidRDefault="1E7078B0" w14:paraId="1E044EF6" w14:textId="22F2E7F4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6AE6A956" w14:textId="56FD3BC9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Absence of obsolete or known insecure technologies / products</w:t>
      </w:r>
    </w:p>
    <w:p w:rsidR="21C509DA" w:rsidP="1E7078B0" w:rsidRDefault="21C509DA" w14:paraId="3BDD0566" w14:textId="5689D28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As part of OSWAP security measures and Security Scans, this will be eliminated at the time of choosing the tools and products.</w:t>
      </w:r>
    </w:p>
    <w:p w:rsidR="1E7078B0" w:rsidP="1E7078B0" w:rsidRDefault="1E7078B0" w14:paraId="3DEFD8F7" w14:textId="48F5EB75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B86404B" w14:textId="6E770243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Solution deployment in multi-tier architecture model</w:t>
      </w:r>
    </w:p>
    <w:p w:rsidR="21C509DA" w:rsidP="1E7078B0" w:rsidRDefault="21C509DA" w14:paraId="6E2AE14A" w14:textId="00DF1FAC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Our solution is compliant with this model as we follow </w:t>
      </w:r>
    </w:p>
    <w:p w:rsidR="21C509DA" w:rsidP="1E7078B0" w:rsidRDefault="21C509DA" w14:paraId="70809747" w14:textId="2C626F1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Micro-service-based approach</w:t>
      </w:r>
    </w:p>
    <w:p w:rsidR="21C509DA" w:rsidP="1E7078B0" w:rsidRDefault="21C509DA" w14:paraId="0034D76A" w14:textId="7DF95B1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Container based approach </w:t>
      </w:r>
    </w:p>
    <w:p w:rsidR="21C509DA" w:rsidP="1E7078B0" w:rsidRDefault="21C509DA" w14:paraId="3FFF7380" w14:textId="3F8FCDE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Container Orchestration for scalability</w:t>
      </w:r>
    </w:p>
    <w:p w:rsidR="1E7078B0" w:rsidP="1E7078B0" w:rsidRDefault="1E7078B0" w14:paraId="31E7436A" w14:textId="58BABB4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55CC5393" w14:textId="6B8138A6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Segregation of solution layers logically and physically</w:t>
      </w:r>
    </w:p>
    <w:p w:rsidR="21C509DA" w:rsidP="2D731DC7" w:rsidRDefault="21C509DA" w14:paraId="7E9E73B0" w14:textId="08222BD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Every Individual module is built as a separate Micro-service with DBs associated with it.</w:t>
      </w:r>
      <w:r w:rsidRPr="2D731DC7" w:rsidR="597199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</w:t>
      </w:r>
    </w:p>
    <w:p w:rsidR="21C509DA" w:rsidP="1E7078B0" w:rsidRDefault="21C509DA" w14:paraId="49A93443" w14:textId="26551001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Multiple DB vendors can be used based on need.</w:t>
      </w:r>
    </w:p>
    <w:p w:rsidR="21C509DA" w:rsidP="1E7078B0" w:rsidRDefault="21C509DA" w14:paraId="409AE784" w14:textId="6E8B132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Scaling, clustering can be done separately.</w:t>
      </w:r>
    </w:p>
    <w:p w:rsidR="1E7078B0" w:rsidP="1E7078B0" w:rsidRDefault="1E7078B0" w14:paraId="0CABA3DA" w14:textId="47FD8AE9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70256AFE" w14:textId="471099D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Functionality of software be operational behind Web Application Firewall</w:t>
      </w:r>
    </w:p>
    <w:p w:rsidR="21C509DA" w:rsidP="1E7078B0" w:rsidRDefault="21C509DA" w14:paraId="6FC63118" w14:textId="684EDCB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Web Application Firewall will be configured with DMZ &amp; Application gateway</w:t>
      </w:r>
    </w:p>
    <w:p w:rsidR="21C509DA" w:rsidP="1E7078B0" w:rsidRDefault="21C509DA" w14:paraId="52B92AB7" w14:textId="562BC65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Reverse proxy API gateway will be used</w:t>
      </w:r>
    </w:p>
    <w:p w:rsidR="21C509DA" w:rsidP="1E7078B0" w:rsidRDefault="21C509DA" w14:paraId="5153F2E6" w14:textId="4E0AE2F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Auth and App layers be separated</w:t>
      </w:r>
    </w:p>
    <w:p w:rsidR="1E7078B0" w:rsidP="1E7078B0" w:rsidRDefault="1E7078B0" w14:paraId="4168C1F2" w14:textId="59939A6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120715F3" w14:textId="31450EA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Audit logging</w:t>
      </w:r>
    </w:p>
    <w:p w:rsidR="21C509DA" w:rsidP="1E7078B0" w:rsidRDefault="21C509DA" w14:paraId="6E692FEF" w14:textId="40337BD9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Centralized and Customized Audit </w:t>
      </w:r>
    </w:p>
    <w:p w:rsidR="21C509DA" w:rsidP="1E7078B0" w:rsidRDefault="21C509DA" w14:paraId="555F9D3D" w14:textId="478FD0FA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Dynamic Configuration</w:t>
      </w:r>
    </w:p>
    <w:p w:rsidR="21C509DA" w:rsidP="1E7078B0" w:rsidRDefault="21C509DA" w14:paraId="0FDA260D" w14:textId="67F705B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Actor, Action &amp; Time-based Audit Configuration</w:t>
      </w:r>
    </w:p>
    <w:p w:rsidR="21C509DA" w:rsidP="1E7078B0" w:rsidRDefault="21C509DA" w14:paraId="6837E394" w14:textId="79227265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History Based Configuration</w:t>
      </w:r>
    </w:p>
    <w:p w:rsidR="21C509DA" w:rsidP="1E7078B0" w:rsidRDefault="21C509DA" w14:paraId="2F37212F" w14:textId="71BDCD4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Generic utility tool to retrieve Audit Data</w:t>
      </w:r>
    </w:p>
    <w:p w:rsidR="21C509DA" w:rsidP="1E7078B0" w:rsidRDefault="21C509DA" w14:paraId="20F7DEA4" w14:textId="7A83CCB1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Switch on / off capability</w:t>
      </w:r>
    </w:p>
    <w:p w:rsidR="1E7078B0" w:rsidP="1E7078B0" w:rsidRDefault="1E7078B0" w14:paraId="1458D5A8" w14:textId="2C85066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0532F6FB" w14:textId="502404E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QMS Strategy</w:t>
      </w:r>
    </w:p>
    <w:p w:rsidR="21C509DA" w:rsidP="1E7078B0" w:rsidRDefault="21C509DA" w14:paraId="0A4F59E4" w14:textId="47F790B9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Quality Manual</w:t>
      </w:r>
    </w:p>
    <w:p w:rsidR="21C509DA" w:rsidP="1E7078B0" w:rsidRDefault="21C509DA" w14:paraId="76EABF28" w14:textId="65AC03EA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Create a quality guide to follow quality management that reflects the organizational values of Customer.</w:t>
      </w:r>
    </w:p>
    <w:p w:rsidR="21C509DA" w:rsidP="1E7078B0" w:rsidRDefault="21C509DA" w14:paraId="66657035" w14:textId="45B1418F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Outline of the organization’s quality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objectives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and policies</w:t>
      </w:r>
    </w:p>
    <w:p w:rsidR="21C509DA" w:rsidP="1E7078B0" w:rsidRDefault="21C509DA" w14:paraId="72FA8113" w14:textId="6E8C2237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Highlight the quality procedures to achieve through the implementation.</w:t>
      </w:r>
    </w:p>
    <w:p w:rsidR="21C509DA" w:rsidP="1E7078B0" w:rsidRDefault="21C509DA" w14:paraId="6F483F4E" w14:textId="1551551F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Use a flowchart to show the documentation of essential quality management processes.</w:t>
      </w:r>
    </w:p>
    <w:p w:rsidR="1E7078B0" w:rsidP="1E7078B0" w:rsidRDefault="1E7078B0" w14:paraId="7F46BFAA" w14:textId="7B664896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996450F" w14:textId="7EB84F4B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Quality Objectives </w:t>
      </w:r>
    </w:p>
    <w:p w:rsidR="21C509DA" w:rsidP="1E7078B0" w:rsidRDefault="21C509DA" w14:paraId="583A3C06" w14:textId="2108735B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We define the quality management system to make sure we define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every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person’s responsibilities are clearly defined.</w:t>
      </w:r>
    </w:p>
    <w:p w:rsidR="1E7078B0" w:rsidP="1E7078B0" w:rsidRDefault="1E7078B0" w14:paraId="721DD726" w14:textId="49C7C8F3">
      <w:pPr>
        <w:bidi w:val="0"/>
        <w:spacing w:after="0" w:line="240" w:lineRule="auto"/>
        <w:ind w:left="1800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0D61C075" w14:textId="213DBF38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Data management</w:t>
      </w:r>
    </w:p>
    <w:p w:rsidR="21C509DA" w:rsidP="1E7078B0" w:rsidRDefault="21C509DA" w14:paraId="61208C74" w14:textId="714B5FA4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Define clear data management to avoid scenarios of operational inefficiencies, poor customer experience, and other compliance risks. </w:t>
      </w:r>
    </w:p>
    <w:p w:rsidR="21C509DA" w:rsidP="1E7078B0" w:rsidRDefault="21C509DA" w14:paraId="5C8BF358" w14:textId="2EF9FED2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Data management procedures should address documentation and records, collection methods, sources, disposal, and storage.</w:t>
      </w:r>
    </w:p>
    <w:p w:rsidR="1E7078B0" w:rsidP="1E7078B0" w:rsidRDefault="1E7078B0" w14:paraId="4A8B5AAB" w14:textId="447CB2F8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7E481E48" w14:textId="6725E87F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Internal Processes</w:t>
      </w:r>
    </w:p>
    <w:p w:rsidR="21C509DA" w:rsidP="1E7078B0" w:rsidRDefault="21C509DA" w14:paraId="56C8F1B7" w14:textId="68E7B0E6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Each process involved in transforming inputs to finished products and services their links and relations and flows should be clearly defined, understood, and communicated.</w:t>
      </w:r>
    </w:p>
    <w:p w:rsidR="1E7078B0" w:rsidP="1E7078B0" w:rsidRDefault="1E7078B0" w14:paraId="1F6E9376" w14:textId="610F8C6F">
      <w:pPr>
        <w:bidi w:val="0"/>
        <w:spacing w:after="0" w:line="240" w:lineRule="auto"/>
        <w:ind w:left="180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DDA174D" w14:textId="15790814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User Satisfaction from the implemented services</w:t>
      </w:r>
    </w:p>
    <w:p w:rsidR="21C509DA" w:rsidP="1E7078B0" w:rsidRDefault="21C509DA" w14:paraId="3ACD5655" w14:textId="50005D6B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We will evaluate and manage the quality of user satisfaction. </w:t>
      </w:r>
    </w:p>
    <w:p w:rsidR="21C509DA" w:rsidP="1E7078B0" w:rsidRDefault="21C509DA" w14:paraId="349FF8BA" w14:textId="5A8130A7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Define different methods and tools you intend to use to measure the levels of user satisfaction by continuously reviewing satisfaction surveys, complaint procedures, or analytical tools to assess satisfaction trends.</w:t>
      </w:r>
    </w:p>
    <w:p w:rsidR="1E7078B0" w:rsidP="1E7078B0" w:rsidRDefault="1E7078B0" w14:paraId="05C792A7" w14:textId="3AE528E1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76ACB63" w14:textId="5FF0A990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Documentation</w:t>
      </w:r>
    </w:p>
    <w:p w:rsidR="21C509DA" w:rsidP="1E7078B0" w:rsidRDefault="21C509DA" w14:paraId="574A0974" w14:textId="622A2145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We need to record and design clear documentation of intentions to meet QMS continuous improvement standards.</w:t>
      </w:r>
    </w:p>
    <w:p w:rsidR="21C509DA" w:rsidP="1E7078B0" w:rsidRDefault="21C509DA" w14:paraId="451B8B33" w14:textId="1532E721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The documentation should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contain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safety designs, corrective action, quality planning procedures, and compliance requirements.</w:t>
      </w:r>
    </w:p>
    <w:p w:rsidR="1E7078B0" w:rsidP="1E7078B0" w:rsidRDefault="1E7078B0" w14:paraId="06089838" w14:textId="3EF255D5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AE7A8CE" w14:textId="2DA15588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Quality Instruments</w:t>
      </w:r>
    </w:p>
    <w:p w:rsidR="21C509DA" w:rsidP="1E7078B0" w:rsidRDefault="21C509DA" w14:paraId="64FD61EC" w14:textId="1337F9F0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We will be using quality tools to continuously measure the progress and success of the support services to ensure the project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objectives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are met as per the organization standard.</w:t>
      </w:r>
    </w:p>
    <w:p w:rsidR="1E7078B0" w:rsidP="1E7078B0" w:rsidRDefault="1E7078B0" w14:paraId="314C5A08" w14:textId="55D1F4EF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A3BCED0" w14:textId="7E155518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Training plan and schedule</w:t>
      </w:r>
    </w:p>
    <w:p w:rsidR="21C509DA" w:rsidP="1E7078B0" w:rsidRDefault="21C509DA" w14:paraId="601B9811" w14:textId="3FD35C80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Schedule starts once the UAT is over and one month training to the people as per their role in this system.</w:t>
      </w:r>
    </w:p>
    <w:p w:rsidR="21C509DA" w:rsidP="1E7078B0" w:rsidRDefault="21C509DA" w14:paraId="20CC15F1" w14:textId="7F998499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Parallel support for a month with trained executives.</w:t>
      </w:r>
    </w:p>
    <w:p w:rsidR="1E7078B0" w:rsidP="1E7078B0" w:rsidRDefault="1E7078B0" w14:paraId="6287908D" w14:textId="79B7C50A">
      <w:pPr>
        <w:bidi w:val="0"/>
        <w:rPr>
          <w:color w:val="auto"/>
        </w:rPr>
      </w:pPr>
    </w:p>
    <w:p w:rsidR="1E7078B0" w:rsidRDefault="1E7078B0" w14:paraId="1F7AE442" w14:textId="7E6E7F0F">
      <w:r>
        <w:br w:type="page"/>
      </w:r>
    </w:p>
    <w:p w:rsidR="21C509DA" w:rsidP="1528D1E8" w:rsidRDefault="21C509DA" w14:paraId="0F0D3FC5" w14:textId="3A1D89BC">
      <w:pPr>
        <w:pStyle w:val="Heading1"/>
        <w:widowControl w:val="0"/>
        <w:suppressLineNumbers w:val="0"/>
        <w:tabs>
          <w:tab w:val="left" w:leader="none" w:pos="1799"/>
          <w:tab w:val="left" w:leader="none" w:pos="1800"/>
        </w:tabs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311129555" w:id="1971160307"/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-10 Product development plan</w:t>
      </w:r>
      <w:bookmarkEnd w:id="1971160307"/>
    </w:p>
    <w:p w:rsidR="21C509DA" w:rsidP="1E7078B0" w:rsidRDefault="21C509DA" w14:paraId="6E4CDA02" w14:textId="731836CE">
      <w:pPr>
        <w:bidi w:val="0"/>
        <w:spacing w:after="160" w:line="24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0"/>
          <w:szCs w:val="20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0"/>
          <w:szCs w:val="20"/>
          <w:lang w:val="en-GB"/>
        </w:rPr>
        <w:t>six months product s</w:t>
      </w:r>
    </w:p>
    <w:p w:rsidR="21C509DA" w:rsidP="1E7078B0" w:rsidRDefault="21C509DA" w14:paraId="73EEAA7F" w14:textId="431E6601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107322867" w:id="2112545429"/>
      <w:r w:rsidRPr="1528D1E8" w:rsidR="21C509DA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Development Timeline:</w:t>
      </w:r>
      <w:bookmarkEnd w:id="2112545429"/>
      <w:r w:rsidRPr="1528D1E8" w:rsidR="21C509DA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 xml:space="preserve"> </w:t>
      </w:r>
    </w:p>
    <w:p w:rsidR="1E7078B0" w:rsidP="1E7078B0" w:rsidRDefault="1E7078B0" w14:paraId="065E6D2A" w14:textId="55BE7671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475"/>
        <w:gridCol w:w="2250"/>
        <w:gridCol w:w="2685"/>
        <w:gridCol w:w="2475"/>
      </w:tblGrid>
      <w:tr w:rsidR="1E7078B0" w:rsidTr="1E7078B0" w14:paraId="27CCAEF7">
        <w:trPr>
          <w:trHeight w:val="300"/>
        </w:trPr>
        <w:tc>
          <w:tcPr>
            <w:tcW w:w="2475" w:type="dxa"/>
            <w:tcBorders>
              <w:top w:val="single" w:sz="6"/>
              <w:left w:val="single" w:sz="6"/>
              <w:bottom w:val="single" w:sz="6"/>
            </w:tcBorders>
            <w:shd w:val="clear" w:color="auto" w:fill="E7E6E6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F550B46" w14:textId="08921738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Initial construct</w:t>
            </w:r>
          </w:p>
        </w:tc>
        <w:tc>
          <w:tcPr>
            <w:tcW w:w="2250" w:type="dxa"/>
            <w:tcBorders>
              <w:top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0D42E8A" w14:textId="48FCF94B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4 months</w:t>
            </w:r>
          </w:p>
        </w:tc>
        <w:tc>
          <w:tcPr>
            <w:tcW w:w="2685" w:type="dxa"/>
            <w:tcBorders>
              <w:top w:val="single" w:sz="6"/>
              <w:bottom w:val="single" w:sz="6"/>
            </w:tcBorders>
            <w:shd w:val="clear" w:color="auto" w:fill="E7E6E6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1A7744A8" w14:textId="2161CE0C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Support &amp; evolve</w:t>
            </w:r>
          </w:p>
        </w:tc>
        <w:tc>
          <w:tcPr>
            <w:tcW w:w="2475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2ACBB097" w14:textId="53032770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3 months</w:t>
            </w:r>
          </w:p>
        </w:tc>
      </w:tr>
    </w:tbl>
    <w:p w:rsidR="1E7078B0" w:rsidP="1E7078B0" w:rsidRDefault="1E7078B0" w14:paraId="3B44FF3D" w14:textId="1FFD5FF4">
      <w:pPr>
        <w:bidi w:val="0"/>
        <w:spacing w:before="0" w:beforeAutospacing="off" w:after="160" w:afterAutospacing="off" w:line="240" w:lineRule="auto"/>
        <w:ind w:left="0" w:right="0"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tbl>
      <w:tblPr>
        <w:tblStyle w:val="TableGrid"/>
        <w:bidiVisual w:val="0"/>
        <w:tblW w:w="0" w:type="auto"/>
        <w:tblInd w:w="64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5925"/>
        <w:gridCol w:w="2775"/>
      </w:tblGrid>
      <w:tr w:rsidR="1E7078B0" w:rsidTr="1E7078B0" w14:paraId="6C544C0E">
        <w:trPr>
          <w:trHeight w:val="405"/>
        </w:trPr>
        <w:tc>
          <w:tcPr>
            <w:tcW w:w="1110" w:type="dxa"/>
            <w:tcBorders>
              <w:top w:val="single" w:sz="6"/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0573625C" w14:textId="5493D3B0">
            <w:pPr>
              <w:bidi w:val="0"/>
              <w:spacing w:after="200" w:line="276" w:lineRule="auto"/>
              <w:ind w:right="144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No</w:t>
            </w:r>
          </w:p>
        </w:tc>
        <w:tc>
          <w:tcPr>
            <w:tcW w:w="592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6CEA4C32" w14:textId="2FDE8085">
            <w:pPr>
              <w:bidi w:val="0"/>
              <w:spacing w:after="200" w:line="276" w:lineRule="auto"/>
              <w:ind w:right="144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Project task item</w:t>
            </w:r>
          </w:p>
        </w:tc>
        <w:tc>
          <w:tcPr>
            <w:tcW w:w="2775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67DE3C6D" w14:textId="06ABADFC">
            <w:pPr>
              <w:bidi w:val="0"/>
              <w:spacing w:after="200" w:line="276" w:lineRule="auto"/>
              <w:ind w:right="144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Delivery timeline</w:t>
            </w:r>
          </w:p>
        </w:tc>
      </w:tr>
      <w:tr w:rsidR="1E7078B0" w:rsidTr="1E7078B0" w14:paraId="40A54966">
        <w:trPr>
          <w:trHeight w:val="300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E7A36BD" w14:textId="3A249DE8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691CCCF" w14:textId="738815E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High level design, </w:t>
            </w:r>
          </w:p>
          <w:p w:rsidR="1E7078B0" w:rsidP="1E7078B0" w:rsidRDefault="1E7078B0" w14:paraId="21F526C9" w14:textId="5B548594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System architecture, </w:t>
            </w:r>
          </w:p>
          <w:p w:rsidR="1E7078B0" w:rsidP="1E7078B0" w:rsidRDefault="1E7078B0" w14:paraId="0786CC64" w14:textId="0365AEC1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Data model, </w:t>
            </w:r>
          </w:p>
          <w:p w:rsidR="1E7078B0" w:rsidP="1E7078B0" w:rsidRDefault="1E7078B0" w14:paraId="64376C2D" w14:textId="631D73C7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UX to UI conversion, </w:t>
            </w:r>
          </w:p>
          <w:p w:rsidR="1E7078B0" w:rsidP="1E7078B0" w:rsidRDefault="1E7078B0" w14:paraId="08AEE875" w14:textId="213C0127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strategy &amp; test plan</w:t>
            </w:r>
          </w:p>
          <w:p w:rsidR="1E7078B0" w:rsidP="1E7078B0" w:rsidRDefault="1E7078B0" w14:paraId="4B8E4FBE" w14:textId="4B5E6CA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Project plan.</w:t>
            </w:r>
          </w:p>
          <w:p w:rsidR="1E7078B0" w:rsidP="1E7078B0" w:rsidRDefault="1E7078B0" w14:paraId="62EDA363" w14:textId="0302D493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Requirement Iteration &amp; finalization.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F220719" w14:textId="19697092">
            <w:pPr>
              <w:bidi w:val="0"/>
              <w:spacing w:after="200" w:line="276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72F20EBC">
        <w:trPr>
          <w:trHeight w:val="300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1A65DD8B" w14:textId="4882604E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2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0A3BF80B" w14:textId="694BCFAF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Low level design</w:t>
            </w:r>
          </w:p>
          <w:p w:rsidR="1E7078B0" w:rsidP="1E7078B0" w:rsidRDefault="1E7078B0" w14:paraId="1C05DA66" w14:textId="128E6633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Middleware API development </w:t>
            </w:r>
          </w:p>
          <w:p w:rsidR="1E7078B0" w:rsidP="1E7078B0" w:rsidRDefault="1E7078B0" w14:paraId="73D1D22F" w14:textId="7A084A28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Business logic development</w:t>
            </w:r>
          </w:p>
          <w:p w:rsidR="1E7078B0" w:rsidP="1E7078B0" w:rsidRDefault="1E7078B0" w14:paraId="24A58FC5" w14:textId="64FE5258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Ui-API wiring </w:t>
            </w:r>
          </w:p>
          <w:p w:rsidR="1E7078B0" w:rsidP="1E7078B0" w:rsidRDefault="1E7078B0" w14:paraId="3623ED16" w14:textId="1E632FBE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Unit testing </w:t>
            </w:r>
          </w:p>
          <w:p w:rsidR="1E7078B0" w:rsidP="1E7078B0" w:rsidRDefault="1E7078B0" w14:paraId="49DA6C45" w14:textId="5E2972C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System testing</w:t>
            </w:r>
          </w:p>
          <w:p w:rsidR="1E7078B0" w:rsidP="1E7078B0" w:rsidRDefault="1E7078B0" w14:paraId="2AAB0339" w14:textId="21BCD3B0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automation phase -1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73080388" w14:textId="59B9769E">
            <w:pPr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7A967A91">
        <w:trPr>
          <w:trHeight w:val="300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284C17E0" w14:textId="4D1A79D3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3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3D2A8FED" w14:textId="3C0B0C08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INFRA readiness</w:t>
            </w:r>
          </w:p>
          <w:p w:rsidR="1E7078B0" w:rsidP="1E7078B0" w:rsidRDefault="1E7078B0" w14:paraId="7BDAD393" w14:textId="7346C97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3rd party API integration</w:t>
            </w:r>
          </w:p>
          <w:p w:rsidR="1E7078B0" w:rsidP="1E7078B0" w:rsidRDefault="1E7078B0" w14:paraId="00710BBC" w14:textId="6BFFE95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Unit testing </w:t>
            </w:r>
          </w:p>
          <w:p w:rsidR="1E7078B0" w:rsidP="1E7078B0" w:rsidRDefault="1E7078B0" w14:paraId="22017C62" w14:textId="797205DF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System testing</w:t>
            </w:r>
          </w:p>
          <w:p w:rsidR="1E7078B0" w:rsidP="1E7078B0" w:rsidRDefault="1E7078B0" w14:paraId="05BDA507" w14:textId="67180177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Integration testing</w:t>
            </w:r>
          </w:p>
          <w:p w:rsidR="1E7078B0" w:rsidP="1E7078B0" w:rsidRDefault="1E7078B0" w14:paraId="65A600E4" w14:textId="49016C3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automation phase –2</w:t>
            </w:r>
          </w:p>
          <w:p w:rsidR="1E7078B0" w:rsidP="1E7078B0" w:rsidRDefault="1E7078B0" w14:paraId="0E58E335" w14:textId="5CC42EB3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data readiness</w:t>
            </w:r>
          </w:p>
          <w:p w:rsidR="1E7078B0" w:rsidP="1E7078B0" w:rsidRDefault="1E7078B0" w14:paraId="75B65534" w14:textId="3FFFDB29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Build and deployment readiness.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16D86036" w14:textId="653BA01D">
            <w:pPr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62C546D5">
        <w:trPr>
          <w:trHeight w:val="3375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9874D7A" w14:textId="29A5CD8C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4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045A608B" w14:textId="0A4C097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execution</w:t>
            </w:r>
          </w:p>
          <w:p w:rsidR="1E7078B0" w:rsidP="1E7078B0" w:rsidRDefault="1E7078B0" w14:paraId="300E497A" w14:textId="5955DC7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Bug fixes</w:t>
            </w:r>
          </w:p>
          <w:p w:rsidR="1E7078B0" w:rsidP="1E7078B0" w:rsidRDefault="1E7078B0" w14:paraId="085853D6" w14:textId="1DC7574A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left="720" w:right="144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Build and deployment.</w:t>
            </w:r>
          </w:p>
          <w:p w:rsidR="1E7078B0" w:rsidP="1E7078B0" w:rsidRDefault="1E7078B0" w14:paraId="0262BA2D" w14:textId="04B3CB3E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left="720" w:right="144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Complete testing (system, integration, security, load testing).</w:t>
            </w:r>
          </w:p>
          <w:p w:rsidR="1E7078B0" w:rsidP="1E7078B0" w:rsidRDefault="1E7078B0" w14:paraId="302CD21E" w14:textId="4FBE4741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User acceptance testing </w:t>
            </w:r>
          </w:p>
          <w:p w:rsidR="1E7078B0" w:rsidP="1E7078B0" w:rsidRDefault="1E7078B0" w14:paraId="4783F383" w14:textId="09C2D726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Production roll-out for current scope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74E56BF" w14:textId="2C72A6A8">
            <w:pPr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26B0177E">
        <w:trPr>
          <w:trHeight w:val="2910"/>
        </w:trPr>
        <w:tc>
          <w:tcPr>
            <w:tcW w:w="1110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621A41BF" w14:textId="31A8B981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5</w:t>
            </w:r>
          </w:p>
        </w:tc>
        <w:tc>
          <w:tcPr>
            <w:tcW w:w="5925" w:type="dxa"/>
            <w:tcBorders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D60E05F" w14:textId="61D63C7B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Production support</w:t>
            </w:r>
          </w:p>
          <w:p w:rsidR="1E7078B0" w:rsidP="1E7078B0" w:rsidRDefault="1E7078B0" w14:paraId="36FF882B" w14:textId="2709F13C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Application hardening measures</w:t>
            </w:r>
          </w:p>
          <w:p w:rsidR="1E7078B0" w:rsidP="1E7078B0" w:rsidRDefault="1E7078B0" w14:paraId="20F1218D" w14:textId="3DBE9E2D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Documentation</w:t>
            </w:r>
          </w:p>
          <w:p w:rsidR="1E7078B0" w:rsidP="1E7078B0" w:rsidRDefault="1E7078B0" w14:paraId="29B403DD" w14:textId="6F921F38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Knowledge-based construct</w:t>
            </w:r>
          </w:p>
          <w:p w:rsidR="1E7078B0" w:rsidP="1E7078B0" w:rsidRDefault="1E7078B0" w14:paraId="7B9D284C" w14:textId="4D80E6C2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Bug fixes</w:t>
            </w:r>
          </w:p>
          <w:p w:rsidR="1E7078B0" w:rsidP="1E7078B0" w:rsidRDefault="1E7078B0" w14:paraId="71CBCAD6" w14:textId="64B25028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Small enhancement development</w:t>
            </w:r>
          </w:p>
          <w:p w:rsidR="1E7078B0" w:rsidP="1E7078B0" w:rsidRDefault="1E7078B0" w14:paraId="1F7C3BFC" w14:textId="7CE0B82A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Professional services.</w:t>
            </w:r>
          </w:p>
        </w:tc>
        <w:tc>
          <w:tcPr>
            <w:tcW w:w="2775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8EDAD03" w14:textId="257CD204">
            <w:pPr>
              <w:bidi w:val="0"/>
              <w:spacing w:after="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3 months</w:t>
            </w:r>
          </w:p>
        </w:tc>
      </w:tr>
    </w:tbl>
    <w:p w:rsidR="1E7078B0" w:rsidP="1E7078B0" w:rsidRDefault="1E7078B0" w14:paraId="3D140F5A" w14:textId="0BC1B9C0">
      <w:pPr>
        <w:bidi w:val="0"/>
        <w:spacing w:before="0" w:beforeAutospacing="off" w:after="160" w:afterAutospacing="off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p w:rsidR="21C509DA" w:rsidP="1E7078B0" w:rsidRDefault="21C509DA" w14:paraId="2234EE1B" w14:textId="3DD1C86A">
      <w:pPr>
        <w:bidi w:val="0"/>
        <w:spacing w:before="0" w:beforeAutospacing="off" w:after="160" w:afterAutospacing="off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        </w:t>
      </w:r>
    </w:p>
    <w:p w:rsidR="1E7078B0" w:rsidRDefault="1E7078B0" w14:paraId="297CCEB2" w14:textId="14F52318">
      <w:r>
        <w:br w:type="page"/>
      </w:r>
    </w:p>
    <w:p w:rsidR="1E7078B0" w:rsidP="1528D1E8" w:rsidRDefault="1E7078B0" w14:paraId="5E3C3BDE" w14:textId="26B0BD78">
      <w:pPr>
        <w:pStyle w:val="Heading1"/>
        <w:keepNext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227841261" w:id="1959391616"/>
      <w:r w:rsidRPr="1528D1E8" w:rsidR="0F35BE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–11 Engagement Model &amp; Cost</w:t>
      </w:r>
      <w:bookmarkEnd w:id="1959391616"/>
      <w:r w:rsidRPr="1528D1E8" w:rsidR="0F35BE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 xml:space="preserve"> </w:t>
      </w:r>
    </w:p>
    <w:p w:rsidR="21C509DA" w:rsidP="2D731DC7" w:rsidRDefault="21C509DA" w14:paraId="01AF28B3" w14:textId="6F98CD75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</w:p>
    <w:p w:rsidR="21C509DA" w:rsidP="1528D1E8" w:rsidRDefault="21C509DA" w14:paraId="0C78FF85" w14:textId="613FE8FB">
      <w:pPr>
        <w:pStyle w:val="Heading2"/>
        <w:keepNext w:val="1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bookmarkStart w:name="_Toc1864940709" w:id="1009811024"/>
      <w:r w:rsidRPr="1528D1E8" w:rsidR="60C3E54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  <w:t>Engagement Model:</w:t>
      </w:r>
      <w:bookmarkEnd w:id="1009811024"/>
      <w:r w:rsidRPr="1528D1E8" w:rsidR="60C3E54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  <w:t xml:space="preserve"> </w:t>
      </w:r>
    </w:p>
    <w:p w:rsidR="21C509DA" w:rsidP="2D731DC7" w:rsidRDefault="21C509DA" w14:paraId="07A1D151" w14:textId="520EF45E">
      <w:pPr>
        <w:pStyle w:val="ListParagraph"/>
        <w:keepNext w:val="1"/>
        <w:keepLines w:val="1"/>
        <w:numPr>
          <w:ilvl w:val="0"/>
          <w:numId w:val="464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olor w:val="auto"/>
          <w:sz w:val="22"/>
          <w:szCs w:val="22"/>
        </w:rPr>
      </w:pPr>
      <w:r w:rsidRPr="2D731DC7" w:rsidR="60C3E5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Fixed Cost on Given Timeline</w:t>
      </w:r>
      <w:r w:rsidRPr="2D731DC7" w:rsidR="1249818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</w:p>
    <w:p w:rsidR="21C509DA" w:rsidP="02F084CD" w:rsidRDefault="21C509DA" w14:paraId="069FFA4B" w14:textId="44475FDC">
      <w:pPr>
        <w:pStyle w:val="ListParagraph"/>
        <w:keepNext w:val="1"/>
        <w:keepLines w:val="1"/>
        <w:numPr>
          <w:ilvl w:val="0"/>
          <w:numId w:val="464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 w:themeColor="background1" w:themeTint="FF" w:themeShade="FF"/>
          <w:sz w:val="24"/>
          <w:szCs w:val="24"/>
          <w:lang w:val="en-GB"/>
        </w:rPr>
      </w:pPr>
      <w:r w:rsidRPr="02F084CD" w:rsidR="46CF8A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Total Development </w:t>
      </w:r>
      <w:r w:rsidRPr="02F084CD" w:rsidR="31EBC8E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Cost:</w:t>
      </w:r>
      <w:r w:rsidRPr="02F084CD" w:rsidR="46CF8A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 </w:t>
      </w:r>
    </w:p>
    <w:p w:rsidR="21C509DA" w:rsidP="2D731DC7" w:rsidRDefault="21C509DA" w14:paraId="7436E8FF" w14:textId="366FAD46">
      <w:pPr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</w:p>
    <w:p w:rsidR="21C509DA" w:rsidP="1528D1E8" w:rsidRDefault="21C509DA" w14:paraId="2AC5D5A0" w14:textId="4E977791">
      <w:pPr>
        <w:pStyle w:val="Heading2"/>
        <w:keepNext w:val="1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bookmarkStart w:name="_Toc2016161110" w:id="1975021155"/>
      <w:r w:rsidRPr="1528D1E8" w:rsidR="60C3E54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  <w:t>Cost Break-up:</w:t>
      </w:r>
      <w:bookmarkEnd w:id="1975021155"/>
      <w:r w:rsidRPr="1528D1E8" w:rsidR="60C3E54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  <w:t xml:space="preserve"> </w:t>
      </w:r>
    </w:p>
    <w:p w:rsidR="21C509DA" w:rsidP="2D731DC7" w:rsidRDefault="21C509DA" w14:paraId="5E3D243A" w14:textId="4D2D9EBA">
      <w:pPr>
        <w:pStyle w:val="Heading2"/>
        <w:keepNext w:val="1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515"/>
        <w:gridCol w:w="6255"/>
        <w:gridCol w:w="2295"/>
      </w:tblGrid>
      <w:tr w:rsidR="2D731DC7" w:rsidTr="77117DBA" w14:paraId="54FC2EA6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2B5E4E34" w14:textId="1B8F6863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>S.No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1E4A31CC" w14:textId="19987C4E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>Modules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550BF1CB" w14:textId="16B329B0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>Price in INR</w:t>
            </w:r>
          </w:p>
        </w:tc>
      </w:tr>
      <w:tr w:rsidR="2D731DC7" w:rsidTr="77117DBA" w14:paraId="2B1FA391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0624B8A8" w14:textId="37E82FE0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1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58C38EA8" w14:textId="31E4CDBA">
            <w:pP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Master Controller Application - Development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0F3F3488" w14:textId="6D18067C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21D234BD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3FF72AEE" w14:textId="57B9C12B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2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53B75FF2" w14:textId="76FD6194">
            <w:pP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Remote Location Dashboard - Development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146A7F12" w14:textId="643E3938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16E33639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54772496" w14:textId="2F4F35FD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3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1C6E7C97" w14:textId="654C4081">
            <w:pPr>
              <w:bidi w:val="0"/>
              <w:spacing w:before="60" w:beforeAutospacing="off" w:after="6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Third Party - API Integration – Exchange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416CA808" w14:textId="1CA4EDF5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7CDDFB97">
        <w:trPr>
          <w:trHeight w:val="495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5E1378F8" w14:textId="2543EE0F">
            <w:pPr>
              <w:bidi w:val="0"/>
              <w:spacing w:after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4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2376496F" w14:textId="4926B865">
            <w:pPr>
              <w:bidi w:val="0"/>
              <w:spacing w:before="60" w:beforeAutospacing="off" w:after="6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QBOX - Device Data and Command Integration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31A3BB0D" w14:textId="1A8F9D9E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07EA6ADC">
        <w:trPr>
          <w:trHeight w:val="435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1292689B" w14:textId="3E11ECAF">
            <w:pPr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5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53ADED7D" w14:textId="39C41D41">
            <w:pP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Functional Testing, Integration Testing, Load Testing, Security Testing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77CDE605" w14:textId="20F793A4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0B7B84E1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60AEC235" w14:textId="6E2FA548">
            <w:pPr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6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39996620" w14:textId="781C2F36">
            <w:pP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Infrastructure Architecture &amp; Implementation / Deployments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7F6E0B5F" w14:textId="0420FC00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63282A31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731DC7" w:rsidP="77117DBA" w:rsidRDefault="2D731DC7" w14:paraId="44788910" w14:textId="3457B529">
            <w:pPr>
              <w:bidi w:val="0"/>
              <w:spacing w:after="0" w:line="276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77117DBA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7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05FBE6D9" w14:textId="532CEDA0">
            <w:pPr>
              <w:bidi w:val="0"/>
              <w:spacing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Data backup / Failover Recovery Implementation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44432B95" w14:textId="037B5DBA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78317EE9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:rsidR="2DDD2E4F" w:rsidP="77117DBA" w:rsidRDefault="2DDD2E4F" w14:paraId="6F25345D" w14:textId="1A719AC8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center"/>
            </w:pPr>
            <w:r w:rsidRPr="77117DBA" w:rsidR="2DDD2E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8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50A06FC9" w:rsidP="2D731DC7" w:rsidRDefault="50A06FC9" w14:paraId="79C6A540" w14:textId="09B23551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50A06FC9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Swiggy Rider &amp; Partner &amp; </w:t>
            </w:r>
            <w:r w:rsidRPr="2D731DC7" w:rsidR="3E7510E1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Consumer </w:t>
            </w:r>
            <w:r w:rsidRPr="2D731DC7" w:rsidR="2816A53C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Mock-up</w:t>
            </w:r>
            <w:r w:rsidRPr="2D731DC7" w:rsidR="3E7510E1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 API</w:t>
            </w:r>
            <w:r w:rsidRPr="2D731DC7" w:rsidR="3B3281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 &amp; Mobile App</w:t>
            </w:r>
            <w:r w:rsidRPr="2D731DC7" w:rsidR="3E7510E1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 Implementation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37B0C9EC" w14:textId="22202986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  <w:tr w:rsidR="2D731DC7" w:rsidTr="77117DBA" w14:paraId="4554BE6C">
        <w:trPr>
          <w:trHeight w:val="300"/>
        </w:trPr>
        <w:tc>
          <w:tcPr>
            <w:tcW w:w="151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59F3FF12" w14:textId="6FBB5A3E">
            <w:pPr>
              <w:bidi w:val="0"/>
              <w:spacing w:after="0" w:line="276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Total Cost</w:t>
            </w:r>
          </w:p>
        </w:tc>
        <w:tc>
          <w:tcPr>
            <w:tcW w:w="6255" w:type="dxa"/>
            <w:tcMar>
              <w:left w:w="105" w:type="dxa"/>
              <w:right w:w="105" w:type="dxa"/>
            </w:tcMar>
            <w:vAlign w:val="top"/>
          </w:tcPr>
          <w:p w:rsidR="4D45BA4C" w:rsidP="02F084CD" w:rsidRDefault="4D45BA4C" w14:paraId="5E57818E" w14:textId="7833F17B">
            <w:pPr>
              <w:bidi w:val="0"/>
              <w:spacing w:after="0" w:line="276" w:lineRule="auto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GB"/>
              </w:rPr>
            </w:pP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top"/>
          </w:tcPr>
          <w:p w:rsidR="2D731DC7" w:rsidP="02F084CD" w:rsidRDefault="2D731DC7" w14:paraId="1F6094C6" w14:textId="459D64DC">
            <w:pPr>
              <w:bidi w:val="0"/>
              <w:spacing w:after="0"/>
              <w:jc w:val="right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lang w:val="en-GB"/>
              </w:rPr>
            </w:pPr>
          </w:p>
        </w:tc>
      </w:tr>
    </w:tbl>
    <w:p w:rsidR="21C509DA" w:rsidP="2D731DC7" w:rsidRDefault="21C509DA" w14:paraId="49A07C39" w14:textId="3F260879">
      <w:pPr>
        <w:keepNext w:val="1"/>
        <w:keepLines w:val="1"/>
        <w:suppressLineNumbers w:val="0"/>
        <w:bidi w:val="0"/>
        <w:spacing w:before="165" w:beforeAutospacing="off" w:after="0" w:afterAutospacing="off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D731DC7" w:rsidR="60C3E54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Note: </w:t>
      </w:r>
      <w:r>
        <w:tab/>
      </w:r>
    </w:p>
    <w:p w:rsidR="21C509DA" w:rsidP="2D731DC7" w:rsidRDefault="21C509DA" w14:paraId="7E216A4E" w14:textId="3C243652">
      <w:pPr>
        <w:pStyle w:val="ListParagraph"/>
        <w:keepNext w:val="1"/>
        <w:keepLines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60C3E5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All prices are exclusive of GST. </w:t>
      </w:r>
    </w:p>
    <w:p w:rsidR="21C509DA" w:rsidP="2D731DC7" w:rsidRDefault="21C509DA" w14:paraId="35AF99C3" w14:textId="3E34F868">
      <w:pPr>
        <w:pStyle w:val="ListParagraph"/>
        <w:keepNext w:val="1"/>
        <w:keepLines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60C3E5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Three Months Product Stabilization &amp; Support is Free of COST </w:t>
      </w:r>
    </w:p>
    <w:p w:rsidR="21C509DA" w:rsidP="2D731DC7" w:rsidRDefault="21C509DA" w14:paraId="435321C7" w14:textId="0DE2E117">
      <w:pPr>
        <w:pStyle w:val="ListParagraph"/>
        <w:keepNext w:val="1"/>
        <w:keepLines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60C3E5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Support &amp; Maintenance Cost post First 3 Months is 18-20% of the Software Cost Annually.</w:t>
      </w:r>
    </w:p>
    <w:p w:rsidR="21C509DA" w:rsidP="2D731DC7" w:rsidRDefault="21C509DA" w14:paraId="1BC701E9" w14:textId="12815C1D">
      <w:pPr>
        <w:pStyle w:val="ListParagraph"/>
        <w:keepNext w:val="1"/>
        <w:keepLines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60C3E5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Additional Enhancement will be charged on requirement basis.</w:t>
      </w:r>
    </w:p>
    <w:p w:rsidR="21C509DA" w:rsidP="2D731DC7" w:rsidRDefault="21C509DA" w14:paraId="60D4C9AC" w14:textId="2D901787">
      <w:pPr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2D731DC7" w:rsidRDefault="21C509DA" w14:paraId="33B0E669" w14:textId="39DFDDB0">
      <w:pPr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/>
      </w:pPr>
      <w:r>
        <w:br w:type="page"/>
      </w:r>
    </w:p>
    <w:p w:rsidR="21C509DA" w:rsidP="1528D1E8" w:rsidRDefault="21C509DA" w14:paraId="485327A2" w14:textId="07A78FEA">
      <w:pPr>
        <w:pStyle w:val="Heading2"/>
        <w:keepNext w:val="1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bookmarkStart w:name="_Toc2113038816" w:id="1100411796"/>
      <w:r w:rsidRPr="1528D1E8" w:rsidR="60C3E54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  <w:t>Payment Schedule:</w:t>
      </w:r>
      <w:bookmarkEnd w:id="1100411796"/>
    </w:p>
    <w:p w:rsidR="21C509DA" w:rsidP="2D731DC7" w:rsidRDefault="21C509DA" w14:paraId="33C3CB33" w14:textId="16E5FF59">
      <w:pPr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15"/>
        <w:gridCol w:w="3150"/>
      </w:tblGrid>
      <w:tr w:rsidR="2D731DC7" w:rsidTr="1528D1E8" w14:paraId="7AFD508B">
        <w:trPr>
          <w:trHeight w:val="300"/>
        </w:trPr>
        <w:tc>
          <w:tcPr>
            <w:tcW w:w="691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785F0DF0" w14:textId="5CF47198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Project Advance</w:t>
            </w:r>
          </w:p>
        </w:tc>
        <w:tc>
          <w:tcPr>
            <w:tcW w:w="3150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4DABDC63" w14:textId="21B74FDD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1528D1E8" w:rsidR="1824FA95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5</w:t>
            </w: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0% Of the Project Cost</w:t>
            </w:r>
          </w:p>
        </w:tc>
      </w:tr>
      <w:tr w:rsidR="2D731DC7" w:rsidTr="1528D1E8" w14:paraId="3956E3AB">
        <w:trPr>
          <w:trHeight w:val="300"/>
        </w:trPr>
        <w:tc>
          <w:tcPr>
            <w:tcW w:w="6915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0751DB12" w14:textId="40F54FDF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Milestone-1 (After First </w:t>
            </w:r>
            <w:r w:rsidRPr="1528D1E8" w:rsidR="46334A81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week</w:t>
            </w: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)</w:t>
            </w:r>
          </w:p>
        </w:tc>
        <w:tc>
          <w:tcPr>
            <w:tcW w:w="3150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36F532AA" w14:textId="76DBF94F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%</w:t>
            </w:r>
          </w:p>
        </w:tc>
      </w:tr>
      <w:tr w:rsidR="2D731DC7" w:rsidTr="1528D1E8" w14:paraId="4C98D51E">
        <w:trPr>
          <w:trHeight w:val="300"/>
        </w:trPr>
        <w:tc>
          <w:tcPr>
            <w:tcW w:w="6915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7869B6BB" w14:textId="167DEAFB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Milestone-2 (After </w:t>
            </w:r>
            <w:r w:rsidRPr="1528D1E8" w:rsidR="108CB845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S</w:t>
            </w: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econd </w:t>
            </w:r>
            <w:r w:rsidRPr="1528D1E8" w:rsidR="72CFE565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week</w:t>
            </w: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)</w:t>
            </w:r>
          </w:p>
        </w:tc>
        <w:tc>
          <w:tcPr>
            <w:tcW w:w="3150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674F6F66" w14:textId="762E4E8D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%</w:t>
            </w:r>
          </w:p>
        </w:tc>
      </w:tr>
      <w:tr w:rsidR="2D731DC7" w:rsidTr="1528D1E8" w14:paraId="58A5BB5B">
        <w:trPr>
          <w:trHeight w:val="300"/>
        </w:trPr>
        <w:tc>
          <w:tcPr>
            <w:tcW w:w="6915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2F61A8CC" w14:textId="09252FE0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Milestone-3 (After Third </w:t>
            </w:r>
            <w:r w:rsidRPr="1528D1E8" w:rsidR="75826B13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week)</w:t>
            </w:r>
          </w:p>
        </w:tc>
        <w:tc>
          <w:tcPr>
            <w:tcW w:w="3150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07AB441A" w14:textId="5BFA536E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1528D1E8" w:rsidR="559D343A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20</w:t>
            </w: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%</w:t>
            </w:r>
          </w:p>
        </w:tc>
      </w:tr>
      <w:tr w:rsidR="2D731DC7" w:rsidTr="1528D1E8" w14:paraId="7DC9D0D3">
        <w:trPr>
          <w:trHeight w:val="300"/>
        </w:trPr>
        <w:tc>
          <w:tcPr>
            <w:tcW w:w="6915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038F592F" w14:textId="35C8DECE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 xml:space="preserve">Go Live - 4th </w:t>
            </w:r>
            <w:r w:rsidRPr="1528D1E8" w:rsidR="388C25B9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week</w:t>
            </w:r>
          </w:p>
        </w:tc>
        <w:tc>
          <w:tcPr>
            <w:tcW w:w="3150" w:type="dxa"/>
            <w:tcMar>
              <w:left w:w="105" w:type="dxa"/>
              <w:right w:w="105" w:type="dxa"/>
            </w:tcMar>
            <w:vAlign w:val="top"/>
          </w:tcPr>
          <w:p w:rsidR="2D731DC7" w:rsidP="1528D1E8" w:rsidRDefault="2D731DC7" w14:paraId="57976CDC" w14:textId="59B1DA81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1528D1E8" w:rsidR="5B047D12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2</w:t>
            </w:r>
            <w:r w:rsidRPr="1528D1E8" w:rsidR="293C468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0</w:t>
            </w:r>
            <w:r w:rsidRPr="1528D1E8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%</w:t>
            </w:r>
          </w:p>
        </w:tc>
      </w:tr>
      <w:tr w:rsidR="2D731DC7" w:rsidTr="1528D1E8" w14:paraId="749188A4">
        <w:trPr>
          <w:trHeight w:val="300"/>
        </w:trPr>
        <w:tc>
          <w:tcPr>
            <w:tcW w:w="6915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4261276C" w14:textId="2C74F9B9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Post 3 months Free Support</w:t>
            </w:r>
          </w:p>
        </w:tc>
        <w:tc>
          <w:tcPr>
            <w:tcW w:w="3150" w:type="dxa"/>
            <w:tcMar>
              <w:left w:w="105" w:type="dxa"/>
              <w:right w:w="105" w:type="dxa"/>
            </w:tcMar>
            <w:vAlign w:val="top"/>
          </w:tcPr>
          <w:p w:rsidR="2D731DC7" w:rsidP="2D731DC7" w:rsidRDefault="2D731DC7" w14:paraId="1AA2A628" w14:textId="246DFB04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  <w:t>10%</w:t>
            </w:r>
          </w:p>
        </w:tc>
      </w:tr>
    </w:tbl>
    <w:p w:rsidR="21C509DA" w:rsidP="2D731DC7" w:rsidRDefault="21C509DA" w14:paraId="10C33912" w14:textId="27C15055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</w:p>
    <w:p w:rsidR="21C509DA" w:rsidP="1528D1E8" w:rsidRDefault="21C509DA" w14:paraId="747CD635" w14:textId="78DB1B91">
      <w:pPr>
        <w:pStyle w:val="Heading2"/>
        <w:keepNext w:val="1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</w:pPr>
      <w:bookmarkStart w:name="_Toc331575904" w:id="1320335418"/>
      <w:r w:rsidRPr="1528D1E8" w:rsidR="140CBC6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  <w:t>Support Period Activities:</w:t>
      </w:r>
      <w:bookmarkEnd w:id="1320335418"/>
    </w:p>
    <w:p w:rsidR="21C509DA" w:rsidP="2D731DC7" w:rsidRDefault="21C509DA" w14:paraId="6EC0AB77" w14:textId="29A46ED1">
      <w:pPr>
        <w:pStyle w:val="Heading2"/>
        <w:keepNext w:val="1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GB"/>
        </w:rPr>
      </w:pPr>
    </w:p>
    <w:p w:rsidR="21C509DA" w:rsidP="2D731DC7" w:rsidRDefault="21C509DA" w14:paraId="5E59EB85" w14:textId="4803780F">
      <w:pPr>
        <w:pStyle w:val="ListParagraph"/>
        <w:keepNext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140CBC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Bug Fixes</w:t>
      </w:r>
    </w:p>
    <w:p w:rsidR="21C509DA" w:rsidP="2D731DC7" w:rsidRDefault="21C509DA" w14:paraId="0456A728" w14:textId="6AA568AB">
      <w:pPr>
        <w:pStyle w:val="ListParagraph"/>
        <w:keepNext w:val="1"/>
        <w:keepLines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</w:pPr>
      <w:r w:rsidRPr="2D731DC7" w:rsidR="140CBC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 xml:space="preserve">Application Monitoring </w:t>
      </w:r>
    </w:p>
    <w:p w:rsidR="21C509DA" w:rsidP="2D731DC7" w:rsidRDefault="21C509DA" w14:paraId="74067A8A" w14:textId="5517C04B">
      <w:pPr>
        <w:pStyle w:val="ListParagraph"/>
        <w:keepNext w:val="1"/>
        <w:numPr>
          <w:ilvl w:val="0"/>
          <w:numId w:val="459"/>
        </w:numPr>
        <w:suppressLineNumbers w:val="0"/>
        <w:bidi w:val="0"/>
        <w:spacing w:before="165" w:beforeAutospacing="off" w:after="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</w:pPr>
      <w:r w:rsidRPr="2D731DC7" w:rsidR="140CBC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 xml:space="preserve">Service Response </w:t>
      </w:r>
      <w:r w:rsidRPr="2D731DC7" w:rsidR="043EF4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T</w:t>
      </w:r>
      <w:r w:rsidRPr="2D731DC7" w:rsidR="140CBC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ime</w:t>
      </w:r>
    </w:p>
    <w:p w:rsidR="21C509DA" w:rsidP="2D731DC7" w:rsidRDefault="21C509DA" w14:paraId="6E096992" w14:textId="7AD00476">
      <w:pPr>
        <w:pStyle w:val="ListParagraph"/>
        <w:keepNext w:val="1"/>
        <w:numPr>
          <w:ilvl w:val="1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</w:pPr>
      <w:r w:rsidRPr="2D731DC7" w:rsidR="140CBC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Sev</w:t>
      </w:r>
      <w:r w:rsidRPr="2D731DC7" w:rsidR="1AE94B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-1 (High Business Impact)</w:t>
      </w:r>
      <w:r w:rsidRPr="2D731DC7" w:rsidR="25F7EC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 xml:space="preserve"> - 1-2 Hours</w:t>
      </w:r>
    </w:p>
    <w:p w:rsidR="21C509DA" w:rsidP="2D731DC7" w:rsidRDefault="21C509DA" w14:paraId="42958AF3" w14:textId="6A2B7B66">
      <w:pPr>
        <w:pStyle w:val="ListParagraph"/>
        <w:keepNext w:val="1"/>
        <w:numPr>
          <w:ilvl w:val="1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 w:eastAsia="en-AU" w:bidi="ar-SA"/>
        </w:rPr>
      </w:pPr>
      <w:r w:rsidRPr="2D731DC7" w:rsidR="25F7EC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Sev-2 (Medium Business Impact) - 6-8 Hours</w:t>
      </w:r>
    </w:p>
    <w:p w:rsidR="21C509DA" w:rsidP="2D731DC7" w:rsidRDefault="21C509DA" w14:paraId="39C36FC7" w14:textId="2A7DDD37">
      <w:pPr>
        <w:pStyle w:val="ListParagraph"/>
        <w:keepNext w:val="1"/>
        <w:numPr>
          <w:ilvl w:val="1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 w:eastAsia="en-AU" w:bidi="ar-SA"/>
        </w:rPr>
      </w:pPr>
      <w:r w:rsidRPr="2D731DC7" w:rsidR="25F7EC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 xml:space="preserve">Sev-3 (Low Business Impact) </w:t>
      </w:r>
      <w:r w:rsidRPr="2D731DC7" w:rsidR="25F7EC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- 12</w:t>
      </w:r>
      <w:r w:rsidRPr="2D731DC7" w:rsidR="25F7EC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-24 Hours</w:t>
      </w:r>
    </w:p>
    <w:p w:rsidR="21C509DA" w:rsidP="2D731DC7" w:rsidRDefault="21C509DA" w14:paraId="71BBECE9" w14:textId="45922A20">
      <w:pPr>
        <w:pStyle w:val="ListParagraph"/>
        <w:keepNext w:val="1"/>
        <w:numPr>
          <w:ilvl w:val="1"/>
          <w:numId w:val="459"/>
        </w:numPr>
        <w:suppressLineNumbers w:val="0"/>
        <w:bidi w:val="0"/>
        <w:spacing w:before="165" w:beforeAutospacing="off" w:after="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 w:eastAsia="en-AU" w:bidi="ar-SA"/>
        </w:rPr>
      </w:pPr>
      <w:r w:rsidRPr="2D731DC7" w:rsidR="25F7EC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en-AU" w:bidi="ar-SA"/>
        </w:rPr>
        <w:t>Service Requests – 12-48 Hours</w:t>
      </w:r>
    </w:p>
    <w:p w:rsidR="21C509DA" w:rsidP="2D731DC7" w:rsidRDefault="21C509DA" w14:paraId="1B19C89A" w14:textId="5B773A42">
      <w:pPr>
        <w:pStyle w:val="Normal"/>
        <w:keepNext w:val="1"/>
        <w:suppressLineNumbers w:val="0"/>
        <w:bidi w:val="0"/>
        <w:spacing w:before="165" w:beforeAutospacing="off" w:after="0" w:afterAutospacing="off" w:line="240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lang w:val="en-GB" w:eastAsia="en-AU" w:bidi="ar-SA"/>
        </w:rPr>
      </w:pPr>
    </w:p>
    <w:p w:rsidR="21C509DA" w:rsidP="1528D1E8" w:rsidRDefault="21C509DA" w14:paraId="710E8645" w14:textId="39E84D7A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768064616" w:id="1528899578"/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-1</w:t>
      </w:r>
      <w:r w:rsidRPr="1528D1E8" w:rsidR="1A38AD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2</w:t>
      </w:r>
      <w:r w:rsidRPr="1528D1E8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 xml:space="preserve"> Assumptions</w:t>
      </w:r>
      <w:bookmarkEnd w:id="1528899578"/>
    </w:p>
    <w:p w:rsidR="1E7078B0" w:rsidP="1E7078B0" w:rsidRDefault="1E7078B0" w14:paraId="5206A812" w14:textId="7D2DD5B6">
      <w:pPr>
        <w:bidi w:val="0"/>
        <w:spacing w:before="0" w:beforeAutospacing="off" w:after="16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p w:rsidR="21C509DA" w:rsidP="1E7078B0" w:rsidRDefault="21C509DA" w14:paraId="5DEA26FD" w14:textId="3F4616C2">
      <w:pPr>
        <w:bidi w:val="0"/>
        <w:spacing w:before="0" w:beforeAutospacing="off" w:after="160" w:afterAutospacing="off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These are all the below assumptions in executing this project and engagement </w:t>
      </w:r>
    </w:p>
    <w:p w:rsidR="21C509DA" w:rsidP="1E7078B0" w:rsidRDefault="21C509DA" w14:paraId="1CCC6873" w14:textId="27E50699">
      <w:pPr>
        <w:pStyle w:val="ListParagraph"/>
        <w:numPr>
          <w:ilvl w:val="0"/>
          <w:numId w:val="45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Required access for cloud infrastructure to be provided by OWLTECH to SWOMB for development and testing environment.</w:t>
      </w:r>
    </w:p>
    <w:p w:rsidR="21C509DA" w:rsidP="1E7078B0" w:rsidRDefault="21C509DA" w14:paraId="40D36B3C" w14:textId="5396065C">
      <w:pPr>
        <w:pStyle w:val="ListParagraph"/>
        <w:numPr>
          <w:ilvl w:val="0"/>
          <w:numId w:val="45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Third party integration details (setup / credentials) would be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initiated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and given on time like (AWS / QBOX-Hardware / Swiggy /Zomato APIs).</w:t>
      </w:r>
    </w:p>
    <w:p w:rsidR="21C509DA" w:rsidP="1E7078B0" w:rsidRDefault="21C509DA" w14:paraId="55B063DD" w14:textId="508BFCEF">
      <w:pPr>
        <w:pStyle w:val="ListParagraph"/>
        <w:numPr>
          <w:ilvl w:val="0"/>
          <w:numId w:val="45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Major change in the current scope will be taken with next phase of development.</w:t>
      </w:r>
    </w:p>
    <w:p w:rsidR="21C509DA" w:rsidP="1E7078B0" w:rsidRDefault="21C509DA" w14:paraId="782932C7" w14:textId="28AD5242">
      <w:pPr>
        <w:pStyle w:val="ListParagraph"/>
        <w:numPr>
          <w:ilvl w:val="0"/>
          <w:numId w:val="45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User acceptance test will be done by customer representative.</w:t>
      </w:r>
    </w:p>
    <w:p w:rsidR="1E7078B0" w:rsidP="1E7078B0" w:rsidRDefault="1E7078B0" w14:paraId="56D79633" w14:textId="0157B81A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b w:val="0"/>
          <w:bCs w:val="0"/>
          <w:noProof w:val="0"/>
          <w:color w:val="5F6166"/>
          <w:sz w:val="22"/>
          <w:szCs w:val="22"/>
          <w:lang w:val="en-GB"/>
        </w:rPr>
      </w:pPr>
    </w:p>
    <w:p w:rsidR="1E7078B0" w:rsidRDefault="1E7078B0" w14:paraId="44BDDAD4" w14:textId="1FD4E88C">
      <w:r>
        <w:br w:type="page"/>
      </w:r>
    </w:p>
    <w:p w:rsidR="174FC99B" w:rsidP="1528D1E8" w:rsidRDefault="174FC99B" w14:paraId="1A3C363A" w14:textId="16B309CA">
      <w:pPr>
        <w:pStyle w:val="Heading1"/>
        <w:keepNext w:val="1"/>
        <w:keepLines w:val="1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997342482" w:id="963908018"/>
      <w:r w:rsidRPr="1528D1E8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-1</w:t>
      </w:r>
      <w:r w:rsidRPr="1528D1E8" w:rsidR="17D588E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3</w:t>
      </w:r>
      <w:r w:rsidRPr="1528D1E8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 xml:space="preserve"> Signatory</w:t>
      </w:r>
      <w:bookmarkEnd w:id="963908018"/>
    </w:p>
    <w:p w:rsidR="1E7078B0" w:rsidP="1E7078B0" w:rsidRDefault="1E7078B0" w14:paraId="306C0798" w14:textId="686671A4">
      <w:pPr>
        <w:bidi w:val="0"/>
        <w:spacing w:after="20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5040"/>
        <w:gridCol w:w="5040"/>
      </w:tblGrid>
      <w:tr w:rsidR="1E7078B0" w:rsidTr="02F084CD" w14:paraId="562C2C37">
        <w:trPr>
          <w:trHeight w:val="360"/>
        </w:trPr>
        <w:tc>
          <w:tcPr>
            <w:tcW w:w="10080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808080" w:themeFill="background1" w:themeFillShade="80"/>
            <w:tcMar>
              <w:left w:w="105" w:type="dxa"/>
              <w:right w:w="105" w:type="dxa"/>
            </w:tcMar>
            <w:vAlign w:val="top"/>
          </w:tcPr>
          <w:p w:rsidR="174FC99B" w:rsidP="1E7078B0" w:rsidRDefault="174FC99B" w14:paraId="740024C6" w14:textId="39E0BDCB">
            <w:pPr>
              <w:widowControl w:val="0"/>
              <w:tabs>
                <w:tab w:val="left" w:leader="none" w:pos="5640"/>
              </w:tabs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FFFFFF" w:themeColor="background1" w:themeTint="FF" w:themeShade="FF"/>
                <w:sz w:val="24"/>
                <w:szCs w:val="24"/>
                <w:lang w:val="en-GB"/>
              </w:rPr>
            </w:pPr>
            <w:r w:rsidRPr="1E7078B0" w:rsidR="174FC99B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en-US"/>
              </w:rPr>
              <w:t>S</w:t>
            </w: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FFFFFF" w:themeColor="background1" w:themeTint="FF" w:themeShade="FF"/>
                <w:sz w:val="24"/>
                <w:szCs w:val="24"/>
                <w:lang w:val="en-US"/>
              </w:rPr>
              <w:t>ignatures</w:t>
            </w:r>
          </w:p>
        </w:tc>
      </w:tr>
      <w:tr w:rsidR="1E7078B0" w:rsidTr="02F084CD" w14:paraId="707DBC07">
        <w:trPr>
          <w:trHeight w:val="465"/>
        </w:trPr>
        <w:tc>
          <w:tcPr>
            <w:tcW w:w="5040" w:type="dxa"/>
            <w:tcBorders>
              <w:top w:val="single" w:sz="6"/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7FCA5B75" w14:textId="056C0DAE">
            <w:pPr>
              <w:widowControl w:val="0"/>
              <w:bidi w:val="0"/>
              <w:spacing w:after="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SWOMB Technologies and Services </w:t>
            </w: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>pvt.</w:t>
            </w: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 ltd.</w:t>
            </w:r>
          </w:p>
        </w:tc>
        <w:tc>
          <w:tcPr>
            <w:tcW w:w="504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17D06633" w14:textId="148489D7">
            <w:pPr>
              <w:widowControl w:val="0"/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>Owl</w:t>
            </w:r>
            <w:r w:rsidRPr="1E7078B0" w:rsidR="30CB23CE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>Tech</w:t>
            </w: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Pvt Ltd</w:t>
            </w:r>
          </w:p>
        </w:tc>
      </w:tr>
      <w:tr w:rsidR="1E7078B0" w:rsidTr="02F084CD" w14:paraId="3403E725">
        <w:trPr>
          <w:trHeight w:val="450"/>
        </w:trPr>
        <w:tc>
          <w:tcPr>
            <w:tcW w:w="50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2888F70" w14:textId="48AB8DEC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Signatory name: </w:t>
            </w:r>
          </w:p>
          <w:p w:rsidR="1E7078B0" w:rsidP="1E7078B0" w:rsidRDefault="1E7078B0" w14:paraId="7555EB57" w14:textId="3FF55C0E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>Ms. Rajanandini Venkataraman</w:t>
            </w:r>
          </w:p>
        </w:tc>
        <w:tc>
          <w:tcPr>
            <w:tcW w:w="504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230F53F8" w14:textId="41FCB4FA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Signatory name: </w:t>
            </w:r>
          </w:p>
          <w:p w:rsidR="1E7078B0" w:rsidP="02F084CD" w:rsidRDefault="1E7078B0" w14:paraId="72E4438E" w14:textId="622776E3">
            <w:pPr>
              <w:widowControl w:val="0"/>
              <w:bidi w:val="0"/>
              <w:spacing w:before="0" w:beforeAutospacing="off" w:after="0" w:afterAutospacing="off"/>
              <w:jc w:val="both"/>
              <w:rPr>
                <w:rFonts w:ascii="Microsoft Sans Serif" w:hAnsi="Microsoft Sans Serif" w:eastAsia="Microsoft Sans Serif" w:cs="Microsoft Sans Serif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</w:pPr>
          </w:p>
        </w:tc>
      </w:tr>
      <w:tr w:rsidR="1E7078B0" w:rsidTr="02F084CD" w14:paraId="28FDBDD9">
        <w:trPr>
          <w:trHeight w:val="585"/>
        </w:trPr>
        <w:tc>
          <w:tcPr>
            <w:tcW w:w="50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319D90B" w14:textId="3FB71403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Signatory title: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US"/>
              </w:rPr>
              <w:t>Chief Executive Officer</w:t>
            </w:r>
          </w:p>
        </w:tc>
        <w:tc>
          <w:tcPr>
            <w:tcW w:w="504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234796C8" w14:textId="14DA03EC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Signatory title: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 Director</w:t>
            </w:r>
          </w:p>
        </w:tc>
      </w:tr>
      <w:tr w:rsidR="1E7078B0" w:rsidTr="02F084CD" w14:paraId="67A6A1F6">
        <w:trPr>
          <w:trHeight w:val="1755"/>
        </w:trPr>
        <w:tc>
          <w:tcPr>
            <w:tcW w:w="50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F21FD2B" w14:textId="2C8262E2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0"/>
                <w:szCs w:val="20"/>
                <w:lang w:val="en-US"/>
              </w:rPr>
              <w:t>Signature:</w:t>
            </w:r>
          </w:p>
          <w:p w:rsidR="1E7078B0" w:rsidP="1E7078B0" w:rsidRDefault="1E7078B0" w14:paraId="2B0CE6D6" w14:textId="5B4BC968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</w:pPr>
          </w:p>
          <w:p w:rsidR="1E7078B0" w:rsidP="02F084CD" w:rsidRDefault="1E7078B0" w14:paraId="3AFA896E" w14:textId="5521755B">
            <w:pPr>
              <w:widowControl w:val="0"/>
              <w:bidi w:val="0"/>
              <w:spacing w:after="0"/>
              <w:jc w:val="both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auto"/>
                <w:sz w:val="28"/>
                <w:szCs w:val="28"/>
                <w:lang w:val="en-GB"/>
              </w:rPr>
            </w:pPr>
            <w:r w:rsidRPr="02F084CD" w:rsidR="40BECAFE"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auto"/>
                <w:sz w:val="28"/>
                <w:szCs w:val="28"/>
                <w:lang w:val="en-US"/>
              </w:rPr>
              <w:t xml:space="preserve">    </w:t>
            </w:r>
            <w:r>
              <w:br/>
            </w:r>
          </w:p>
        </w:tc>
        <w:tc>
          <w:tcPr>
            <w:tcW w:w="504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040F8B34" w14:textId="0494E2D7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0"/>
                <w:szCs w:val="20"/>
                <w:lang w:val="en-US"/>
              </w:rPr>
              <w:t>Signature:</w:t>
            </w:r>
          </w:p>
          <w:p w:rsidR="1E7078B0" w:rsidP="1E7078B0" w:rsidRDefault="1E7078B0" w14:paraId="62F31BFF" w14:textId="43B90240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</w:pPr>
          </w:p>
          <w:p w:rsidR="1E7078B0" w:rsidP="1E7078B0" w:rsidRDefault="1E7078B0" w14:paraId="59131DCF" w14:textId="6A1284EF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</w:pPr>
          </w:p>
        </w:tc>
      </w:tr>
      <w:tr w:rsidR="1E7078B0" w:rsidTr="02F084CD" w14:paraId="3EEA18E3">
        <w:trPr>
          <w:trHeight w:val="435"/>
        </w:trPr>
        <w:tc>
          <w:tcPr>
            <w:tcW w:w="50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5D1A84A2" w14:textId="6E3262C9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Date: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US"/>
              </w:rPr>
              <w:t>12-Feb-2024</w:t>
            </w:r>
          </w:p>
        </w:tc>
        <w:tc>
          <w:tcPr>
            <w:tcW w:w="504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517282E0" w14:textId="2A72F88B">
            <w:pPr>
              <w:widowControl w:val="0"/>
              <w:bidi w:val="0"/>
              <w:spacing w:after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  <w:lang w:val="en-US"/>
              </w:rPr>
              <w:t xml:space="preserve">Date: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2"/>
                <w:szCs w:val="22"/>
                <w:lang w:val="en-US"/>
              </w:rPr>
              <w:t>12-Feb-2024</w:t>
            </w:r>
          </w:p>
        </w:tc>
      </w:tr>
    </w:tbl>
    <w:p w:rsidR="1E7078B0" w:rsidP="1E7078B0" w:rsidRDefault="1E7078B0" w14:paraId="1D672D67" w14:textId="69D9884B">
      <w:pPr>
        <w:bidi w:val="0"/>
        <w:spacing w:after="6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</w:p>
    <w:p w:rsidR="1E7078B0" w:rsidP="1E7078B0" w:rsidRDefault="1E7078B0" w14:paraId="24622C42" w14:textId="580CE2E7">
      <w:pPr>
        <w:bidi w:val="0"/>
        <w:spacing w:after="6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</w:p>
    <w:p w:rsidR="174FC99B" w:rsidP="1E7078B0" w:rsidRDefault="174FC99B" w14:paraId="1A5FEB9B" w14:textId="1CAB7278">
      <w:pPr>
        <w:bidi w:val="0"/>
        <w:spacing w:after="6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>Your acceptance of this statement of work is by signing this document.</w:t>
      </w:r>
    </w:p>
    <w:p w:rsidR="1E7078B0" w:rsidP="1E7078B0" w:rsidRDefault="1E7078B0" w14:paraId="7EFF7597" w14:textId="55B98C47">
      <w:pPr>
        <w:pStyle w:val="Normal"/>
        <w:pBdr>
          <w:bottom w:val="single" w:color="000000" w:sz="6" w:space="1"/>
        </w:pBdr>
        <w:bidi w:val="0"/>
        <w:spacing w:after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</w:p>
    <w:p w:rsidR="174FC99B" w:rsidP="1E7078B0" w:rsidRDefault="174FC99B" w14:paraId="3F709978" w14:textId="328F938E">
      <w:pPr>
        <w:pBdr>
          <w:bottom w:val="single" w:color="000000" w:sz="6" w:space="1"/>
        </w:pBdr>
        <w:bidi w:val="0"/>
        <w:spacing w:after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Should you have any questions </w:t>
      </w: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>regarding</w:t>
      </w: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 this </w:t>
      </w:r>
      <w:r w:rsidRPr="1E7078B0" w:rsidR="623DA9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>statement</w:t>
      </w: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 </w:t>
      </w:r>
      <w:r w:rsidRPr="1E7078B0" w:rsidR="623DA9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of work </w:t>
      </w: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please contact </w:t>
      </w:r>
      <w:hyperlink r:id="Rdcedaf0a71314043">
        <w:r w:rsidRPr="1E7078B0" w:rsidR="174FC99B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191C9" w:themeColor="background2" w:themeTint="FF" w:themeShade="80"/>
            <w:sz w:val="20"/>
            <w:szCs w:val="20"/>
            <w:lang w:val="en-US"/>
          </w:rPr>
          <w:t>info@</w:t>
        </w:r>
        <w:r w:rsidRPr="1E7078B0" w:rsidR="24078CEB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191C9" w:themeColor="background2" w:themeTint="FF" w:themeShade="80"/>
            <w:sz w:val="20"/>
            <w:szCs w:val="20"/>
            <w:lang w:val="en-US"/>
          </w:rPr>
          <w:t>swomb</w:t>
        </w:r>
        <w:r w:rsidRPr="1E7078B0" w:rsidR="174FC99B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191C9" w:themeColor="background2" w:themeTint="FF" w:themeShade="80"/>
            <w:sz w:val="20"/>
            <w:szCs w:val="20"/>
            <w:lang w:val="en-US"/>
          </w:rPr>
          <w:t>.app</w:t>
        </w:r>
      </w:hyperlink>
    </w:p>
    <w:p w:rsidR="174FC99B" w:rsidP="1E7078B0" w:rsidRDefault="174FC99B" w14:paraId="72A0EBBE" w14:textId="781A02D7">
      <w:pPr>
        <w:pBdr>
          <w:bottom w:val="single" w:color="000000" w:sz="6" w:space="1"/>
        </w:pBdr>
        <w:bidi w:val="0"/>
        <w:spacing w:after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 </w:t>
      </w:r>
      <w:r w:rsidRPr="1E7078B0" w:rsidR="52EBA2F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 </w:t>
      </w:r>
    </w:p>
    <w:p w:rsidR="174FC99B" w:rsidP="1E7078B0" w:rsidRDefault="174FC99B" w14:paraId="5446BF52" w14:textId="191556C1">
      <w:pPr>
        <w:bidi w:val="0"/>
        <w:spacing w:after="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  <w:r w:rsidRPr="1E7078B0" w:rsidR="174FC99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>SWOMB Technologies and Services Private Limited</w:t>
      </w:r>
    </w:p>
    <w:p w:rsidR="174FC99B" w:rsidP="1E7078B0" w:rsidRDefault="174FC99B" w14:paraId="28C8778C" w14:textId="53C569DF">
      <w:pPr>
        <w:bidi w:val="0"/>
        <w:spacing w:after="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>No 8 Balaji Nagar Sholinganallur, Chennai</w:t>
      </w:r>
      <w:r w:rsidRPr="1E7078B0" w:rsidR="00D9D2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 xml:space="preserve"> –</w:t>
      </w:r>
      <w:r w:rsidRPr="1E7078B0" w:rsidR="174FC9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  <w:t>600119</w:t>
      </w:r>
    </w:p>
    <w:p w:rsidR="7DB1087B" w:rsidP="1E7078B0" w:rsidRDefault="7DB1087B" w14:paraId="4B8A9301" w14:textId="7540634B">
      <w:pPr>
        <w:pStyle w:val="Normal"/>
        <w:bidi w:val="0"/>
        <w:spacing w:after="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</w:pPr>
      <w:hyperlink r:id="R8869e9baf545491a">
        <w:r w:rsidRPr="1E7078B0" w:rsidR="7DB1087B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https://swomb.app</w:t>
        </w:r>
      </w:hyperlink>
    </w:p>
    <w:p w:rsidR="1E7078B0" w:rsidP="1E7078B0" w:rsidRDefault="1E7078B0" w14:paraId="66F3B409" w14:textId="41277690">
      <w:pPr>
        <w:pStyle w:val="Normal"/>
        <w:bidi w:val="0"/>
        <w:spacing w:after="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US"/>
        </w:rPr>
      </w:pPr>
    </w:p>
    <w:p w:rsidR="1E7078B0" w:rsidP="1E7078B0" w:rsidRDefault="1E7078B0" w14:paraId="28B5DAB2" w14:textId="7F2B8274">
      <w:p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1E7078B0" w:rsidP="1E7078B0" w:rsidRDefault="1E7078B0" w14:paraId="6186B308" w14:textId="56075BD0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b w:val="0"/>
          <w:bCs w:val="0"/>
          <w:noProof w:val="0"/>
          <w:color w:val="5F6166"/>
          <w:sz w:val="22"/>
          <w:szCs w:val="22"/>
          <w:lang w:val="en-GB"/>
        </w:rPr>
      </w:pPr>
    </w:p>
    <w:sectPr w:rsidRPr="00E0763E" w:rsidR="00E0763E" w:rsidSect="00987908">
      <w:headerReference w:type="default" r:id="rId17"/>
      <w:footerReference w:type="default" r:id="rId18"/>
      <w:footerReference w:type="first" r:id="rId19"/>
      <w:pgSz w:w="12240" w:h="15840" w:orient="portrait"/>
      <w:pgMar w:top="1440" w:right="1080" w:bottom="1440" w:left="1080" w:header="0" w:footer="0" w:gutter="0"/>
      <w:pgNumType w:start="1"/>
      <w:cols w:space="720"/>
      <w:titlePg/>
      <w:docGrid w:linePitch="381"/>
      <w:headerReference w:type="first" r:id="R63a05f4034f8493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E14B7D" w:rsidP="004B7E44" w:rsidRDefault="00E14B7D" w14:paraId="0CE19BC3" wp14:textId="77777777">
      <w:r>
        <w:separator/>
      </w:r>
    </w:p>
  </w:endnote>
  <w:endnote w:type="continuationSeparator" w:id="0">
    <w:p xmlns:wp14="http://schemas.microsoft.com/office/word/2010/wordml" w:rsidR="00E14B7D" w:rsidP="004B7E44" w:rsidRDefault="00E14B7D" w14:paraId="63966B72" wp14:textId="77777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2F468B" w:rsidRDefault="002F468B" w14:paraId="32D85219" wp14:textId="77777777">
    <w:r>
      <w:cr/>
    </w: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2F468B" w:rsidP="004B7E44" w:rsidRDefault="002F468B" w14:paraId="649841BE" wp14:textId="77777777">
    <w:pPr>
      <w:pStyle w:val="Foo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E14B7D" w:rsidP="004B7E44" w:rsidRDefault="00E14B7D" w14:paraId="23536548" wp14:textId="77777777">
      <w:r>
        <w:separator/>
      </w:r>
    </w:p>
  </w:footnote>
  <w:footnote w:type="continuationSeparator" w:id="0">
    <w:p xmlns:wp14="http://schemas.microsoft.com/office/word/2010/wordml" w:rsidR="00E14B7D" w:rsidP="004B7E44" w:rsidRDefault="00E14B7D" w14:paraId="271AE1F2" wp14:textId="77777777"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tbl>
    <w:tblPr>
      <w:tblW w:w="12210" w:type="dxa"/>
      <w:tblInd w:w="-1137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0" w:type="dxa"/>
        <w:right w:w="0" w:type="dxa"/>
      </w:tblCellMar>
      <w:tblLook w:val="0000"/>
    </w:tblPr>
    <w:tblGrid>
      <w:gridCol w:w="12210"/>
    </w:tblGrid>
    <w:tr xmlns:wp14="http://schemas.microsoft.com/office/word/2010/wordml" w:rsidR="002F468B" w:rsidTr="004B7E44" w14:paraId="0C97CAF2" wp14:textId="77777777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2F468B" w:rsidP="004B7E44" w:rsidRDefault="002F468B" w14:paraId="193099BF" wp14:textId="77777777">
          <w:pPr>
            <w:pStyle w:val="Header"/>
          </w:pPr>
          <w:r>
            <w:rPr>
              <w:noProof/>
            </w:rPr>
          </w:r>
          <w:r>
            <w:rPr>
              <w:noProof/>
            </w:rPr>
            <w:pict w14:anchorId="11A8E4F9">
              <v:rect id="Rectangle 11" style="width:106.5pt;height:46.65pt;visibility:visible;mso-position-horizontal-relative:char;mso-position-vertical-relative:line;v-text-anchor:middle" o:spid="_x0000_s4097" fillcolor="#fc9204" stroked="f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>
                <v:textbox>
                  <w:txbxContent>
                    <w:p w:rsidRPr="00F2714E" w:rsidR="002F468B" w:rsidP="004B7E44" w:rsidRDefault="002F468B" w14:paraId="75FB0F46" wp14:textId="7777777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F2714E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F2714E">
                        <w:rPr>
                          <w:b/>
                          <w:color w:val="000000" w:themeColor="text1"/>
                        </w:rPr>
                        <w:instrText xml:space="preserve"> PAGE  \* Arabic  \* MERGEFORMAT </w:instrText>
                      </w:r>
                      <w:r w:rsidRPr="00F2714E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0811C4">
                        <w:rPr>
                          <w:b/>
                          <w:noProof/>
                          <w:color w:val="000000" w:themeColor="text1"/>
                        </w:rPr>
                        <w:t>16</w:t>
                      </w:r>
                      <w:r w:rsidRPr="00F2714E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rect>
            </w:pict>
          </w:r>
          <w:r>
            <w:rPr>
              <w:noProof/>
            </w:rPr>
            <w:t xml:space="preserve">                                                                                                           </w:t>
          </w:r>
          <w:r w:rsidRPr="00B10041">
            <w:rPr>
              <w:noProof/>
              <w:lang w:bidi="ta-IN"/>
            </w:rPr>
            <w:drawing>
              <wp:inline xmlns:wp14="http://schemas.microsoft.com/office/word/2010/wordprocessingDrawing" distT="0" distB="0" distL="0" distR="0" wp14:anchorId="56C488DD" wp14:editId="7777777">
                <wp:extent cx="813504" cy="329215"/>
                <wp:effectExtent l="19050" t="0" r="5646" b="0"/>
                <wp:docPr id="11" name="Picture 7" descr="C:\Users\Join D. Fame\Desktop\x240\downloads\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Join D. Fame\Desktop\x240\downloads\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3504" cy="329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14="http://schemas.microsoft.com/office/word/2010/wordml" xmlns:w="http://schemas.openxmlformats.org/wordprocessingml/2006/main">
  <w:p w:rsidR="0A433C9B" w:rsidP="0A433C9B" w:rsidRDefault="0A433C9B" w14:paraId="6C310054" w14:textId="79CA8B4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FDgGCEoT" int2:invalidationBookmarkName="" int2:hashCode="6Bohg8YQyes6IS" int2:id="IIpVR0Rh">
      <int2:state int2:type="WordDesignerDefaultAnnotation" int2:value="Rejected"/>
    </int2:bookmark>
    <int2:bookmark int2:bookmarkName="_Int_sVJuN7cQ" int2:invalidationBookmarkName="" int2:hashCode="5ua/4qlzyiOHy6" int2:id="vDPTlKwi">
      <int2:state int2:type="WordDesignerDefaultAnnotation" int2:value="Rejected"/>
    </int2:bookmark>
    <int2:bookmark int2:bookmarkName="_Int_BA6hxunD" int2:invalidationBookmarkName="" int2:hashCode="Q99Z1rmJoJkON7" int2:id="dOUsQV80">
      <int2:state int2:type="WordDesignerDefaultAnnotation" int2:value="Rejected"/>
    </int2:bookmark>
    <int2:bookmark int2:bookmarkName="_Int_q57XhIp2" int2:invalidationBookmarkName="" int2:hashCode="elbMndYWpLm9jI" int2:id="lGjmlfnN">
      <int2:state int2:type="WordDesignerDefaultAnnotation" int2:value="Rejected"/>
    </int2:bookmark>
    <int2:bookmark int2:bookmarkName="_Int_ef1mh8Tw" int2:invalidationBookmarkName="" int2:hashCode="lP4c0Re6Cj3RrF" int2:id="oHc7KpVB">
      <int2:state int2:type="WordDesignerDefaultAnnotation" int2:value="Rejected"/>
    </int2:bookmark>
    <int2:bookmark int2:bookmarkName="_Int_vM8Mhksk" int2:invalidationBookmarkName="" int2:hashCode="u7i36sCFSvHwcv" int2:id="WZ2BYv1y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464">
    <w:nsid w:val="11b44a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3">
    <w:nsid w:val="c90d5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2">
    <w:nsid w:val="50c156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1">
    <w:nsid w:val="43f66e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0">
    <w:nsid w:val="67f0d5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9">
    <w:nsid w:val="7e8ca2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8">
    <w:nsid w:val="39b770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7">
    <w:nsid w:val="257d7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6">
    <w:nsid w:val="33b44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5">
    <w:nsid w:val="7f1926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4">
    <w:nsid w:val="570292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3">
    <w:nsid w:val="6c7261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2">
    <w:nsid w:val="408a6c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1">
    <w:nsid w:val="12d807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0">
    <w:nsid w:val="4c3ed6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9">
    <w:nsid w:val="729ad2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8">
    <w:nsid w:val="7bbbbe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7">
    <w:nsid w:val="41b2d4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6">
    <w:nsid w:val="515bef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5">
    <w:nsid w:val="7b6f37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4">
    <w:nsid w:val="1e2571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3">
    <w:nsid w:val="1a5c66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2">
    <w:nsid w:val="26ba2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1">
    <w:nsid w:val="21b53c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0">
    <w:nsid w:val="30ae5d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9">
    <w:nsid w:val="5dc97b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8">
    <w:nsid w:val="32d75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7">
    <w:nsid w:val="18a31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6">
    <w:nsid w:val="36fd0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5">
    <w:nsid w:val="3635c3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4">
    <w:nsid w:val="2c3aac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3">
    <w:nsid w:val="69418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2">
    <w:nsid w:val="3d1353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1">
    <w:nsid w:val="638898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0">
    <w:nsid w:val="31cd03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9">
    <w:nsid w:val="672d90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8">
    <w:nsid w:val="5096a7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7">
    <w:nsid w:val="35eeab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6">
    <w:nsid w:val="115a2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5">
    <w:nsid w:val="52c7ca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4">
    <w:nsid w:val="7d135d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3">
    <w:nsid w:val="7947c7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2">
    <w:nsid w:val="a6f63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1">
    <w:nsid w:val="5937f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0">
    <w:nsid w:val="7ceee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9">
    <w:nsid w:val="51afd4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8">
    <w:nsid w:val="12baf3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7">
    <w:nsid w:val="7c070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6">
    <w:nsid w:val="33ea69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5">
    <w:nsid w:val="b6a2e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4">
    <w:nsid w:val="18ca82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3">
    <w:nsid w:val="5d487c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2">
    <w:nsid w:val="b0ab8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1">
    <w:nsid w:val="7e32c2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0">
    <w:nsid w:val="5e914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9">
    <w:nsid w:val="5db4b7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8">
    <w:nsid w:val="572c9a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7">
    <w:nsid w:val="763a19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6">
    <w:nsid w:val="22a525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5">
    <w:nsid w:val="46bb30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4">
    <w:nsid w:val="2533d3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3">
    <w:nsid w:val="538b9a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2">
    <w:nsid w:val="58dafd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1">
    <w:nsid w:val="9c54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0">
    <w:nsid w:val="1f67e40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9">
    <w:nsid w:val="511e8ea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8">
    <w:nsid w:val="ab6d3e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7">
    <w:nsid w:val="7e4b73f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6">
    <w:nsid w:val="74bc061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5">
    <w:nsid w:val="27f7f79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4">
    <w:nsid w:val="47fa402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3">
    <w:nsid w:val="b82b2d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2">
    <w:nsid w:val="5180056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1">
    <w:nsid w:val="75b603e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0">
    <w:nsid w:val="1d5453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9">
    <w:nsid w:val="3b00ca9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8">
    <w:nsid w:val="771391c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7">
    <w:nsid w:val="a34718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6">
    <w:nsid w:val="3c405e2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5">
    <w:nsid w:val="6e2744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4">
    <w:nsid w:val="758d5b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3">
    <w:nsid w:val="44ec3b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2">
    <w:nsid w:val="ea1522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1">
    <w:nsid w:val="3427edf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0">
    <w:nsid w:val="246118c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9">
    <w:nsid w:val="5c17094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8">
    <w:nsid w:val="10fc290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7">
    <w:nsid w:val="7f614a7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6">
    <w:nsid w:val="2cc45f7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5">
    <w:nsid w:val="49d5ef7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4">
    <w:nsid w:val="71c079f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3">
    <w:nsid w:val="3f04740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2">
    <w:nsid w:val="4c2fa05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1">
    <w:nsid w:val="625d666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0">
    <w:nsid w:val="60bc17c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9">
    <w:nsid w:val="44eb4b2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8">
    <w:nsid w:val="663e1a8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7">
    <w:nsid w:val="21bc20c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6">
    <w:nsid w:val="56a15ce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5">
    <w:nsid w:val="5dd32f5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4">
    <w:nsid w:val="9d07ad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3">
    <w:nsid w:val="72f07a4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2">
    <w:nsid w:val="522d67d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1">
    <w:nsid w:val="4660a7d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0">
    <w:nsid w:val="164435d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9">
    <w:nsid w:val="57b40f8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8">
    <w:nsid w:val="1183210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7">
    <w:nsid w:val="62dfdfc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6">
    <w:nsid w:val="2ccf054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5">
    <w:nsid w:val="1083b0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4">
    <w:nsid w:val="3dbc9bf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3">
    <w:nsid w:val="2349135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2">
    <w:nsid w:val="6cfb45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1">
    <w:nsid w:val="117c35b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0">
    <w:nsid w:val="3f928f1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9">
    <w:nsid w:val="4801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8">
    <w:nsid w:val="4244a9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7">
    <w:nsid w:val="63cb6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6">
    <w:nsid w:val="6a3f92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5">
    <w:nsid w:val="1f300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4">
    <w:nsid w:val="5f313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3">
    <w:nsid w:val="62ddd34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2">
    <w:nsid w:val="6f14844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1">
    <w:nsid w:val="7c73ebf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0">
    <w:nsid w:val="323197f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9">
    <w:nsid w:val="6dd5a43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8">
    <w:nsid w:val="79fb3d8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7">
    <w:nsid w:val="2e30c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6">
    <w:nsid w:val="11cf1d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5">
    <w:nsid w:val="5d0542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4">
    <w:nsid w:val="bf5df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3">
    <w:nsid w:val="262005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2">
    <w:nsid w:val="5e4280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1">
    <w:nsid w:val="30cf9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0">
    <w:nsid w:val="366051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9">
    <w:nsid w:val="585a42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8">
    <w:nsid w:val="c280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7">
    <w:nsid w:val="6d6901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6">
    <w:nsid w:val="1ea554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5">
    <w:nsid w:val="296781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4">
    <w:nsid w:val="5d8197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3">
    <w:nsid w:val="4d8d4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2">
    <w:nsid w:val="add18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1">
    <w:nsid w:val="4ad83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0">
    <w:nsid w:val="5aaef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9">
    <w:nsid w:val="35873c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8">
    <w:nsid w:val="65b58e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7">
    <w:nsid w:val="345a8ae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6">
    <w:nsid w:val="1caa27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5">
    <w:nsid w:val="2abb84c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4">
    <w:nsid w:val="6c50d35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3">
    <w:nsid w:val="108efe4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2">
    <w:nsid w:val="204b684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1">
    <w:nsid w:val="7837bf7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0">
    <w:nsid w:val="61508d6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9">
    <w:nsid w:val="6c432d7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8">
    <w:nsid w:val="27d3e2e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7">
    <w:nsid w:val="18eb371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6">
    <w:nsid w:val="5a0ee1e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5">
    <w:nsid w:val="37e0f65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4">
    <w:nsid w:val="1303c58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3">
    <w:nsid w:val="60c02f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2">
    <w:nsid w:val="3bc49a5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1">
    <w:nsid w:val="408229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0">
    <w:nsid w:val="7bc22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9">
    <w:nsid w:val="5db0b38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8">
    <w:nsid w:val="645a7e5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7">
    <w:nsid w:val="7b2e005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6">
    <w:nsid w:val="11c56b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5">
    <w:nsid w:val="292ea20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4">
    <w:nsid w:val="4fdb943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3">
    <w:nsid w:val="3db3096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2">
    <w:nsid w:val="15adaa8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1">
    <w:nsid w:val="3ac6d72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0">
    <w:nsid w:val="a717f2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9">
    <w:nsid w:val="2973edd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8">
    <w:nsid w:val="1463b50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7">
    <w:nsid w:val="2c22f57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6">
    <w:nsid w:val="4b2c6d8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5">
    <w:nsid w:val="7218842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4">
    <w:nsid w:val="1777425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3">
    <w:nsid w:val="5a626a1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2">
    <w:nsid w:val="20fe173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1">
    <w:nsid w:val="32e1ce0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0">
    <w:nsid w:val="683c63e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9">
    <w:nsid w:val="5b2d2d2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8">
    <w:nsid w:val="350674b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7">
    <w:nsid w:val="14c46f1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6">
    <w:nsid w:val="713eb64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5">
    <w:nsid w:val="78c5915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4">
    <w:nsid w:val="1ccad95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3">
    <w:nsid w:val="7be3a8c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2">
    <w:nsid w:val="a5bca5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1">
    <w:nsid w:val="fc99be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0">
    <w:nsid w:val="1884ac4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9">
    <w:nsid w:val="537a162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8">
    <w:nsid w:val="d22e6a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7">
    <w:nsid w:val="6aa2a2d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6">
    <w:nsid w:val="1aac1b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5">
    <w:nsid w:val="646be0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4">
    <w:nsid w:val="2d1b13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3">
    <w:nsid w:val="5425d5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2">
    <w:nsid w:val="8c1aa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1">
    <w:nsid w:val="115499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0">
    <w:nsid w:val="303de5b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9">
    <w:nsid w:val="5689b0f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8">
    <w:nsid w:val="3aa577d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7">
    <w:nsid w:val="1a5a90f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6">
    <w:nsid w:val="6aab667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5">
    <w:nsid w:val="5d6ee1a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4">
    <w:nsid w:val="75ee95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3">
    <w:nsid w:val="12facc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2">
    <w:nsid w:val="27933b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1">
    <w:nsid w:val="968460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50">
    <w:nsid w:val="54ea9f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9">
    <w:nsid w:val="147a29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8">
    <w:nsid w:val="599f9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7">
    <w:nsid w:val="5f8191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6">
    <w:nsid w:val="102b37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5">
    <w:nsid w:val="5f70aa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4">
    <w:nsid w:val="51f8c2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3">
    <w:nsid w:val="f2a78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2">
    <w:nsid w:val="69a49c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41">
    <w:nsid w:val="23878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0">
    <w:nsid w:val="a3f79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9">
    <w:nsid w:val="564f19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>
        <w:rFonts w:hint="default" w:ascii="" w:hAnsi=""/>
      </w:r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>
        <w:rFonts w:hint="default" w:ascii="" w:hAnsi=""/>
      </w:r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>
        <w:rFonts w:hint="default" w:ascii="" w:hAnsi=""/>
      </w:r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>
        <w:rFonts w:hint="default" w:ascii="" w:hAnsi=""/>
      </w:r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>
        <w:rFonts w:hint="default" w:ascii="" w:hAnsi=""/>
      </w:r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 w:ascii="" w:hAnsi=""/>
      </w:r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 w:ascii="" w:hAnsi=""/>
      </w:rPr>
    </w:lvl>
  </w:abstractNum>
  <w:abstractNum xmlns:w="http://schemas.openxmlformats.org/wordprocessingml/2006/main" w:abstractNumId="238">
    <w:nsid w:val="3740d6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37">
    <w:nsid w:val="77d930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6">
    <w:nsid w:val="280b99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5">
    <w:nsid w:val="53aca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4">
    <w:nsid w:val="2f618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3">
    <w:nsid w:val="35a69b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2">
    <w:nsid w:val="6c6e2e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1">
    <w:nsid w:val="6e21f1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0">
    <w:nsid w:val="47877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9">
    <w:nsid w:val="4a47e5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8">
    <w:nsid w:val="3caac8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7">
    <w:nsid w:val="65de4e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6">
    <w:nsid w:val="3bc8e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5">
    <w:nsid w:val="300e82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4">
    <w:nsid w:val="6ac4a1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3">
    <w:nsid w:val="2d1546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2">
    <w:nsid w:val="43a6f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1">
    <w:nsid w:val="6b3f68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0">
    <w:nsid w:val="1f1a82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9">
    <w:nsid w:val="7db5d6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8">
    <w:nsid w:val="daec8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7">
    <w:nsid w:val="2f3b35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6">
    <w:nsid w:val="66a62e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5">
    <w:nsid w:val="6e7b3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4">
    <w:nsid w:val="31f794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3">
    <w:nsid w:val="167034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2">
    <w:nsid w:val="921b3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1">
    <w:nsid w:val="60d78e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0">
    <w:nsid w:val="297908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9">
    <w:nsid w:val="3715a7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8">
    <w:nsid w:val="310dcb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7">
    <w:nsid w:val="35648b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6">
    <w:nsid w:val="7814b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5">
    <w:nsid w:val="7fe379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4">
    <w:nsid w:val="649fd3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3">
    <w:nsid w:val="2c5ed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2">
    <w:nsid w:val="f8265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1">
    <w:nsid w:val="78e9c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0">
    <w:nsid w:val="1ed766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9">
    <w:nsid w:val="4924a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8">
    <w:nsid w:val="66588a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7">
    <w:nsid w:val="3bb35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6">
    <w:nsid w:val="62252d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5">
    <w:nsid w:val="2ecd0b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4">
    <w:nsid w:val="15f154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3">
    <w:nsid w:val="405e7b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2">
    <w:nsid w:val="7bf52b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1">
    <w:nsid w:val="3453a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0">
    <w:nsid w:val="58b216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9">
    <w:nsid w:val="36e99a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8">
    <w:nsid w:val="4abac5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7">
    <w:nsid w:val="116343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6">
    <w:nsid w:val="364993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5">
    <w:nsid w:val="5f8c68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4">
    <w:nsid w:val="61122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3">
    <w:nsid w:val="6b72de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2">
    <w:nsid w:val="721111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1">
    <w:nsid w:val="1f96fe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0">
    <w:nsid w:val="1758c9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9">
    <w:nsid w:val="12f060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8">
    <w:nsid w:val="4fa7dc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7">
    <w:nsid w:val="5bd647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6">
    <w:nsid w:val="4bee2c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5">
    <w:nsid w:val="3ae796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74">
    <w:nsid w:val="6e4fa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3">
    <w:nsid w:val="7ee551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2">
    <w:nsid w:val="25e22f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1">
    <w:nsid w:val="364eef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0">
    <w:nsid w:val="410d14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9">
    <w:nsid w:val="6fd264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8">
    <w:nsid w:val="6cc49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7">
    <w:nsid w:val="762f84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6">
    <w:nsid w:val="6d1685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5">
    <w:nsid w:val="564f4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4">
    <w:nsid w:val="21b441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3">
    <w:nsid w:val="18484c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2">
    <w:nsid w:val="4a5f0e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1">
    <w:nsid w:val="7523d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0">
    <w:nsid w:val="234ca8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9">
    <w:nsid w:val="38b2c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8">
    <w:nsid w:val="1dba34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7">
    <w:nsid w:val="6499a1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7d51c4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2fac8d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24ee6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6a9719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64d24a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6ae5f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0">
    <w:nsid w:val="65d897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5740d6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28f03d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2d0c2f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1e6f1f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3052ea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4">
    <w:nsid w:val="79ae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6fbfe1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4a7702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47d103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3f4398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53eb2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5c8c8f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346388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3946e2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494c57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6a2cb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18841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5d691a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37c472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767566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2a427e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77eda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fb48f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5a0e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1cab9d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b9a9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36a28d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717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7bace1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9c776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4c5371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08641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54b54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2a2fbe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206f4a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752bef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47e70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252f6e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4b45f0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a6cd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5bd228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5897a9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19c53b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6dbd2b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4440b3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12c2d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462ea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50c740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552ac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a9654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7ffc10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a41df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6679f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73fc79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57ca79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297d06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5ab62e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1cf9df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5a457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70dac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7b4cf7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6288be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31048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61274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4be79a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4a10c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7ca1c7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f7420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27f6e9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4d74d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336910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1be13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5c6f0e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9c4e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d14a0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3d1476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213312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729712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766048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2b2b1d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748c2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1b7c15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2dd1a6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7364ff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568a3a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63edb1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2137b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317a95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75f4f3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7f20b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d2572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47d5af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3fc5a0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84586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18bab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271e61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a14af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b07b9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5f319d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6f8d53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20703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b8e25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303efa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41119c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38dbb6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5dc57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7b794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441c7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cc217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bad2a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a4062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59d4d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b5836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d8a5c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07aff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9c9c2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1d4a9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95052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a5909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af543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fa8de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5127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2aad8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ea14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97863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89"/>
    <w:multiLevelType w:val="singleLevel"/>
    <w:tmpl w:val="EA5EB3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>
    <w:nsid w:val="008645F1"/>
    <w:multiLevelType w:val="hybridMultilevel"/>
    <w:tmpl w:val="FA84588E"/>
    <w:lvl w:ilvl="0" w:tplc="CDE67FF0">
      <w:numFmt w:val="bullet"/>
      <w:lvlText w:val="•"/>
      <w:lvlJc w:val="left"/>
      <w:pPr>
        <w:ind w:left="1008" w:hanging="288"/>
      </w:pPr>
      <w:rPr>
        <w:rFonts w:hint="default" w:ascii="Arial" w:hAnsi="Arial" w:eastAsia="Arial" w:cs="Arial"/>
        <w:color w:val="6D6E71"/>
        <w:w w:val="71"/>
        <w:sz w:val="20"/>
        <w:szCs w:val="20"/>
        <w:lang w:val="en-US" w:eastAsia="en-US" w:bidi="en-US"/>
      </w:rPr>
    </w:lvl>
    <w:lvl w:ilvl="1" w:tplc="BB0417BC">
      <w:numFmt w:val="bullet"/>
      <w:lvlText w:val="•"/>
      <w:lvlJc w:val="left"/>
      <w:pPr>
        <w:ind w:left="1366" w:hanging="288"/>
      </w:pPr>
      <w:rPr>
        <w:rFonts w:hint="default" w:ascii="Arial" w:hAnsi="Arial" w:eastAsia="Arial" w:cs="Arial"/>
        <w:color w:val="808285"/>
        <w:w w:val="71"/>
        <w:sz w:val="20"/>
        <w:szCs w:val="20"/>
        <w:lang w:val="en-US" w:eastAsia="en-US" w:bidi="en-US"/>
      </w:rPr>
    </w:lvl>
    <w:lvl w:ilvl="2" w:tplc="E668E62C">
      <w:numFmt w:val="bullet"/>
      <w:lvlText w:val="•"/>
      <w:lvlJc w:val="left"/>
      <w:pPr>
        <w:ind w:left="2528" w:hanging="288"/>
      </w:pPr>
      <w:rPr>
        <w:rFonts w:hint="default"/>
        <w:lang w:val="en-US" w:eastAsia="en-US" w:bidi="en-US"/>
      </w:rPr>
    </w:lvl>
    <w:lvl w:ilvl="3" w:tplc="B8B8EA54">
      <w:numFmt w:val="bullet"/>
      <w:lvlText w:val="•"/>
      <w:lvlJc w:val="left"/>
      <w:pPr>
        <w:ind w:left="3688" w:hanging="288"/>
      </w:pPr>
      <w:rPr>
        <w:rFonts w:hint="default"/>
        <w:lang w:val="en-US" w:eastAsia="en-US" w:bidi="en-US"/>
      </w:rPr>
    </w:lvl>
    <w:lvl w:ilvl="4" w:tplc="5B74DAB0">
      <w:numFmt w:val="bullet"/>
      <w:lvlText w:val="•"/>
      <w:lvlJc w:val="left"/>
      <w:pPr>
        <w:ind w:left="4848" w:hanging="288"/>
      </w:pPr>
      <w:rPr>
        <w:rFonts w:hint="default"/>
        <w:lang w:val="en-US" w:eastAsia="en-US" w:bidi="en-US"/>
      </w:rPr>
    </w:lvl>
    <w:lvl w:ilvl="5" w:tplc="19A0997C">
      <w:numFmt w:val="bullet"/>
      <w:lvlText w:val="•"/>
      <w:lvlJc w:val="left"/>
      <w:pPr>
        <w:ind w:left="6008" w:hanging="288"/>
      </w:pPr>
      <w:rPr>
        <w:rFonts w:hint="default"/>
        <w:lang w:val="en-US" w:eastAsia="en-US" w:bidi="en-US"/>
      </w:rPr>
    </w:lvl>
    <w:lvl w:ilvl="6" w:tplc="9B849376">
      <w:numFmt w:val="bullet"/>
      <w:lvlText w:val="•"/>
      <w:lvlJc w:val="left"/>
      <w:pPr>
        <w:ind w:left="7168" w:hanging="288"/>
      </w:pPr>
      <w:rPr>
        <w:rFonts w:hint="default"/>
        <w:lang w:val="en-US" w:eastAsia="en-US" w:bidi="en-US"/>
      </w:rPr>
    </w:lvl>
    <w:lvl w:ilvl="7" w:tplc="B0E497B6">
      <w:numFmt w:val="bullet"/>
      <w:lvlText w:val="•"/>
      <w:lvlJc w:val="left"/>
      <w:pPr>
        <w:ind w:left="8328" w:hanging="288"/>
      </w:pPr>
      <w:rPr>
        <w:rFonts w:hint="default"/>
        <w:lang w:val="en-US" w:eastAsia="en-US" w:bidi="en-US"/>
      </w:rPr>
    </w:lvl>
    <w:lvl w:ilvl="8" w:tplc="C95EC66C">
      <w:numFmt w:val="bullet"/>
      <w:lvlText w:val="•"/>
      <w:lvlJc w:val="left"/>
      <w:pPr>
        <w:ind w:left="9488" w:hanging="288"/>
      </w:pPr>
      <w:rPr>
        <w:rFonts w:hint="default"/>
        <w:lang w:val="en-US" w:eastAsia="en-US" w:bidi="en-US"/>
      </w:rPr>
    </w:lvl>
  </w:abstractNum>
  <w:abstractNum w:abstractNumId="2">
    <w:nsid w:val="09693F7A"/>
    <w:multiLevelType w:val="hybridMultilevel"/>
    <w:tmpl w:val="5E00AE66"/>
    <w:lvl w:ilvl="0" w:tplc="EDB03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4A294C"/>
    <w:multiLevelType w:val="hybridMultilevel"/>
    <w:tmpl w:val="B4C0BB8E"/>
    <w:lvl w:ilvl="0" w:tplc="0C09000F">
      <w:start w:val="1"/>
      <w:numFmt w:val="decimal"/>
      <w:lvlText w:val="%1."/>
      <w:lvlJc w:val="left"/>
      <w:pPr>
        <w:ind w:left="2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00" w:hanging="360"/>
      </w:pPr>
    </w:lvl>
    <w:lvl w:ilvl="2" w:tplc="0C09001B" w:tentative="1">
      <w:start w:val="1"/>
      <w:numFmt w:val="lowerRoman"/>
      <w:lvlText w:val="%3."/>
      <w:lvlJc w:val="right"/>
      <w:pPr>
        <w:ind w:left="3520" w:hanging="180"/>
      </w:pPr>
    </w:lvl>
    <w:lvl w:ilvl="3" w:tplc="0C09000F" w:tentative="1">
      <w:start w:val="1"/>
      <w:numFmt w:val="decimal"/>
      <w:lvlText w:val="%4."/>
      <w:lvlJc w:val="left"/>
      <w:pPr>
        <w:ind w:left="4240" w:hanging="360"/>
      </w:pPr>
    </w:lvl>
    <w:lvl w:ilvl="4" w:tplc="0C090019" w:tentative="1">
      <w:start w:val="1"/>
      <w:numFmt w:val="lowerLetter"/>
      <w:lvlText w:val="%5."/>
      <w:lvlJc w:val="left"/>
      <w:pPr>
        <w:ind w:left="4960" w:hanging="360"/>
      </w:pPr>
    </w:lvl>
    <w:lvl w:ilvl="5" w:tplc="0C09001B" w:tentative="1">
      <w:start w:val="1"/>
      <w:numFmt w:val="lowerRoman"/>
      <w:lvlText w:val="%6."/>
      <w:lvlJc w:val="right"/>
      <w:pPr>
        <w:ind w:left="5680" w:hanging="180"/>
      </w:pPr>
    </w:lvl>
    <w:lvl w:ilvl="6" w:tplc="0C09000F" w:tentative="1">
      <w:start w:val="1"/>
      <w:numFmt w:val="decimal"/>
      <w:lvlText w:val="%7."/>
      <w:lvlJc w:val="left"/>
      <w:pPr>
        <w:ind w:left="6400" w:hanging="360"/>
      </w:pPr>
    </w:lvl>
    <w:lvl w:ilvl="7" w:tplc="0C090019" w:tentative="1">
      <w:start w:val="1"/>
      <w:numFmt w:val="lowerLetter"/>
      <w:lvlText w:val="%8."/>
      <w:lvlJc w:val="left"/>
      <w:pPr>
        <w:ind w:left="7120" w:hanging="360"/>
      </w:pPr>
    </w:lvl>
    <w:lvl w:ilvl="8" w:tplc="0C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4">
    <w:nsid w:val="197A0B01"/>
    <w:multiLevelType w:val="hybridMultilevel"/>
    <w:tmpl w:val="967A3B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61735E"/>
    <w:multiLevelType w:val="hybridMultilevel"/>
    <w:tmpl w:val="3160A272"/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73A1DEE"/>
    <w:multiLevelType w:val="hybridMultilevel"/>
    <w:tmpl w:val="D2FC912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BD2F4F"/>
    <w:multiLevelType w:val="hybridMultilevel"/>
    <w:tmpl w:val="DFFA0762"/>
    <w:lvl w:ilvl="0" w:tplc="C7B29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A9824C1"/>
    <w:multiLevelType w:val="hybridMultilevel"/>
    <w:tmpl w:val="5922E89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3D7B4630"/>
    <w:multiLevelType w:val="hybridMultilevel"/>
    <w:tmpl w:val="A0021E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D6496C"/>
    <w:multiLevelType w:val="hybridMultilevel"/>
    <w:tmpl w:val="D302AC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455C21B3"/>
    <w:multiLevelType w:val="hybridMultilevel"/>
    <w:tmpl w:val="FDB48BE2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0B411C"/>
    <w:multiLevelType w:val="hybridMultilevel"/>
    <w:tmpl w:val="26B204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4FD32863"/>
    <w:multiLevelType w:val="hybridMultilevel"/>
    <w:tmpl w:val="21D09C7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>
    <w:nsid w:val="595279E2"/>
    <w:multiLevelType w:val="hybridMultilevel"/>
    <w:tmpl w:val="3CAA98C6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A084017"/>
    <w:multiLevelType w:val="multilevel"/>
    <w:tmpl w:val="FA44C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5B7861CB"/>
    <w:multiLevelType w:val="hybridMultilevel"/>
    <w:tmpl w:val="3160A2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3029DB"/>
    <w:multiLevelType w:val="hybridMultilevel"/>
    <w:tmpl w:val="D6AAD0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975AA2"/>
    <w:multiLevelType w:val="hybridMultilevel"/>
    <w:tmpl w:val="AD2855EE"/>
    <w:lvl w:ilvl="0" w:tplc="D88AE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3F6778B"/>
    <w:multiLevelType w:val="hybridMultilevel"/>
    <w:tmpl w:val="2F7047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053B8D"/>
    <w:multiLevelType w:val="hybridMultilevel"/>
    <w:tmpl w:val="B65210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780357AE"/>
    <w:multiLevelType w:val="hybridMultilevel"/>
    <w:tmpl w:val="F7981982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>
    <w:nsid w:val="7C650942"/>
    <w:multiLevelType w:val="hybridMultilevel"/>
    <w:tmpl w:val="D90C3F96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>
    <w:nsid w:val="7CB0426C"/>
    <w:multiLevelType w:val="hybridMultilevel"/>
    <w:tmpl w:val="BB869F42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7EFA0245"/>
    <w:multiLevelType w:val="hybridMultilevel"/>
    <w:tmpl w:val="87B0FE74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465">
    <w:abstractNumId w:val="464"/>
  </w:num>
  <w:num w:numId="464">
    <w:abstractNumId w:val="463"/>
  </w:num>
  <w:num w:numId="463">
    <w:abstractNumId w:val="462"/>
  </w:num>
  <w:num w:numId="462">
    <w:abstractNumId w:val="461"/>
  </w:num>
  <w:num w:numId="461">
    <w:abstractNumId w:val="460"/>
  </w:num>
  <w:num w:numId="460">
    <w:abstractNumId w:val="459"/>
  </w:num>
  <w:num w:numId="459">
    <w:abstractNumId w:val="458"/>
  </w:num>
  <w:num w:numId="458">
    <w:abstractNumId w:val="457"/>
  </w:num>
  <w:num w:numId="457">
    <w:abstractNumId w:val="456"/>
  </w:num>
  <w:num w:numId="456">
    <w:abstractNumId w:val="455"/>
  </w:num>
  <w:num w:numId="455">
    <w:abstractNumId w:val="454"/>
  </w:num>
  <w:num w:numId="454">
    <w:abstractNumId w:val="453"/>
  </w:num>
  <w:num w:numId="453">
    <w:abstractNumId w:val="452"/>
  </w:num>
  <w:num w:numId="452">
    <w:abstractNumId w:val="451"/>
  </w:num>
  <w:num w:numId="451">
    <w:abstractNumId w:val="450"/>
  </w:num>
  <w:num w:numId="450">
    <w:abstractNumId w:val="449"/>
  </w:num>
  <w:num w:numId="449">
    <w:abstractNumId w:val="448"/>
  </w:num>
  <w:num w:numId="448">
    <w:abstractNumId w:val="447"/>
  </w:num>
  <w:num w:numId="447">
    <w:abstractNumId w:val="446"/>
  </w:num>
  <w:num w:numId="446">
    <w:abstractNumId w:val="445"/>
  </w:num>
  <w:num w:numId="445">
    <w:abstractNumId w:val="444"/>
  </w:num>
  <w:num w:numId="444">
    <w:abstractNumId w:val="443"/>
  </w:num>
  <w:num w:numId="443">
    <w:abstractNumId w:val="442"/>
  </w:num>
  <w:num w:numId="442">
    <w:abstractNumId w:val="441"/>
  </w:num>
  <w:num w:numId="441">
    <w:abstractNumId w:val="440"/>
  </w:num>
  <w:num w:numId="440">
    <w:abstractNumId w:val="439"/>
  </w:num>
  <w:num w:numId="439">
    <w:abstractNumId w:val="438"/>
  </w:num>
  <w:num w:numId="438">
    <w:abstractNumId w:val="437"/>
  </w:num>
  <w:num w:numId="437">
    <w:abstractNumId w:val="436"/>
  </w:num>
  <w:num w:numId="436">
    <w:abstractNumId w:val="435"/>
  </w:num>
  <w:num w:numId="435">
    <w:abstractNumId w:val="434"/>
  </w:num>
  <w:num w:numId="434">
    <w:abstractNumId w:val="433"/>
  </w:num>
  <w:num w:numId="433">
    <w:abstractNumId w:val="432"/>
  </w:num>
  <w:num w:numId="432">
    <w:abstractNumId w:val="431"/>
  </w:num>
  <w:num w:numId="431">
    <w:abstractNumId w:val="430"/>
  </w:num>
  <w:num w:numId="430">
    <w:abstractNumId w:val="429"/>
  </w:num>
  <w:num w:numId="429">
    <w:abstractNumId w:val="428"/>
  </w:num>
  <w:num w:numId="428">
    <w:abstractNumId w:val="427"/>
  </w:num>
  <w:num w:numId="427">
    <w:abstractNumId w:val="426"/>
  </w:num>
  <w:num w:numId="426">
    <w:abstractNumId w:val="425"/>
  </w:num>
  <w:num w:numId="425">
    <w:abstractNumId w:val="424"/>
  </w:num>
  <w:num w:numId="424">
    <w:abstractNumId w:val="423"/>
  </w:num>
  <w:num w:numId="423">
    <w:abstractNumId w:val="422"/>
  </w:num>
  <w:num w:numId="422">
    <w:abstractNumId w:val="421"/>
  </w:num>
  <w:num w:numId="421">
    <w:abstractNumId w:val="420"/>
  </w:num>
  <w:num w:numId="420">
    <w:abstractNumId w:val="419"/>
  </w:num>
  <w:num w:numId="419">
    <w:abstractNumId w:val="418"/>
  </w:num>
  <w:num w:numId="418">
    <w:abstractNumId w:val="417"/>
  </w:num>
  <w:num w:numId="417">
    <w:abstractNumId w:val="416"/>
  </w:num>
  <w:num w:numId="416">
    <w:abstractNumId w:val="415"/>
  </w:num>
  <w:num w:numId="415">
    <w:abstractNumId w:val="414"/>
  </w:num>
  <w:num w:numId="414">
    <w:abstractNumId w:val="413"/>
  </w:num>
  <w:num w:numId="413">
    <w:abstractNumId w:val="412"/>
  </w:num>
  <w:num w:numId="412">
    <w:abstractNumId w:val="411"/>
  </w:num>
  <w:num w:numId="411">
    <w:abstractNumId w:val="410"/>
  </w:num>
  <w:num w:numId="410">
    <w:abstractNumId w:val="409"/>
  </w:num>
  <w:num w:numId="409">
    <w:abstractNumId w:val="408"/>
  </w:num>
  <w:num w:numId="408">
    <w:abstractNumId w:val="407"/>
  </w:num>
  <w:num w:numId="407">
    <w:abstractNumId w:val="406"/>
  </w:num>
  <w:num w:numId="406">
    <w:abstractNumId w:val="405"/>
  </w:num>
  <w:num w:numId="405">
    <w:abstractNumId w:val="404"/>
  </w:num>
  <w:num w:numId="404">
    <w:abstractNumId w:val="403"/>
  </w:num>
  <w:num w:numId="403">
    <w:abstractNumId w:val="402"/>
  </w: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1">
    <w:abstractNumId w:val="3"/>
  </w:num>
  <w:num w:numId="2">
    <w:abstractNumId w:val="19"/>
  </w:num>
  <w:num w:numId="3">
    <w:abstractNumId w:val="6"/>
  </w:num>
  <w:num w:numId="4">
    <w:abstractNumId w:val="9"/>
  </w:num>
  <w:num w:numId="5">
    <w:abstractNumId w:val="1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8"/>
  </w:num>
  <w:num w:numId="9">
    <w:abstractNumId w:val="7"/>
  </w:num>
  <w:num w:numId="10">
    <w:abstractNumId w:val="15"/>
  </w:num>
  <w:num w:numId="11">
    <w:abstractNumId w:val="13"/>
  </w:num>
  <w:num w:numId="12">
    <w:abstractNumId w:val="5"/>
  </w:num>
  <w:num w:numId="13">
    <w:abstractNumId w:val="21"/>
  </w:num>
  <w:num w:numId="14">
    <w:abstractNumId w:val="24"/>
  </w:num>
  <w:num w:numId="15">
    <w:abstractNumId w:val="16"/>
  </w:num>
  <w:num w:numId="16">
    <w:abstractNumId w:val="0"/>
  </w:num>
  <w:num w:numId="17">
    <w:abstractNumId w:val="11"/>
  </w:num>
  <w:num w:numId="18">
    <w:abstractNumId w:val="12"/>
  </w:num>
  <w:num w:numId="19">
    <w:abstractNumId w:val="20"/>
  </w:num>
  <w:num w:numId="20">
    <w:abstractNumId w:val="10"/>
  </w:num>
  <w:num w:numId="21">
    <w:abstractNumId w:val="1"/>
  </w:num>
  <w:num w:numId="22">
    <w:abstractNumId w:val="22"/>
  </w:num>
  <w:num w:numId="23">
    <w:abstractNumId w:val="23"/>
  </w:num>
  <w:num w:numId="24">
    <w:abstractNumId w:val="17"/>
  </w:num>
  <w:num w:numId="25">
    <w:abstractNumId w:val="8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attachedTemplate r:id="rId1"/>
  <w:trackRevisions w:val="false"/>
  <w:defaultTabStop w:val="720"/>
  <w:characterSpacingControl w:val="doNotCompress"/>
  <w:hdrShapeDefaults>
    <o:shapedefaults v:ext="edit" spidmax="26626">
      <o:colormenu v:ext="edit" strokecolor="#f60" fillcolor="#fc9204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MjE0NTKxNDQ2MzUzMzFT0lEKTi0uzszPAykwrQUAJ6V75CwAAAA="/>
  </w:docVars>
  <w:rsids>
    <w:rsidRoot w:val="00262BFF"/>
    <w:rsid w:val="000018BF"/>
    <w:rsid w:val="0001042F"/>
    <w:rsid w:val="000151FD"/>
    <w:rsid w:val="00020C08"/>
    <w:rsid w:val="0002529C"/>
    <w:rsid w:val="00025EA2"/>
    <w:rsid w:val="00036FDD"/>
    <w:rsid w:val="0004612C"/>
    <w:rsid w:val="000506F6"/>
    <w:rsid w:val="00056645"/>
    <w:rsid w:val="00057AB7"/>
    <w:rsid w:val="00076580"/>
    <w:rsid w:val="000811C4"/>
    <w:rsid w:val="000834CA"/>
    <w:rsid w:val="000834CA"/>
    <w:rsid w:val="0008435A"/>
    <w:rsid w:val="000A3410"/>
    <w:rsid w:val="000A55F6"/>
    <w:rsid w:val="000A6CD6"/>
    <w:rsid w:val="000B3B39"/>
    <w:rsid w:val="000C5940"/>
    <w:rsid w:val="000C65C8"/>
    <w:rsid w:val="000C77FF"/>
    <w:rsid w:val="000C7FD0"/>
    <w:rsid w:val="000D272E"/>
    <w:rsid w:val="000D3E5E"/>
    <w:rsid w:val="000D66F2"/>
    <w:rsid w:val="000D6A35"/>
    <w:rsid w:val="000E0921"/>
    <w:rsid w:val="000E5528"/>
    <w:rsid w:val="000E6902"/>
    <w:rsid w:val="000F1B7E"/>
    <w:rsid w:val="000F3854"/>
    <w:rsid w:val="000F6099"/>
    <w:rsid w:val="00101EC6"/>
    <w:rsid w:val="00106244"/>
    <w:rsid w:val="0010662B"/>
    <w:rsid w:val="001130FD"/>
    <w:rsid w:val="00120004"/>
    <w:rsid w:val="00130902"/>
    <w:rsid w:val="001402E0"/>
    <w:rsid w:val="00141000"/>
    <w:rsid w:val="001469AF"/>
    <w:rsid w:val="0015472F"/>
    <w:rsid w:val="001560E0"/>
    <w:rsid w:val="001659A5"/>
    <w:rsid w:val="001672C3"/>
    <w:rsid w:val="001715CA"/>
    <w:rsid w:val="001822E1"/>
    <w:rsid w:val="001968B1"/>
    <w:rsid w:val="00196D62"/>
    <w:rsid w:val="001A1241"/>
    <w:rsid w:val="001A5578"/>
    <w:rsid w:val="001A75EA"/>
    <w:rsid w:val="001A7B98"/>
    <w:rsid w:val="001B0E06"/>
    <w:rsid w:val="001B4244"/>
    <w:rsid w:val="001B4CB6"/>
    <w:rsid w:val="001C1F5A"/>
    <w:rsid w:val="001D0CAB"/>
    <w:rsid w:val="001E0F94"/>
    <w:rsid w:val="001E19FD"/>
    <w:rsid w:val="001E4608"/>
    <w:rsid w:val="001F01FC"/>
    <w:rsid w:val="001F04DC"/>
    <w:rsid w:val="001F3FBE"/>
    <w:rsid w:val="00201374"/>
    <w:rsid w:val="002022EA"/>
    <w:rsid w:val="00202FAF"/>
    <w:rsid w:val="00206699"/>
    <w:rsid w:val="0020786C"/>
    <w:rsid w:val="002101B9"/>
    <w:rsid w:val="002141F5"/>
    <w:rsid w:val="0021559E"/>
    <w:rsid w:val="00215E59"/>
    <w:rsid w:val="00223630"/>
    <w:rsid w:val="002336A3"/>
    <w:rsid w:val="0024B107"/>
    <w:rsid w:val="0025698E"/>
    <w:rsid w:val="00262BFF"/>
    <w:rsid w:val="00263C9B"/>
    <w:rsid w:val="00265AC1"/>
    <w:rsid w:val="0026668F"/>
    <w:rsid w:val="00270689"/>
    <w:rsid w:val="002726E0"/>
    <w:rsid w:val="00273D1F"/>
    <w:rsid w:val="00275402"/>
    <w:rsid w:val="0028187D"/>
    <w:rsid w:val="00293B83"/>
    <w:rsid w:val="0029408C"/>
    <w:rsid w:val="002A385B"/>
    <w:rsid w:val="002A7C33"/>
    <w:rsid w:val="002B7D9A"/>
    <w:rsid w:val="002C7152"/>
    <w:rsid w:val="002C760F"/>
    <w:rsid w:val="002D127C"/>
    <w:rsid w:val="002D1628"/>
    <w:rsid w:val="002D6B70"/>
    <w:rsid w:val="002E3337"/>
    <w:rsid w:val="002E7574"/>
    <w:rsid w:val="002E7FAA"/>
    <w:rsid w:val="002F135C"/>
    <w:rsid w:val="002F468B"/>
    <w:rsid w:val="002F6486"/>
    <w:rsid w:val="00300A89"/>
    <w:rsid w:val="00301709"/>
    <w:rsid w:val="0030682C"/>
    <w:rsid w:val="003200EE"/>
    <w:rsid w:val="003332FD"/>
    <w:rsid w:val="00336A87"/>
    <w:rsid w:val="00345000"/>
    <w:rsid w:val="00352D09"/>
    <w:rsid w:val="00360959"/>
    <w:rsid w:val="003646F8"/>
    <w:rsid w:val="00364FB3"/>
    <w:rsid w:val="00365A94"/>
    <w:rsid w:val="00366316"/>
    <w:rsid w:val="0037091B"/>
    <w:rsid w:val="003731FD"/>
    <w:rsid w:val="00378769"/>
    <w:rsid w:val="00382EDE"/>
    <w:rsid w:val="003918AC"/>
    <w:rsid w:val="00397A28"/>
    <w:rsid w:val="003A5E4E"/>
    <w:rsid w:val="003E68F6"/>
    <w:rsid w:val="003F35ED"/>
    <w:rsid w:val="003F4D5D"/>
    <w:rsid w:val="00403D8B"/>
    <w:rsid w:val="004062E7"/>
    <w:rsid w:val="00406B02"/>
    <w:rsid w:val="00416BE5"/>
    <w:rsid w:val="00422BAF"/>
    <w:rsid w:val="0043128C"/>
    <w:rsid w:val="00433EC1"/>
    <w:rsid w:val="00436F7B"/>
    <w:rsid w:val="00441DB8"/>
    <w:rsid w:val="0045341B"/>
    <w:rsid w:val="00454461"/>
    <w:rsid w:val="00455E81"/>
    <w:rsid w:val="00464250"/>
    <w:rsid w:val="0046527A"/>
    <w:rsid w:val="00482C02"/>
    <w:rsid w:val="00484848"/>
    <w:rsid w:val="00486AAA"/>
    <w:rsid w:val="00491BF1"/>
    <w:rsid w:val="004A0559"/>
    <w:rsid w:val="004A1852"/>
    <w:rsid w:val="004B54EA"/>
    <w:rsid w:val="004B5672"/>
    <w:rsid w:val="004B7E44"/>
    <w:rsid w:val="004C5D53"/>
    <w:rsid w:val="004C79F5"/>
    <w:rsid w:val="004D5252"/>
    <w:rsid w:val="004D7AC4"/>
    <w:rsid w:val="004F0D69"/>
    <w:rsid w:val="004F2B86"/>
    <w:rsid w:val="00506464"/>
    <w:rsid w:val="00511B2F"/>
    <w:rsid w:val="0051261F"/>
    <w:rsid w:val="00516890"/>
    <w:rsid w:val="00527FD1"/>
    <w:rsid w:val="00531ECA"/>
    <w:rsid w:val="005375AE"/>
    <w:rsid w:val="00543B6D"/>
    <w:rsid w:val="00545F24"/>
    <w:rsid w:val="00545F4D"/>
    <w:rsid w:val="005644CC"/>
    <w:rsid w:val="00570FAA"/>
    <w:rsid w:val="0057101F"/>
    <w:rsid w:val="00571087"/>
    <w:rsid w:val="00574F57"/>
    <w:rsid w:val="00576AD1"/>
    <w:rsid w:val="005832C7"/>
    <w:rsid w:val="0058422C"/>
    <w:rsid w:val="005A3DF8"/>
    <w:rsid w:val="005A44A8"/>
    <w:rsid w:val="005A718F"/>
    <w:rsid w:val="005B12AF"/>
    <w:rsid w:val="005C022B"/>
    <w:rsid w:val="005C19FA"/>
    <w:rsid w:val="005C646A"/>
    <w:rsid w:val="005CFCF8"/>
    <w:rsid w:val="005E3EC6"/>
    <w:rsid w:val="005F3C90"/>
    <w:rsid w:val="005F44D5"/>
    <w:rsid w:val="00600F86"/>
    <w:rsid w:val="00602A7F"/>
    <w:rsid w:val="00606396"/>
    <w:rsid w:val="006119BB"/>
    <w:rsid w:val="006254AF"/>
    <w:rsid w:val="006302B2"/>
    <w:rsid w:val="006552EA"/>
    <w:rsid w:val="00657C9D"/>
    <w:rsid w:val="00672E2D"/>
    <w:rsid w:val="00675380"/>
    <w:rsid w:val="0068554E"/>
    <w:rsid w:val="006A078C"/>
    <w:rsid w:val="006A3B9E"/>
    <w:rsid w:val="006A3CE7"/>
    <w:rsid w:val="006A464F"/>
    <w:rsid w:val="006B13A8"/>
    <w:rsid w:val="006C429E"/>
    <w:rsid w:val="006D1123"/>
    <w:rsid w:val="006D9B44"/>
    <w:rsid w:val="006E5041"/>
    <w:rsid w:val="006E73BA"/>
    <w:rsid w:val="006F174B"/>
    <w:rsid w:val="006F1B5B"/>
    <w:rsid w:val="007008AD"/>
    <w:rsid w:val="007068FE"/>
    <w:rsid w:val="00710C5A"/>
    <w:rsid w:val="00720C31"/>
    <w:rsid w:val="007516CF"/>
    <w:rsid w:val="007530D1"/>
    <w:rsid w:val="00761661"/>
    <w:rsid w:val="00774DBA"/>
    <w:rsid w:val="007802CD"/>
    <w:rsid w:val="00782DD0"/>
    <w:rsid w:val="0079020E"/>
    <w:rsid w:val="007A3A66"/>
    <w:rsid w:val="007A3DA8"/>
    <w:rsid w:val="007B2737"/>
    <w:rsid w:val="007B3B5F"/>
    <w:rsid w:val="007C51EA"/>
    <w:rsid w:val="007C6349"/>
    <w:rsid w:val="007C6E22"/>
    <w:rsid w:val="007CC5A1"/>
    <w:rsid w:val="007D1838"/>
    <w:rsid w:val="007D1AD3"/>
    <w:rsid w:val="007E6CB8"/>
    <w:rsid w:val="00810094"/>
    <w:rsid w:val="008102CA"/>
    <w:rsid w:val="008172D2"/>
    <w:rsid w:val="00823C57"/>
    <w:rsid w:val="00824B41"/>
    <w:rsid w:val="00832E47"/>
    <w:rsid w:val="00836357"/>
    <w:rsid w:val="008523C2"/>
    <w:rsid w:val="00852596"/>
    <w:rsid w:val="008676AB"/>
    <w:rsid w:val="008752BF"/>
    <w:rsid w:val="00890472"/>
    <w:rsid w:val="00892786"/>
    <w:rsid w:val="00893065"/>
    <w:rsid w:val="00894BA0"/>
    <w:rsid w:val="00895BB7"/>
    <w:rsid w:val="00897D6D"/>
    <w:rsid w:val="008A356C"/>
    <w:rsid w:val="008B33BC"/>
    <w:rsid w:val="008B4BD7"/>
    <w:rsid w:val="008B7975"/>
    <w:rsid w:val="008C286D"/>
    <w:rsid w:val="008D5001"/>
    <w:rsid w:val="008E50EC"/>
    <w:rsid w:val="008F287C"/>
    <w:rsid w:val="008F4DB9"/>
    <w:rsid w:val="0090753C"/>
    <w:rsid w:val="00911551"/>
    <w:rsid w:val="009120E9"/>
    <w:rsid w:val="0091404D"/>
    <w:rsid w:val="0091D528"/>
    <w:rsid w:val="009238CB"/>
    <w:rsid w:val="00941372"/>
    <w:rsid w:val="009457F4"/>
    <w:rsid w:val="00945900"/>
    <w:rsid w:val="00954B54"/>
    <w:rsid w:val="00960185"/>
    <w:rsid w:val="0096654E"/>
    <w:rsid w:val="00967433"/>
    <w:rsid w:val="00971AC8"/>
    <w:rsid w:val="009727BE"/>
    <w:rsid w:val="00973F92"/>
    <w:rsid w:val="00987908"/>
    <w:rsid w:val="009A159C"/>
    <w:rsid w:val="009A4705"/>
    <w:rsid w:val="009A5138"/>
    <w:rsid w:val="009A6B73"/>
    <w:rsid w:val="009AFF08"/>
    <w:rsid w:val="009C0BCC"/>
    <w:rsid w:val="009C396C"/>
    <w:rsid w:val="009C4518"/>
    <w:rsid w:val="009D0ABE"/>
    <w:rsid w:val="009D3CE9"/>
    <w:rsid w:val="009D5BE1"/>
    <w:rsid w:val="009E2FC5"/>
    <w:rsid w:val="009F2EED"/>
    <w:rsid w:val="00A041EA"/>
    <w:rsid w:val="00A134E4"/>
    <w:rsid w:val="00A139B1"/>
    <w:rsid w:val="00A24A1E"/>
    <w:rsid w:val="00A25A32"/>
    <w:rsid w:val="00A34388"/>
    <w:rsid w:val="00A40F7D"/>
    <w:rsid w:val="00A457B2"/>
    <w:rsid w:val="00A45A91"/>
    <w:rsid w:val="00A75F74"/>
    <w:rsid w:val="00A83868"/>
    <w:rsid w:val="00A94034"/>
    <w:rsid w:val="00A94BCD"/>
    <w:rsid w:val="00A976AF"/>
    <w:rsid w:val="00AA3D28"/>
    <w:rsid w:val="00AA42DE"/>
    <w:rsid w:val="00AA5C10"/>
    <w:rsid w:val="00AB0597"/>
    <w:rsid w:val="00AB4E15"/>
    <w:rsid w:val="00AB7E19"/>
    <w:rsid w:val="00AD40D7"/>
    <w:rsid w:val="00AD50F0"/>
    <w:rsid w:val="00AE2C16"/>
    <w:rsid w:val="00AE34CD"/>
    <w:rsid w:val="00AF0EDD"/>
    <w:rsid w:val="00AF455E"/>
    <w:rsid w:val="00AF57C9"/>
    <w:rsid w:val="00AF5EF6"/>
    <w:rsid w:val="00B01106"/>
    <w:rsid w:val="00B04109"/>
    <w:rsid w:val="00B10041"/>
    <w:rsid w:val="00B218D3"/>
    <w:rsid w:val="00B27B1A"/>
    <w:rsid w:val="00B350AC"/>
    <w:rsid w:val="00B36CF3"/>
    <w:rsid w:val="00B42070"/>
    <w:rsid w:val="00B572B4"/>
    <w:rsid w:val="00B60D24"/>
    <w:rsid w:val="00B81BAD"/>
    <w:rsid w:val="00B85311"/>
    <w:rsid w:val="00B917C8"/>
    <w:rsid w:val="00B9495E"/>
    <w:rsid w:val="00BA3379"/>
    <w:rsid w:val="00BA4F05"/>
    <w:rsid w:val="00BA5B2A"/>
    <w:rsid w:val="00BA6A2C"/>
    <w:rsid w:val="00BA7899"/>
    <w:rsid w:val="00BB0506"/>
    <w:rsid w:val="00BC65C3"/>
    <w:rsid w:val="00BD0813"/>
    <w:rsid w:val="00BD1605"/>
    <w:rsid w:val="00BD5A53"/>
    <w:rsid w:val="00C03226"/>
    <w:rsid w:val="00C05F51"/>
    <w:rsid w:val="00C1165F"/>
    <w:rsid w:val="00C124E2"/>
    <w:rsid w:val="00C16045"/>
    <w:rsid w:val="00C1628C"/>
    <w:rsid w:val="00C23E34"/>
    <w:rsid w:val="00C34CDD"/>
    <w:rsid w:val="00C43875"/>
    <w:rsid w:val="00C515C9"/>
    <w:rsid w:val="00C537E3"/>
    <w:rsid w:val="00C54434"/>
    <w:rsid w:val="00C62786"/>
    <w:rsid w:val="00C71896"/>
    <w:rsid w:val="00C71C3A"/>
    <w:rsid w:val="00C721A1"/>
    <w:rsid w:val="00C75514"/>
    <w:rsid w:val="00C81D92"/>
    <w:rsid w:val="00C83B34"/>
    <w:rsid w:val="00C95842"/>
    <w:rsid w:val="00C969AD"/>
    <w:rsid w:val="00CA0D0D"/>
    <w:rsid w:val="00CA41B0"/>
    <w:rsid w:val="00CA58DD"/>
    <w:rsid w:val="00CA6D9C"/>
    <w:rsid w:val="00CA7968"/>
    <w:rsid w:val="00CB35C6"/>
    <w:rsid w:val="00CB40A7"/>
    <w:rsid w:val="00CB4E21"/>
    <w:rsid w:val="00CC0AC1"/>
    <w:rsid w:val="00CC2BDB"/>
    <w:rsid w:val="00CC6A0E"/>
    <w:rsid w:val="00CE2259"/>
    <w:rsid w:val="00CF44CE"/>
    <w:rsid w:val="00D01B58"/>
    <w:rsid w:val="00D07E4A"/>
    <w:rsid w:val="00D10C5D"/>
    <w:rsid w:val="00D208E6"/>
    <w:rsid w:val="00D25748"/>
    <w:rsid w:val="00D2590B"/>
    <w:rsid w:val="00D30093"/>
    <w:rsid w:val="00D310B4"/>
    <w:rsid w:val="00D31747"/>
    <w:rsid w:val="00D43442"/>
    <w:rsid w:val="00D47B22"/>
    <w:rsid w:val="00D57AAA"/>
    <w:rsid w:val="00D6530E"/>
    <w:rsid w:val="00D7253C"/>
    <w:rsid w:val="00D74BEB"/>
    <w:rsid w:val="00D80EEC"/>
    <w:rsid w:val="00D87A0A"/>
    <w:rsid w:val="00D9D23E"/>
    <w:rsid w:val="00DA123E"/>
    <w:rsid w:val="00DA4250"/>
    <w:rsid w:val="00DB26A7"/>
    <w:rsid w:val="00DB5DCF"/>
    <w:rsid w:val="00DB7184"/>
    <w:rsid w:val="00DC1AED"/>
    <w:rsid w:val="00DC42DC"/>
    <w:rsid w:val="00DE0E64"/>
    <w:rsid w:val="00DF390D"/>
    <w:rsid w:val="00E019D4"/>
    <w:rsid w:val="00E0763E"/>
    <w:rsid w:val="00E07A26"/>
    <w:rsid w:val="00E095E2"/>
    <w:rsid w:val="00E102FC"/>
    <w:rsid w:val="00E14B7D"/>
    <w:rsid w:val="00E167CB"/>
    <w:rsid w:val="00E2286A"/>
    <w:rsid w:val="00E25506"/>
    <w:rsid w:val="00E34835"/>
    <w:rsid w:val="00E35632"/>
    <w:rsid w:val="00E60687"/>
    <w:rsid w:val="00E669D7"/>
    <w:rsid w:val="00E76CAD"/>
    <w:rsid w:val="00E8112C"/>
    <w:rsid w:val="00E830DB"/>
    <w:rsid w:val="00E92237"/>
    <w:rsid w:val="00E94B5F"/>
    <w:rsid w:val="00E97A96"/>
    <w:rsid w:val="00EA0C23"/>
    <w:rsid w:val="00EA3E69"/>
    <w:rsid w:val="00EA5375"/>
    <w:rsid w:val="00EB6564"/>
    <w:rsid w:val="00ED54CD"/>
    <w:rsid w:val="00ED726E"/>
    <w:rsid w:val="00EE000B"/>
    <w:rsid w:val="00EE1119"/>
    <w:rsid w:val="00EE4095"/>
    <w:rsid w:val="00EE5641"/>
    <w:rsid w:val="00EF093F"/>
    <w:rsid w:val="00F06C8F"/>
    <w:rsid w:val="00F15864"/>
    <w:rsid w:val="00F217CD"/>
    <w:rsid w:val="00F2714E"/>
    <w:rsid w:val="00F355BE"/>
    <w:rsid w:val="00F41631"/>
    <w:rsid w:val="00F416AD"/>
    <w:rsid w:val="00F53C60"/>
    <w:rsid w:val="00F60BC6"/>
    <w:rsid w:val="00F651B8"/>
    <w:rsid w:val="00F704C9"/>
    <w:rsid w:val="00F71FDD"/>
    <w:rsid w:val="00F767E4"/>
    <w:rsid w:val="00F962BF"/>
    <w:rsid w:val="00FC3BA7"/>
    <w:rsid w:val="00FC3F8C"/>
    <w:rsid w:val="00FC7DAD"/>
    <w:rsid w:val="00FD7AB3"/>
    <w:rsid w:val="00FE20BA"/>
    <w:rsid w:val="00FE7B0E"/>
    <w:rsid w:val="00FF7D7D"/>
    <w:rsid w:val="01055C8E"/>
    <w:rsid w:val="010788E4"/>
    <w:rsid w:val="010EBFC1"/>
    <w:rsid w:val="014008B8"/>
    <w:rsid w:val="01593133"/>
    <w:rsid w:val="015B208E"/>
    <w:rsid w:val="015D2B56"/>
    <w:rsid w:val="0161ED75"/>
    <w:rsid w:val="0177F2C3"/>
    <w:rsid w:val="01952C0C"/>
    <w:rsid w:val="01991BFA"/>
    <w:rsid w:val="01A4052B"/>
    <w:rsid w:val="01A4052B"/>
    <w:rsid w:val="01B8FF29"/>
    <w:rsid w:val="01C23C3B"/>
    <w:rsid w:val="01CC36EE"/>
    <w:rsid w:val="01D4FE2C"/>
    <w:rsid w:val="01E4C7F1"/>
    <w:rsid w:val="01EB0E2B"/>
    <w:rsid w:val="01F1F5DF"/>
    <w:rsid w:val="01F29227"/>
    <w:rsid w:val="02288426"/>
    <w:rsid w:val="023E2A93"/>
    <w:rsid w:val="02515123"/>
    <w:rsid w:val="02526335"/>
    <w:rsid w:val="02597425"/>
    <w:rsid w:val="026268B1"/>
    <w:rsid w:val="02630178"/>
    <w:rsid w:val="028197CA"/>
    <w:rsid w:val="028C6677"/>
    <w:rsid w:val="0293C352"/>
    <w:rsid w:val="02B1AC93"/>
    <w:rsid w:val="02B454FB"/>
    <w:rsid w:val="02D02263"/>
    <w:rsid w:val="02D2D28E"/>
    <w:rsid w:val="02D9DB79"/>
    <w:rsid w:val="02E00014"/>
    <w:rsid w:val="02E4A486"/>
    <w:rsid w:val="02EA0BF2"/>
    <w:rsid w:val="02F084CD"/>
    <w:rsid w:val="02F1A777"/>
    <w:rsid w:val="02FE3376"/>
    <w:rsid w:val="030E4006"/>
    <w:rsid w:val="03121B33"/>
    <w:rsid w:val="032BBF08"/>
    <w:rsid w:val="034306AC"/>
    <w:rsid w:val="0357B908"/>
    <w:rsid w:val="03634707"/>
    <w:rsid w:val="0365A595"/>
    <w:rsid w:val="0365A595"/>
    <w:rsid w:val="0368A91B"/>
    <w:rsid w:val="03699B43"/>
    <w:rsid w:val="036CA6C0"/>
    <w:rsid w:val="03750E16"/>
    <w:rsid w:val="037D0A98"/>
    <w:rsid w:val="0392B615"/>
    <w:rsid w:val="03A8F332"/>
    <w:rsid w:val="03AA294D"/>
    <w:rsid w:val="03C45487"/>
    <w:rsid w:val="03C8710C"/>
    <w:rsid w:val="03CC000C"/>
    <w:rsid w:val="03CE3E28"/>
    <w:rsid w:val="03D130B3"/>
    <w:rsid w:val="03D5F4D9"/>
    <w:rsid w:val="03E2C757"/>
    <w:rsid w:val="03E73AD2"/>
    <w:rsid w:val="03F794B0"/>
    <w:rsid w:val="04037957"/>
    <w:rsid w:val="040B5445"/>
    <w:rsid w:val="04172CDC"/>
    <w:rsid w:val="04285698"/>
    <w:rsid w:val="042F93B3"/>
    <w:rsid w:val="04364D1F"/>
    <w:rsid w:val="0439E0EA"/>
    <w:rsid w:val="043D9E53"/>
    <w:rsid w:val="043EF423"/>
    <w:rsid w:val="04456BA9"/>
    <w:rsid w:val="04466083"/>
    <w:rsid w:val="0449E371"/>
    <w:rsid w:val="046CAAD1"/>
    <w:rsid w:val="0471B587"/>
    <w:rsid w:val="0478CFE5"/>
    <w:rsid w:val="0481DB07"/>
    <w:rsid w:val="0486EB40"/>
    <w:rsid w:val="048D18D2"/>
    <w:rsid w:val="04AFDC06"/>
    <w:rsid w:val="04B05D7D"/>
    <w:rsid w:val="04BC88B5"/>
    <w:rsid w:val="04C66AC1"/>
    <w:rsid w:val="04CB2540"/>
    <w:rsid w:val="04EF9624"/>
    <w:rsid w:val="04F95819"/>
    <w:rsid w:val="05101737"/>
    <w:rsid w:val="0523CECD"/>
    <w:rsid w:val="0525E9E7"/>
    <w:rsid w:val="0537952B"/>
    <w:rsid w:val="055C8E7B"/>
    <w:rsid w:val="0568126E"/>
    <w:rsid w:val="056A0E89"/>
    <w:rsid w:val="056AAED0"/>
    <w:rsid w:val="05764D66"/>
    <w:rsid w:val="0579F93A"/>
    <w:rsid w:val="057DB822"/>
    <w:rsid w:val="0585483C"/>
    <w:rsid w:val="059DFE44"/>
    <w:rsid w:val="05A6C559"/>
    <w:rsid w:val="05C322C8"/>
    <w:rsid w:val="05CFD30F"/>
    <w:rsid w:val="05D60A9D"/>
    <w:rsid w:val="05DD4F56"/>
    <w:rsid w:val="05E630C5"/>
    <w:rsid w:val="05EB9046"/>
    <w:rsid w:val="05ECFA35"/>
    <w:rsid w:val="05F44132"/>
    <w:rsid w:val="05F8A101"/>
    <w:rsid w:val="062E8BE9"/>
    <w:rsid w:val="0633B4A8"/>
    <w:rsid w:val="063C6900"/>
    <w:rsid w:val="063D3030"/>
    <w:rsid w:val="06458989"/>
    <w:rsid w:val="0652A85E"/>
    <w:rsid w:val="06908633"/>
    <w:rsid w:val="069C38DA"/>
    <w:rsid w:val="069D24C7"/>
    <w:rsid w:val="069D4657"/>
    <w:rsid w:val="06A44423"/>
    <w:rsid w:val="06AD002C"/>
    <w:rsid w:val="06B2D452"/>
    <w:rsid w:val="06B6241F"/>
    <w:rsid w:val="06D64A5F"/>
    <w:rsid w:val="06DF2CDF"/>
    <w:rsid w:val="06F39129"/>
    <w:rsid w:val="06F49FB1"/>
    <w:rsid w:val="06FEDCD0"/>
    <w:rsid w:val="0700087C"/>
    <w:rsid w:val="0703E2CF"/>
    <w:rsid w:val="0712DDCA"/>
    <w:rsid w:val="0715538C"/>
    <w:rsid w:val="071DB721"/>
    <w:rsid w:val="0723ADF9"/>
    <w:rsid w:val="0724D7D4"/>
    <w:rsid w:val="0750FE49"/>
    <w:rsid w:val="075E653B"/>
    <w:rsid w:val="075FB50D"/>
    <w:rsid w:val="07626EA7"/>
    <w:rsid w:val="076B05D9"/>
    <w:rsid w:val="076FA32F"/>
    <w:rsid w:val="077E0145"/>
    <w:rsid w:val="0788343C"/>
    <w:rsid w:val="0789D168"/>
    <w:rsid w:val="0795A600"/>
    <w:rsid w:val="079621DF"/>
    <w:rsid w:val="07C7A3ED"/>
    <w:rsid w:val="07D87267"/>
    <w:rsid w:val="07DB2F24"/>
    <w:rsid w:val="07E767B2"/>
    <w:rsid w:val="081A5B7D"/>
    <w:rsid w:val="0826F5BB"/>
    <w:rsid w:val="082A1E57"/>
    <w:rsid w:val="0830F8DB"/>
    <w:rsid w:val="08402D2D"/>
    <w:rsid w:val="08457EF1"/>
    <w:rsid w:val="084D9C24"/>
    <w:rsid w:val="08608961"/>
    <w:rsid w:val="086563C0"/>
    <w:rsid w:val="0868B8AF"/>
    <w:rsid w:val="0870F5FA"/>
    <w:rsid w:val="087528CF"/>
    <w:rsid w:val="089502EC"/>
    <w:rsid w:val="089B8CDA"/>
    <w:rsid w:val="08BC37DC"/>
    <w:rsid w:val="08C1D90C"/>
    <w:rsid w:val="08C6A96C"/>
    <w:rsid w:val="08E2F0B4"/>
    <w:rsid w:val="08EDD647"/>
    <w:rsid w:val="08EF45E7"/>
    <w:rsid w:val="0903B541"/>
    <w:rsid w:val="09110F76"/>
    <w:rsid w:val="091928DA"/>
    <w:rsid w:val="091C1AA4"/>
    <w:rsid w:val="092ABA3E"/>
    <w:rsid w:val="0936D579"/>
    <w:rsid w:val="0961EAD0"/>
    <w:rsid w:val="096807EB"/>
    <w:rsid w:val="097194B0"/>
    <w:rsid w:val="097B2F81"/>
    <w:rsid w:val="09B2F83E"/>
    <w:rsid w:val="09B76EC5"/>
    <w:rsid w:val="09BE4F6C"/>
    <w:rsid w:val="09C9DD13"/>
    <w:rsid w:val="09CD1CFA"/>
    <w:rsid w:val="09CF1A0A"/>
    <w:rsid w:val="09DE1A45"/>
    <w:rsid w:val="09E64E5B"/>
    <w:rsid w:val="09E80CEB"/>
    <w:rsid w:val="0A1ED0B4"/>
    <w:rsid w:val="0A24FB89"/>
    <w:rsid w:val="0A33EB8A"/>
    <w:rsid w:val="0A394ED8"/>
    <w:rsid w:val="0A40C4D8"/>
    <w:rsid w:val="0A433C9B"/>
    <w:rsid w:val="0A4685DE"/>
    <w:rsid w:val="0A4F8945"/>
    <w:rsid w:val="0A5001CB"/>
    <w:rsid w:val="0A509D78"/>
    <w:rsid w:val="0A5B42DE"/>
    <w:rsid w:val="0A5C954A"/>
    <w:rsid w:val="0A7F18C8"/>
    <w:rsid w:val="0A9B05A8"/>
    <w:rsid w:val="0A9DB26E"/>
    <w:rsid w:val="0ADCFCBF"/>
    <w:rsid w:val="0ADE6E56"/>
    <w:rsid w:val="0AE2F2CC"/>
    <w:rsid w:val="0B00C8BA"/>
    <w:rsid w:val="0B0A72F6"/>
    <w:rsid w:val="0B14BD61"/>
    <w:rsid w:val="0B2AA9F2"/>
    <w:rsid w:val="0B36C84E"/>
    <w:rsid w:val="0B3EEDD5"/>
    <w:rsid w:val="0B41392D"/>
    <w:rsid w:val="0B550D6C"/>
    <w:rsid w:val="0B5A33B8"/>
    <w:rsid w:val="0B5C4524"/>
    <w:rsid w:val="0B7D1FB3"/>
    <w:rsid w:val="0BB0C038"/>
    <w:rsid w:val="0BB188AB"/>
    <w:rsid w:val="0BB30985"/>
    <w:rsid w:val="0BB92476"/>
    <w:rsid w:val="0BBAA115"/>
    <w:rsid w:val="0BBE06FA"/>
    <w:rsid w:val="0BCCD684"/>
    <w:rsid w:val="0BE50CD9"/>
    <w:rsid w:val="0BF57440"/>
    <w:rsid w:val="0BF7B5AB"/>
    <w:rsid w:val="0C1ACB18"/>
    <w:rsid w:val="0C36D609"/>
    <w:rsid w:val="0C3AA863"/>
    <w:rsid w:val="0C3F1F2B"/>
    <w:rsid w:val="0C595FEE"/>
    <w:rsid w:val="0C673161"/>
    <w:rsid w:val="0C673161"/>
    <w:rsid w:val="0C7EC32D"/>
    <w:rsid w:val="0C9579FB"/>
    <w:rsid w:val="0C99B721"/>
    <w:rsid w:val="0C9D4227"/>
    <w:rsid w:val="0CA88854"/>
    <w:rsid w:val="0CCFB55E"/>
    <w:rsid w:val="0CD3C6B2"/>
    <w:rsid w:val="0CE520ED"/>
    <w:rsid w:val="0CF835B0"/>
    <w:rsid w:val="0D060678"/>
    <w:rsid w:val="0D06BACC"/>
    <w:rsid w:val="0D18F014"/>
    <w:rsid w:val="0D1E7BCF"/>
    <w:rsid w:val="0D27F693"/>
    <w:rsid w:val="0D319F4D"/>
    <w:rsid w:val="0D577C6F"/>
    <w:rsid w:val="0D5829EF"/>
    <w:rsid w:val="0D60C47D"/>
    <w:rsid w:val="0D6EB20F"/>
    <w:rsid w:val="0D72E1D7"/>
    <w:rsid w:val="0D7EE16D"/>
    <w:rsid w:val="0D8FC3B5"/>
    <w:rsid w:val="0DB8E86D"/>
    <w:rsid w:val="0DBDCDA8"/>
    <w:rsid w:val="0DCE2E33"/>
    <w:rsid w:val="0DF59D42"/>
    <w:rsid w:val="0DFABD66"/>
    <w:rsid w:val="0E128601"/>
    <w:rsid w:val="0E27747B"/>
    <w:rsid w:val="0E297811"/>
    <w:rsid w:val="0E315A3F"/>
    <w:rsid w:val="0E31C3AC"/>
    <w:rsid w:val="0E377E0D"/>
    <w:rsid w:val="0E4491E6"/>
    <w:rsid w:val="0E4C5E23"/>
    <w:rsid w:val="0E4E0FF8"/>
    <w:rsid w:val="0E4F8391"/>
    <w:rsid w:val="0E57DD9C"/>
    <w:rsid w:val="0E9B9818"/>
    <w:rsid w:val="0EBA1ADE"/>
    <w:rsid w:val="0EC68BA7"/>
    <w:rsid w:val="0ECA2879"/>
    <w:rsid w:val="0ED939C0"/>
    <w:rsid w:val="0EE23E80"/>
    <w:rsid w:val="0EEE98D2"/>
    <w:rsid w:val="0EF241D7"/>
    <w:rsid w:val="0EF5B7F3"/>
    <w:rsid w:val="0EFBADEA"/>
    <w:rsid w:val="0F166497"/>
    <w:rsid w:val="0F1CB4E5"/>
    <w:rsid w:val="0F1F85C5"/>
    <w:rsid w:val="0F2725A1"/>
    <w:rsid w:val="0F2806F9"/>
    <w:rsid w:val="0F2B40D0"/>
    <w:rsid w:val="0F2EA2EF"/>
    <w:rsid w:val="0F35BEA6"/>
    <w:rsid w:val="0F363E19"/>
    <w:rsid w:val="0F41837A"/>
    <w:rsid w:val="0F58FBF3"/>
    <w:rsid w:val="0F6255E7"/>
    <w:rsid w:val="0F72AB93"/>
    <w:rsid w:val="0F88BAD0"/>
    <w:rsid w:val="0F9BEA97"/>
    <w:rsid w:val="0FA2B4C8"/>
    <w:rsid w:val="0FABDDE6"/>
    <w:rsid w:val="0FDC5E4E"/>
    <w:rsid w:val="0FF485C8"/>
    <w:rsid w:val="10088308"/>
    <w:rsid w:val="10164FCC"/>
    <w:rsid w:val="1022E9D9"/>
    <w:rsid w:val="1023DB04"/>
    <w:rsid w:val="102BDDE5"/>
    <w:rsid w:val="10623733"/>
    <w:rsid w:val="10693561"/>
    <w:rsid w:val="106B0360"/>
    <w:rsid w:val="1080590B"/>
    <w:rsid w:val="1086ED8F"/>
    <w:rsid w:val="108CB845"/>
    <w:rsid w:val="108F4A3A"/>
    <w:rsid w:val="1094D122"/>
    <w:rsid w:val="10A468AD"/>
    <w:rsid w:val="10AAC515"/>
    <w:rsid w:val="10CC856F"/>
    <w:rsid w:val="10CD8DB8"/>
    <w:rsid w:val="10CEA9C0"/>
    <w:rsid w:val="10CEA9C0"/>
    <w:rsid w:val="10F11ECF"/>
    <w:rsid w:val="10F467B5"/>
    <w:rsid w:val="1105E633"/>
    <w:rsid w:val="110A472C"/>
    <w:rsid w:val="11154504"/>
    <w:rsid w:val="112001FD"/>
    <w:rsid w:val="112E5071"/>
    <w:rsid w:val="113EE79D"/>
    <w:rsid w:val="114F87A8"/>
    <w:rsid w:val="11578AED"/>
    <w:rsid w:val="11593F78"/>
    <w:rsid w:val="115AF3A1"/>
    <w:rsid w:val="115CB894"/>
    <w:rsid w:val="115FF49C"/>
    <w:rsid w:val="11687085"/>
    <w:rsid w:val="116E29CC"/>
    <w:rsid w:val="1183FEE5"/>
    <w:rsid w:val="11962E46"/>
    <w:rsid w:val="119B347E"/>
    <w:rsid w:val="119BA850"/>
    <w:rsid w:val="11A45369"/>
    <w:rsid w:val="11B57D2F"/>
    <w:rsid w:val="11BF3ED5"/>
    <w:rsid w:val="11C2EF0E"/>
    <w:rsid w:val="11D8B255"/>
    <w:rsid w:val="11E43AC4"/>
    <w:rsid w:val="11E6EAC0"/>
    <w:rsid w:val="121D0A91"/>
    <w:rsid w:val="122EF65A"/>
    <w:rsid w:val="1236C6F5"/>
    <w:rsid w:val="1239DCA1"/>
    <w:rsid w:val="1249818F"/>
    <w:rsid w:val="1259FF39"/>
    <w:rsid w:val="125E3AB0"/>
    <w:rsid w:val="1276206C"/>
    <w:rsid w:val="127B1EB9"/>
    <w:rsid w:val="1282A583"/>
    <w:rsid w:val="12923668"/>
    <w:rsid w:val="12971435"/>
    <w:rsid w:val="129F5C4F"/>
    <w:rsid w:val="12A59F5D"/>
    <w:rsid w:val="12AA3387"/>
    <w:rsid w:val="12C22BB5"/>
    <w:rsid w:val="12E4260D"/>
    <w:rsid w:val="12EBB163"/>
    <w:rsid w:val="13388B89"/>
    <w:rsid w:val="133C7842"/>
    <w:rsid w:val="134023CA"/>
    <w:rsid w:val="1344308B"/>
    <w:rsid w:val="135039B8"/>
    <w:rsid w:val="1375FD85"/>
    <w:rsid w:val="1383A858"/>
    <w:rsid w:val="13916300"/>
    <w:rsid w:val="139D9A7A"/>
    <w:rsid w:val="13A95A26"/>
    <w:rsid w:val="13B8150A"/>
    <w:rsid w:val="13C5C226"/>
    <w:rsid w:val="13D0BCCB"/>
    <w:rsid w:val="13D250E6"/>
    <w:rsid w:val="13DD0590"/>
    <w:rsid w:val="13E0BE84"/>
    <w:rsid w:val="13EC4F78"/>
    <w:rsid w:val="140CBC60"/>
    <w:rsid w:val="1416FE14"/>
    <w:rsid w:val="14338693"/>
    <w:rsid w:val="144C6472"/>
    <w:rsid w:val="1454BF00"/>
    <w:rsid w:val="145AB719"/>
    <w:rsid w:val="14667EA7"/>
    <w:rsid w:val="146E00D4"/>
    <w:rsid w:val="148CB43F"/>
    <w:rsid w:val="148E4E91"/>
    <w:rsid w:val="148E4E91"/>
    <w:rsid w:val="1492B2F0"/>
    <w:rsid w:val="1499D5A0"/>
    <w:rsid w:val="149C69C3"/>
    <w:rsid w:val="14A288DB"/>
    <w:rsid w:val="14ACBAFA"/>
    <w:rsid w:val="14CACF03"/>
    <w:rsid w:val="14CCC6E6"/>
    <w:rsid w:val="14CEE739"/>
    <w:rsid w:val="14FC1FF7"/>
    <w:rsid w:val="150586FF"/>
    <w:rsid w:val="151AE766"/>
    <w:rsid w:val="151C45FF"/>
    <w:rsid w:val="15219775"/>
    <w:rsid w:val="1528D1E8"/>
    <w:rsid w:val="153A257C"/>
    <w:rsid w:val="1549FA15"/>
    <w:rsid w:val="154ADF78"/>
    <w:rsid w:val="15640ACE"/>
    <w:rsid w:val="157E3638"/>
    <w:rsid w:val="157EE22D"/>
    <w:rsid w:val="158A2C57"/>
    <w:rsid w:val="158FCF04"/>
    <w:rsid w:val="15945EB6"/>
    <w:rsid w:val="15A1FAFC"/>
    <w:rsid w:val="15B45E2B"/>
    <w:rsid w:val="15C8B517"/>
    <w:rsid w:val="15CA743A"/>
    <w:rsid w:val="15CAC9FB"/>
    <w:rsid w:val="15CEB4F7"/>
    <w:rsid w:val="15D603EB"/>
    <w:rsid w:val="15E0DB1E"/>
    <w:rsid w:val="15F38635"/>
    <w:rsid w:val="15F96B63"/>
    <w:rsid w:val="160893EA"/>
    <w:rsid w:val="16166809"/>
    <w:rsid w:val="161E4F65"/>
    <w:rsid w:val="1626B675"/>
    <w:rsid w:val="16281871"/>
    <w:rsid w:val="162884A0"/>
    <w:rsid w:val="16373C4A"/>
    <w:rsid w:val="165A7A50"/>
    <w:rsid w:val="166689B5"/>
    <w:rsid w:val="166689B5"/>
    <w:rsid w:val="1669B78F"/>
    <w:rsid w:val="1679B928"/>
    <w:rsid w:val="1679DAAC"/>
    <w:rsid w:val="1690F1D7"/>
    <w:rsid w:val="1699154E"/>
    <w:rsid w:val="16A366CA"/>
    <w:rsid w:val="16B574C0"/>
    <w:rsid w:val="16C6D430"/>
    <w:rsid w:val="16DF488D"/>
    <w:rsid w:val="16E2DEC1"/>
    <w:rsid w:val="16E9B9F2"/>
    <w:rsid w:val="16FCCB74"/>
    <w:rsid w:val="16FFFC19"/>
    <w:rsid w:val="17111461"/>
    <w:rsid w:val="171BAAC6"/>
    <w:rsid w:val="1727C6CA"/>
    <w:rsid w:val="1734F575"/>
    <w:rsid w:val="174FC99B"/>
    <w:rsid w:val="1754025C"/>
    <w:rsid w:val="175B57F1"/>
    <w:rsid w:val="1763F426"/>
    <w:rsid w:val="17701DF2"/>
    <w:rsid w:val="177EA8E7"/>
    <w:rsid w:val="17851B72"/>
    <w:rsid w:val="178D6AB9"/>
    <w:rsid w:val="178E3575"/>
    <w:rsid w:val="179E9267"/>
    <w:rsid w:val="17AB66D0"/>
    <w:rsid w:val="17B7A0EF"/>
    <w:rsid w:val="17C629F8"/>
    <w:rsid w:val="17D1E285"/>
    <w:rsid w:val="17D1E285"/>
    <w:rsid w:val="17D588E3"/>
    <w:rsid w:val="17E5DCAC"/>
    <w:rsid w:val="17F30311"/>
    <w:rsid w:val="180667C0"/>
    <w:rsid w:val="18221C0A"/>
    <w:rsid w:val="1824FA95"/>
    <w:rsid w:val="1829FD12"/>
    <w:rsid w:val="182EBE91"/>
    <w:rsid w:val="1844518D"/>
    <w:rsid w:val="1857A127"/>
    <w:rsid w:val="1874DFB7"/>
    <w:rsid w:val="187E0189"/>
    <w:rsid w:val="187EF301"/>
    <w:rsid w:val="18820EC0"/>
    <w:rsid w:val="1893404B"/>
    <w:rsid w:val="189B0535"/>
    <w:rsid w:val="189CA55A"/>
    <w:rsid w:val="18A4ED32"/>
    <w:rsid w:val="18DF371F"/>
    <w:rsid w:val="18FD1C17"/>
    <w:rsid w:val="18FF2151"/>
    <w:rsid w:val="18FF9EFA"/>
    <w:rsid w:val="19258FB9"/>
    <w:rsid w:val="1925A5D2"/>
    <w:rsid w:val="19352AB6"/>
    <w:rsid w:val="193F4A4E"/>
    <w:rsid w:val="1946C2B6"/>
    <w:rsid w:val="1956E22B"/>
    <w:rsid w:val="19621A2E"/>
    <w:rsid w:val="196B9C89"/>
    <w:rsid w:val="1980492B"/>
    <w:rsid w:val="19926DAB"/>
    <w:rsid w:val="19A2AF1A"/>
    <w:rsid w:val="19B30487"/>
    <w:rsid w:val="19BB80B9"/>
    <w:rsid w:val="19BF3957"/>
    <w:rsid w:val="19E2C37F"/>
    <w:rsid w:val="19EE86F1"/>
    <w:rsid w:val="19F302D5"/>
    <w:rsid w:val="19F81E38"/>
    <w:rsid w:val="19FB75FC"/>
    <w:rsid w:val="19FD7F1E"/>
    <w:rsid w:val="1A050508"/>
    <w:rsid w:val="1A08456E"/>
    <w:rsid w:val="1A32AEC8"/>
    <w:rsid w:val="1A38AD3C"/>
    <w:rsid w:val="1A525F10"/>
    <w:rsid w:val="1A534F8C"/>
    <w:rsid w:val="1A554613"/>
    <w:rsid w:val="1A692DA0"/>
    <w:rsid w:val="1A69CCBD"/>
    <w:rsid w:val="1A86DDAA"/>
    <w:rsid w:val="1A8725BD"/>
    <w:rsid w:val="1AC1601A"/>
    <w:rsid w:val="1AE94BCC"/>
    <w:rsid w:val="1AEBD3F1"/>
    <w:rsid w:val="1AEF843E"/>
    <w:rsid w:val="1AF8185C"/>
    <w:rsid w:val="1AFA545D"/>
    <w:rsid w:val="1AFA9AD9"/>
    <w:rsid w:val="1AFBC31C"/>
    <w:rsid w:val="1B006A98"/>
    <w:rsid w:val="1B0C412E"/>
    <w:rsid w:val="1B0FB9AE"/>
    <w:rsid w:val="1B0FC7F5"/>
    <w:rsid w:val="1B1DF4F2"/>
    <w:rsid w:val="1B329665"/>
    <w:rsid w:val="1B34BF2B"/>
    <w:rsid w:val="1B3E28BD"/>
    <w:rsid w:val="1B6312A2"/>
    <w:rsid w:val="1B990CB8"/>
    <w:rsid w:val="1B9C4D2C"/>
    <w:rsid w:val="1B9D1316"/>
    <w:rsid w:val="1BA3FDE6"/>
    <w:rsid w:val="1BA7992B"/>
    <w:rsid w:val="1BA7992B"/>
    <w:rsid w:val="1BBC9320"/>
    <w:rsid w:val="1BE20F90"/>
    <w:rsid w:val="1BEBF599"/>
    <w:rsid w:val="1C1042B3"/>
    <w:rsid w:val="1C11C98B"/>
    <w:rsid w:val="1C245B5C"/>
    <w:rsid w:val="1C26199B"/>
    <w:rsid w:val="1C3564C7"/>
    <w:rsid w:val="1C359E6E"/>
    <w:rsid w:val="1C35FE5D"/>
    <w:rsid w:val="1C3C4C35"/>
    <w:rsid w:val="1C49964C"/>
    <w:rsid w:val="1C5179CD"/>
    <w:rsid w:val="1C600E3D"/>
    <w:rsid w:val="1C6DD3F0"/>
    <w:rsid w:val="1C72DE5A"/>
    <w:rsid w:val="1C8017B4"/>
    <w:rsid w:val="1CA04AD4"/>
    <w:rsid w:val="1CAC3F04"/>
    <w:rsid w:val="1CBA624D"/>
    <w:rsid w:val="1CBFE008"/>
    <w:rsid w:val="1CC8817D"/>
    <w:rsid w:val="1CDB7101"/>
    <w:rsid w:val="1CDF9F62"/>
    <w:rsid w:val="1CF0320A"/>
    <w:rsid w:val="1CFB0744"/>
    <w:rsid w:val="1D00FF6A"/>
    <w:rsid w:val="1D344547"/>
    <w:rsid w:val="1D4B523B"/>
    <w:rsid w:val="1D58A0E5"/>
    <w:rsid w:val="1D785E55"/>
    <w:rsid w:val="1D8484C5"/>
    <w:rsid w:val="1D8A2DC6"/>
    <w:rsid w:val="1DA1C1A1"/>
    <w:rsid w:val="1DA31C6F"/>
    <w:rsid w:val="1DA8222C"/>
    <w:rsid w:val="1DADB9E6"/>
    <w:rsid w:val="1DB6F48B"/>
    <w:rsid w:val="1DBCDDDA"/>
    <w:rsid w:val="1DC5FD92"/>
    <w:rsid w:val="1DC79848"/>
    <w:rsid w:val="1DD9A68B"/>
    <w:rsid w:val="1DF4FD25"/>
    <w:rsid w:val="1DF5AEAA"/>
    <w:rsid w:val="1DF900DC"/>
    <w:rsid w:val="1DFAC48A"/>
    <w:rsid w:val="1DFC8927"/>
    <w:rsid w:val="1E044766"/>
    <w:rsid w:val="1E171A2C"/>
    <w:rsid w:val="1E1BC19B"/>
    <w:rsid w:val="1E21C436"/>
    <w:rsid w:val="1E24D187"/>
    <w:rsid w:val="1E2B6700"/>
    <w:rsid w:val="1E2DE62D"/>
    <w:rsid w:val="1E322567"/>
    <w:rsid w:val="1E45CF10"/>
    <w:rsid w:val="1E7078B0"/>
    <w:rsid w:val="1E714EE8"/>
    <w:rsid w:val="1E7F072B"/>
    <w:rsid w:val="1E81214B"/>
    <w:rsid w:val="1E98DB35"/>
    <w:rsid w:val="1EA5A836"/>
    <w:rsid w:val="1EA892A7"/>
    <w:rsid w:val="1EB75203"/>
    <w:rsid w:val="1EC7AF25"/>
    <w:rsid w:val="1ED4B3D8"/>
    <w:rsid w:val="1EDF9D73"/>
    <w:rsid w:val="1EEB3038"/>
    <w:rsid w:val="1F002661"/>
    <w:rsid w:val="1F00E33F"/>
    <w:rsid w:val="1F072924"/>
    <w:rsid w:val="1F07405A"/>
    <w:rsid w:val="1F099339"/>
    <w:rsid w:val="1F0B9DB9"/>
    <w:rsid w:val="1F0E9501"/>
    <w:rsid w:val="1F133F74"/>
    <w:rsid w:val="1F2C849E"/>
    <w:rsid w:val="1F330543"/>
    <w:rsid w:val="1F4A52B0"/>
    <w:rsid w:val="1F67394E"/>
    <w:rsid w:val="1F768333"/>
    <w:rsid w:val="1F82D7C7"/>
    <w:rsid w:val="1F90F8BF"/>
    <w:rsid w:val="1FA18770"/>
    <w:rsid w:val="1FAD9C08"/>
    <w:rsid w:val="1FB8424A"/>
    <w:rsid w:val="1FBF4514"/>
    <w:rsid w:val="1FD1C41C"/>
    <w:rsid w:val="1FE19F71"/>
    <w:rsid w:val="20131CD7"/>
    <w:rsid w:val="203D764D"/>
    <w:rsid w:val="20430DA8"/>
    <w:rsid w:val="2049863E"/>
    <w:rsid w:val="2050E865"/>
    <w:rsid w:val="2066D0B1"/>
    <w:rsid w:val="2074EFFC"/>
    <w:rsid w:val="20752A73"/>
    <w:rsid w:val="2077C725"/>
    <w:rsid w:val="209723C0"/>
    <w:rsid w:val="209CF0F4"/>
    <w:rsid w:val="209D2B59"/>
    <w:rsid w:val="20B9E169"/>
    <w:rsid w:val="20C202D1"/>
    <w:rsid w:val="20C978E3"/>
    <w:rsid w:val="20D608E8"/>
    <w:rsid w:val="20D96776"/>
    <w:rsid w:val="20E0A942"/>
    <w:rsid w:val="20E1D796"/>
    <w:rsid w:val="20EFB761"/>
    <w:rsid w:val="20FAD370"/>
    <w:rsid w:val="2109EA8B"/>
    <w:rsid w:val="2116CFB7"/>
    <w:rsid w:val="2118899E"/>
    <w:rsid w:val="2137848D"/>
    <w:rsid w:val="21403C9B"/>
    <w:rsid w:val="2165B52F"/>
    <w:rsid w:val="217D8CD1"/>
    <w:rsid w:val="2189F526"/>
    <w:rsid w:val="218C44B9"/>
    <w:rsid w:val="21992CC9"/>
    <w:rsid w:val="21A15AA2"/>
    <w:rsid w:val="21A56D16"/>
    <w:rsid w:val="21C509DA"/>
    <w:rsid w:val="21CEA30F"/>
    <w:rsid w:val="21DF9777"/>
    <w:rsid w:val="21E58AF8"/>
    <w:rsid w:val="21F4E605"/>
    <w:rsid w:val="221C16C9"/>
    <w:rsid w:val="2255234A"/>
    <w:rsid w:val="2259B961"/>
    <w:rsid w:val="226E26F9"/>
    <w:rsid w:val="227537D7"/>
    <w:rsid w:val="228365AF"/>
    <w:rsid w:val="2296A3D1"/>
    <w:rsid w:val="22ADAD46"/>
    <w:rsid w:val="22AE3A26"/>
    <w:rsid w:val="22B047B8"/>
    <w:rsid w:val="22C0BB51"/>
    <w:rsid w:val="22D8F587"/>
    <w:rsid w:val="22D9D62C"/>
    <w:rsid w:val="22DA34B5"/>
    <w:rsid w:val="22E4354F"/>
    <w:rsid w:val="22EA3448"/>
    <w:rsid w:val="22F53559"/>
    <w:rsid w:val="230CC975"/>
    <w:rsid w:val="230EBAEB"/>
    <w:rsid w:val="231425E8"/>
    <w:rsid w:val="232DE4E3"/>
    <w:rsid w:val="23367E99"/>
    <w:rsid w:val="233753D6"/>
    <w:rsid w:val="233D7643"/>
    <w:rsid w:val="23450CBD"/>
    <w:rsid w:val="23450CBD"/>
    <w:rsid w:val="2355CA81"/>
    <w:rsid w:val="2356CC47"/>
    <w:rsid w:val="23587FC9"/>
    <w:rsid w:val="235C45D5"/>
    <w:rsid w:val="235D0832"/>
    <w:rsid w:val="235D791D"/>
    <w:rsid w:val="2369E888"/>
    <w:rsid w:val="2398DB3D"/>
    <w:rsid w:val="23A4C938"/>
    <w:rsid w:val="23B29587"/>
    <w:rsid w:val="23B95FD2"/>
    <w:rsid w:val="23BF4976"/>
    <w:rsid w:val="23C84BDE"/>
    <w:rsid w:val="23D21F83"/>
    <w:rsid w:val="23D3B0F3"/>
    <w:rsid w:val="23E11BD2"/>
    <w:rsid w:val="23F87297"/>
    <w:rsid w:val="24078CEB"/>
    <w:rsid w:val="240AF3C7"/>
    <w:rsid w:val="240CB6C2"/>
    <w:rsid w:val="241042F9"/>
    <w:rsid w:val="2420F78E"/>
    <w:rsid w:val="2426D34C"/>
    <w:rsid w:val="242B85F4"/>
    <w:rsid w:val="2454D283"/>
    <w:rsid w:val="24729094"/>
    <w:rsid w:val="247B1D0B"/>
    <w:rsid w:val="247B3F77"/>
    <w:rsid w:val="24A67170"/>
    <w:rsid w:val="24A7C974"/>
    <w:rsid w:val="24C20BD8"/>
    <w:rsid w:val="24D39362"/>
    <w:rsid w:val="24E77F9C"/>
    <w:rsid w:val="24ECF889"/>
    <w:rsid w:val="24ECF889"/>
    <w:rsid w:val="24EF1943"/>
    <w:rsid w:val="24F10B36"/>
    <w:rsid w:val="24FB43EF"/>
    <w:rsid w:val="2518CEBE"/>
    <w:rsid w:val="251D4D80"/>
    <w:rsid w:val="252E59C9"/>
    <w:rsid w:val="252ECA7A"/>
    <w:rsid w:val="2539D8F1"/>
    <w:rsid w:val="253EEA20"/>
    <w:rsid w:val="254B2EC2"/>
    <w:rsid w:val="2557D0EB"/>
    <w:rsid w:val="2557D0EB"/>
    <w:rsid w:val="256381E3"/>
    <w:rsid w:val="2575A3AD"/>
    <w:rsid w:val="258EDDAB"/>
    <w:rsid w:val="25960256"/>
    <w:rsid w:val="25CB21E0"/>
    <w:rsid w:val="25E1A378"/>
    <w:rsid w:val="25E2C74B"/>
    <w:rsid w:val="25F7EC08"/>
    <w:rsid w:val="25FD3DA1"/>
    <w:rsid w:val="26225A8A"/>
    <w:rsid w:val="2630038C"/>
    <w:rsid w:val="264241D1"/>
    <w:rsid w:val="264263C5"/>
    <w:rsid w:val="264383B0"/>
    <w:rsid w:val="265B2BDD"/>
    <w:rsid w:val="265D6649"/>
    <w:rsid w:val="26651E75"/>
    <w:rsid w:val="2669BD39"/>
    <w:rsid w:val="266F4B20"/>
    <w:rsid w:val="2674EB89"/>
    <w:rsid w:val="2675C245"/>
    <w:rsid w:val="2677767F"/>
    <w:rsid w:val="267A4A27"/>
    <w:rsid w:val="268A0835"/>
    <w:rsid w:val="2691B972"/>
    <w:rsid w:val="26929AF8"/>
    <w:rsid w:val="26978A77"/>
    <w:rsid w:val="26B49F1F"/>
    <w:rsid w:val="26BAF80E"/>
    <w:rsid w:val="26C5B71B"/>
    <w:rsid w:val="26C9267C"/>
    <w:rsid w:val="26D2EEC9"/>
    <w:rsid w:val="26F26E9B"/>
    <w:rsid w:val="27168463"/>
    <w:rsid w:val="27279412"/>
    <w:rsid w:val="27356411"/>
    <w:rsid w:val="273F0866"/>
    <w:rsid w:val="27403616"/>
    <w:rsid w:val="275E3A25"/>
    <w:rsid w:val="275FBB17"/>
    <w:rsid w:val="27615B03"/>
    <w:rsid w:val="276ECFB9"/>
    <w:rsid w:val="277FDBE6"/>
    <w:rsid w:val="279D0345"/>
    <w:rsid w:val="27A22D18"/>
    <w:rsid w:val="27A63237"/>
    <w:rsid w:val="27A945CC"/>
    <w:rsid w:val="27B5A736"/>
    <w:rsid w:val="27C056E4"/>
    <w:rsid w:val="27C29255"/>
    <w:rsid w:val="27C9B149"/>
    <w:rsid w:val="27D8620F"/>
    <w:rsid w:val="27EE494D"/>
    <w:rsid w:val="28015606"/>
    <w:rsid w:val="280AC4F9"/>
    <w:rsid w:val="2816A53C"/>
    <w:rsid w:val="28183DB8"/>
    <w:rsid w:val="282E6B59"/>
    <w:rsid w:val="2845F7AD"/>
    <w:rsid w:val="28485F1F"/>
    <w:rsid w:val="284FB821"/>
    <w:rsid w:val="287F7D46"/>
    <w:rsid w:val="288EF111"/>
    <w:rsid w:val="289B538C"/>
    <w:rsid w:val="28A3858E"/>
    <w:rsid w:val="28B2242C"/>
    <w:rsid w:val="28C67682"/>
    <w:rsid w:val="28D40316"/>
    <w:rsid w:val="28FFC9C0"/>
    <w:rsid w:val="28FFE6F4"/>
    <w:rsid w:val="291E1927"/>
    <w:rsid w:val="2923F34C"/>
    <w:rsid w:val="2925E795"/>
    <w:rsid w:val="292C3BE3"/>
    <w:rsid w:val="29346847"/>
    <w:rsid w:val="2938D3A6"/>
    <w:rsid w:val="293A85A2"/>
    <w:rsid w:val="293C02FA"/>
    <w:rsid w:val="293C4684"/>
    <w:rsid w:val="29454005"/>
    <w:rsid w:val="29491A41"/>
    <w:rsid w:val="297E856E"/>
    <w:rsid w:val="297E856E"/>
    <w:rsid w:val="2980E6F6"/>
    <w:rsid w:val="298255B4"/>
    <w:rsid w:val="29970FD6"/>
    <w:rsid w:val="299764FD"/>
    <w:rsid w:val="29AF1AB2"/>
    <w:rsid w:val="29BA9B0E"/>
    <w:rsid w:val="29C255D1"/>
    <w:rsid w:val="29CE895B"/>
    <w:rsid w:val="29EE8C39"/>
    <w:rsid w:val="2A0530FC"/>
    <w:rsid w:val="2A107E20"/>
    <w:rsid w:val="2A1F706E"/>
    <w:rsid w:val="2A29DA1A"/>
    <w:rsid w:val="2A29DA1A"/>
    <w:rsid w:val="2A4AE863"/>
    <w:rsid w:val="2A527E14"/>
    <w:rsid w:val="2A527E14"/>
    <w:rsid w:val="2A59E68E"/>
    <w:rsid w:val="2A5A1C23"/>
    <w:rsid w:val="2A5F6417"/>
    <w:rsid w:val="2A6737A3"/>
    <w:rsid w:val="2A774A46"/>
    <w:rsid w:val="2A78081C"/>
    <w:rsid w:val="2A791C1C"/>
    <w:rsid w:val="2A7CE6B0"/>
    <w:rsid w:val="2A85804D"/>
    <w:rsid w:val="2A9EEDDA"/>
    <w:rsid w:val="2AAFE4E9"/>
    <w:rsid w:val="2AC62C05"/>
    <w:rsid w:val="2ACC4F52"/>
    <w:rsid w:val="2ADABDE3"/>
    <w:rsid w:val="2ADC2545"/>
    <w:rsid w:val="2AE211D4"/>
    <w:rsid w:val="2AE42B77"/>
    <w:rsid w:val="2AEA9A32"/>
    <w:rsid w:val="2AF237B1"/>
    <w:rsid w:val="2AF34149"/>
    <w:rsid w:val="2B0E3C69"/>
    <w:rsid w:val="2B0E69E0"/>
    <w:rsid w:val="2B32083B"/>
    <w:rsid w:val="2B3F448C"/>
    <w:rsid w:val="2B4DFBDD"/>
    <w:rsid w:val="2B6C7BF3"/>
    <w:rsid w:val="2B77720C"/>
    <w:rsid w:val="2B7D04B7"/>
    <w:rsid w:val="2B7DA7E7"/>
    <w:rsid w:val="2BA88923"/>
    <w:rsid w:val="2BAEDDD4"/>
    <w:rsid w:val="2BB317C1"/>
    <w:rsid w:val="2BB336E0"/>
    <w:rsid w:val="2BBA0D2F"/>
    <w:rsid w:val="2BC471B7"/>
    <w:rsid w:val="2BD0ECF7"/>
    <w:rsid w:val="2BEDCB80"/>
    <w:rsid w:val="2BEE4E75"/>
    <w:rsid w:val="2BEE4E75"/>
    <w:rsid w:val="2BF8C1F2"/>
    <w:rsid w:val="2C048196"/>
    <w:rsid w:val="2C1653B3"/>
    <w:rsid w:val="2C399BE8"/>
    <w:rsid w:val="2C3D3283"/>
    <w:rsid w:val="2C4A53DF"/>
    <w:rsid w:val="2C4EE1E7"/>
    <w:rsid w:val="2C5068D8"/>
    <w:rsid w:val="2C50F516"/>
    <w:rsid w:val="2C5137A0"/>
    <w:rsid w:val="2C524A29"/>
    <w:rsid w:val="2C565AE0"/>
    <w:rsid w:val="2C5662C0"/>
    <w:rsid w:val="2C618BDD"/>
    <w:rsid w:val="2C6F45B5"/>
    <w:rsid w:val="2C8C97EE"/>
    <w:rsid w:val="2CC3D2B2"/>
    <w:rsid w:val="2CD52667"/>
    <w:rsid w:val="2CDD6F40"/>
    <w:rsid w:val="2CF23BD0"/>
    <w:rsid w:val="2CF4BD1C"/>
    <w:rsid w:val="2CF4FB5B"/>
    <w:rsid w:val="2CFBFCA9"/>
    <w:rsid w:val="2D0E8D8A"/>
    <w:rsid w:val="2D13D711"/>
    <w:rsid w:val="2D24E22E"/>
    <w:rsid w:val="2D2587B7"/>
    <w:rsid w:val="2D262CFB"/>
    <w:rsid w:val="2D3A1B98"/>
    <w:rsid w:val="2D4E362C"/>
    <w:rsid w:val="2D4F7AA1"/>
    <w:rsid w:val="2D52A207"/>
    <w:rsid w:val="2D5DCC53"/>
    <w:rsid w:val="2D603714"/>
    <w:rsid w:val="2D60DB21"/>
    <w:rsid w:val="2D6E0DB3"/>
    <w:rsid w:val="2D729B45"/>
    <w:rsid w:val="2D731DC7"/>
    <w:rsid w:val="2D7CF9FE"/>
    <w:rsid w:val="2D9E6735"/>
    <w:rsid w:val="2D9E6735"/>
    <w:rsid w:val="2DA19B3C"/>
    <w:rsid w:val="2DB66F15"/>
    <w:rsid w:val="2DBA53A6"/>
    <w:rsid w:val="2DBBC4D0"/>
    <w:rsid w:val="2DC7668F"/>
    <w:rsid w:val="2DDD2E4F"/>
    <w:rsid w:val="2DDE47DC"/>
    <w:rsid w:val="2DE6F1E8"/>
    <w:rsid w:val="2DEAC7B7"/>
    <w:rsid w:val="2E03866E"/>
    <w:rsid w:val="2E09C013"/>
    <w:rsid w:val="2E25BA93"/>
    <w:rsid w:val="2E2DE8C6"/>
    <w:rsid w:val="2E342B59"/>
    <w:rsid w:val="2E36C837"/>
    <w:rsid w:val="2E6F5969"/>
    <w:rsid w:val="2E7B8A09"/>
    <w:rsid w:val="2E83B65D"/>
    <w:rsid w:val="2E87A722"/>
    <w:rsid w:val="2EC16F25"/>
    <w:rsid w:val="2EDE088E"/>
    <w:rsid w:val="2EEA068D"/>
    <w:rsid w:val="2EEEBECA"/>
    <w:rsid w:val="2EF7A66A"/>
    <w:rsid w:val="2F164A8A"/>
    <w:rsid w:val="2F219301"/>
    <w:rsid w:val="2F2AED85"/>
    <w:rsid w:val="2F445AC5"/>
    <w:rsid w:val="2F464011"/>
    <w:rsid w:val="2F51F622"/>
    <w:rsid w:val="2F556346"/>
    <w:rsid w:val="2F55FCE4"/>
    <w:rsid w:val="2F652834"/>
    <w:rsid w:val="2F707835"/>
    <w:rsid w:val="2F920D19"/>
    <w:rsid w:val="2F9C2456"/>
    <w:rsid w:val="2FC69F69"/>
    <w:rsid w:val="2FD20C33"/>
    <w:rsid w:val="2FD2E664"/>
    <w:rsid w:val="2FD8ED91"/>
    <w:rsid w:val="2FEB866A"/>
    <w:rsid w:val="2FF5EBF4"/>
    <w:rsid w:val="301C90F2"/>
    <w:rsid w:val="3027F653"/>
    <w:rsid w:val="302EFF3B"/>
    <w:rsid w:val="3044BD50"/>
    <w:rsid w:val="3053429C"/>
    <w:rsid w:val="3077863E"/>
    <w:rsid w:val="3079D8EF"/>
    <w:rsid w:val="3086AD61"/>
    <w:rsid w:val="30889065"/>
    <w:rsid w:val="30952A9A"/>
    <w:rsid w:val="30CB23CE"/>
    <w:rsid w:val="30D453DC"/>
    <w:rsid w:val="30F0E09F"/>
    <w:rsid w:val="3102702A"/>
    <w:rsid w:val="310D88EC"/>
    <w:rsid w:val="311077EF"/>
    <w:rsid w:val="3112CE93"/>
    <w:rsid w:val="31347AF6"/>
    <w:rsid w:val="3136C4A9"/>
    <w:rsid w:val="313AC8A3"/>
    <w:rsid w:val="31600911"/>
    <w:rsid w:val="316EB26A"/>
    <w:rsid w:val="31806137"/>
    <w:rsid w:val="3184F478"/>
    <w:rsid w:val="3187AD8A"/>
    <w:rsid w:val="31909BFA"/>
    <w:rsid w:val="319A5CC4"/>
    <w:rsid w:val="31AA4AE6"/>
    <w:rsid w:val="31B25334"/>
    <w:rsid w:val="31CB7B91"/>
    <w:rsid w:val="31CB7B91"/>
    <w:rsid w:val="31CC1275"/>
    <w:rsid w:val="31D6CE29"/>
    <w:rsid w:val="31E59A19"/>
    <w:rsid w:val="31EBC8E2"/>
    <w:rsid w:val="31F30307"/>
    <w:rsid w:val="31F6B72C"/>
    <w:rsid w:val="3229596B"/>
    <w:rsid w:val="32341D9B"/>
    <w:rsid w:val="3234EBFF"/>
    <w:rsid w:val="323B170E"/>
    <w:rsid w:val="3241CEAA"/>
    <w:rsid w:val="32468047"/>
    <w:rsid w:val="32517B8B"/>
    <w:rsid w:val="3254E2B9"/>
    <w:rsid w:val="32690A31"/>
    <w:rsid w:val="3273C31A"/>
    <w:rsid w:val="3281226C"/>
    <w:rsid w:val="328611A3"/>
    <w:rsid w:val="3292423C"/>
    <w:rsid w:val="3294753F"/>
    <w:rsid w:val="32AB6DEF"/>
    <w:rsid w:val="32AF53D3"/>
    <w:rsid w:val="32B430B4"/>
    <w:rsid w:val="32C5FF82"/>
    <w:rsid w:val="32CD1CF4"/>
    <w:rsid w:val="32E3F28E"/>
    <w:rsid w:val="32E860EA"/>
    <w:rsid w:val="32F15EC9"/>
    <w:rsid w:val="32FB30E7"/>
    <w:rsid w:val="3332DEEF"/>
    <w:rsid w:val="3333F0C2"/>
    <w:rsid w:val="33443B62"/>
    <w:rsid w:val="334FC2F9"/>
    <w:rsid w:val="335922B0"/>
    <w:rsid w:val="3359301C"/>
    <w:rsid w:val="335A039F"/>
    <w:rsid w:val="335B0F10"/>
    <w:rsid w:val="335E09AC"/>
    <w:rsid w:val="3364D102"/>
    <w:rsid w:val="336CF71A"/>
    <w:rsid w:val="33926EA0"/>
    <w:rsid w:val="3393ACD4"/>
    <w:rsid w:val="33989D89"/>
    <w:rsid w:val="33B8950E"/>
    <w:rsid w:val="33BE48C5"/>
    <w:rsid w:val="33D38924"/>
    <w:rsid w:val="34139B12"/>
    <w:rsid w:val="3414CAFB"/>
    <w:rsid w:val="34257B51"/>
    <w:rsid w:val="3428F55B"/>
    <w:rsid w:val="342DC690"/>
    <w:rsid w:val="343043A0"/>
    <w:rsid w:val="343043A0"/>
    <w:rsid w:val="34318105"/>
    <w:rsid w:val="3446B5DC"/>
    <w:rsid w:val="3454550E"/>
    <w:rsid w:val="346C3FD7"/>
    <w:rsid w:val="3481E839"/>
    <w:rsid w:val="3483017E"/>
    <w:rsid w:val="34A72815"/>
    <w:rsid w:val="34B6394C"/>
    <w:rsid w:val="34BC0F1B"/>
    <w:rsid w:val="34CA0D33"/>
    <w:rsid w:val="34D41AEE"/>
    <w:rsid w:val="3508B000"/>
    <w:rsid w:val="350E5D8C"/>
    <w:rsid w:val="352BD083"/>
    <w:rsid w:val="352FF4D2"/>
    <w:rsid w:val="35309C57"/>
    <w:rsid w:val="35349AEB"/>
    <w:rsid w:val="353D2A1E"/>
    <w:rsid w:val="35550401"/>
    <w:rsid w:val="356E9F19"/>
    <w:rsid w:val="3584B8C8"/>
    <w:rsid w:val="3586C058"/>
    <w:rsid w:val="35888C3E"/>
    <w:rsid w:val="3593BDDB"/>
    <w:rsid w:val="3597A54E"/>
    <w:rsid w:val="35B147D2"/>
    <w:rsid w:val="35BC6576"/>
    <w:rsid w:val="35BE47C1"/>
    <w:rsid w:val="35BE70E1"/>
    <w:rsid w:val="35D07894"/>
    <w:rsid w:val="35D9D5D8"/>
    <w:rsid w:val="35DEBC8A"/>
    <w:rsid w:val="35DF070F"/>
    <w:rsid w:val="35F2AA5E"/>
    <w:rsid w:val="360D78C5"/>
    <w:rsid w:val="362CFC2C"/>
    <w:rsid w:val="36410D05"/>
    <w:rsid w:val="3679B036"/>
    <w:rsid w:val="3679B036"/>
    <w:rsid w:val="368D63DA"/>
    <w:rsid w:val="368F0203"/>
    <w:rsid w:val="36921978"/>
    <w:rsid w:val="36A1A4A2"/>
    <w:rsid w:val="36A5D490"/>
    <w:rsid w:val="36ADCE9E"/>
    <w:rsid w:val="36AFAEC1"/>
    <w:rsid w:val="36C531B4"/>
    <w:rsid w:val="36C71123"/>
    <w:rsid w:val="36E3817C"/>
    <w:rsid w:val="37085D22"/>
    <w:rsid w:val="37085D22"/>
    <w:rsid w:val="3708BB71"/>
    <w:rsid w:val="371F44F8"/>
    <w:rsid w:val="374529D5"/>
    <w:rsid w:val="3756AD90"/>
    <w:rsid w:val="37584587"/>
    <w:rsid w:val="3793CFA0"/>
    <w:rsid w:val="379797EB"/>
    <w:rsid w:val="37A50C3B"/>
    <w:rsid w:val="37B43640"/>
    <w:rsid w:val="37C5981A"/>
    <w:rsid w:val="37C69D39"/>
    <w:rsid w:val="37CC5AA4"/>
    <w:rsid w:val="37E058CA"/>
    <w:rsid w:val="37EA5A9F"/>
    <w:rsid w:val="38122380"/>
    <w:rsid w:val="382AD264"/>
    <w:rsid w:val="382C2347"/>
    <w:rsid w:val="382C41B4"/>
    <w:rsid w:val="382E3BF7"/>
    <w:rsid w:val="383F93D1"/>
    <w:rsid w:val="384C7CA9"/>
    <w:rsid w:val="3858E6C8"/>
    <w:rsid w:val="38626FF4"/>
    <w:rsid w:val="388C25B9"/>
    <w:rsid w:val="389BE80C"/>
    <w:rsid w:val="38A75FBC"/>
    <w:rsid w:val="38A93267"/>
    <w:rsid w:val="38AEE54D"/>
    <w:rsid w:val="38DC8484"/>
    <w:rsid w:val="38E0FA36"/>
    <w:rsid w:val="38F08043"/>
    <w:rsid w:val="3912DC78"/>
    <w:rsid w:val="3920C1FC"/>
    <w:rsid w:val="3935102D"/>
    <w:rsid w:val="393ADC5D"/>
    <w:rsid w:val="396961D4"/>
    <w:rsid w:val="396CC63D"/>
    <w:rsid w:val="396E5E0C"/>
    <w:rsid w:val="397AB491"/>
    <w:rsid w:val="398222A2"/>
    <w:rsid w:val="3986E476"/>
    <w:rsid w:val="3989E89E"/>
    <w:rsid w:val="3998A9DB"/>
    <w:rsid w:val="399FFA5A"/>
    <w:rsid w:val="39BCB924"/>
    <w:rsid w:val="39BD6519"/>
    <w:rsid w:val="39D6713D"/>
    <w:rsid w:val="39E61949"/>
    <w:rsid w:val="3A1159C2"/>
    <w:rsid w:val="3A1C7395"/>
    <w:rsid w:val="3A22EA3A"/>
    <w:rsid w:val="3A291FB1"/>
    <w:rsid w:val="3A2F5EBB"/>
    <w:rsid w:val="3A39E392"/>
    <w:rsid w:val="3A47AFCF"/>
    <w:rsid w:val="3A4F77C6"/>
    <w:rsid w:val="3A6BD4E9"/>
    <w:rsid w:val="3A7AA0DD"/>
    <w:rsid w:val="3A85E645"/>
    <w:rsid w:val="3A89A990"/>
    <w:rsid w:val="3A8A0290"/>
    <w:rsid w:val="3A94C049"/>
    <w:rsid w:val="3A997FCA"/>
    <w:rsid w:val="3AAD1DA1"/>
    <w:rsid w:val="3AB7C563"/>
    <w:rsid w:val="3AC2F807"/>
    <w:rsid w:val="3AD460C2"/>
    <w:rsid w:val="3AE0B236"/>
    <w:rsid w:val="3AF0FE85"/>
    <w:rsid w:val="3AF64031"/>
    <w:rsid w:val="3AFE2DB7"/>
    <w:rsid w:val="3B0C404D"/>
    <w:rsid w:val="3B10F51B"/>
    <w:rsid w:val="3B112A77"/>
    <w:rsid w:val="3B11E6A8"/>
    <w:rsid w:val="3B122B15"/>
    <w:rsid w:val="3B17DC1F"/>
    <w:rsid w:val="3B2FB8DA"/>
    <w:rsid w:val="3B328114"/>
    <w:rsid w:val="3B345446"/>
    <w:rsid w:val="3B406056"/>
    <w:rsid w:val="3B475C54"/>
    <w:rsid w:val="3B52C47A"/>
    <w:rsid w:val="3B706C06"/>
    <w:rsid w:val="3B70A182"/>
    <w:rsid w:val="3B725DD7"/>
    <w:rsid w:val="3B7A4E15"/>
    <w:rsid w:val="3B7EAE52"/>
    <w:rsid w:val="3B891431"/>
    <w:rsid w:val="3B9170F3"/>
    <w:rsid w:val="3B97630B"/>
    <w:rsid w:val="3BAE38EF"/>
    <w:rsid w:val="3BDA9581"/>
    <w:rsid w:val="3BE40267"/>
    <w:rsid w:val="3BE68A0D"/>
    <w:rsid w:val="3BE8D101"/>
    <w:rsid w:val="3C07E646"/>
    <w:rsid w:val="3C2195CC"/>
    <w:rsid w:val="3C3D045A"/>
    <w:rsid w:val="3C3ED9A7"/>
    <w:rsid w:val="3C575ED5"/>
    <w:rsid w:val="3C5E6B03"/>
    <w:rsid w:val="3C6A5B65"/>
    <w:rsid w:val="3C6B7BD0"/>
    <w:rsid w:val="3C73990A"/>
    <w:rsid w:val="3C7A00E6"/>
    <w:rsid w:val="3C89E69E"/>
    <w:rsid w:val="3C9F257C"/>
    <w:rsid w:val="3CAED332"/>
    <w:rsid w:val="3CB69E1E"/>
    <w:rsid w:val="3CBD3DBA"/>
    <w:rsid w:val="3CBECB7D"/>
    <w:rsid w:val="3CBF252F"/>
    <w:rsid w:val="3CC66C32"/>
    <w:rsid w:val="3CC958AD"/>
    <w:rsid w:val="3CDA8366"/>
    <w:rsid w:val="3CE0CCD1"/>
    <w:rsid w:val="3CF15A07"/>
    <w:rsid w:val="3CF91E94"/>
    <w:rsid w:val="3CFABAFF"/>
    <w:rsid w:val="3D1A8724"/>
    <w:rsid w:val="3D2671DD"/>
    <w:rsid w:val="3D38AB9E"/>
    <w:rsid w:val="3D4294F6"/>
    <w:rsid w:val="3D5212C1"/>
    <w:rsid w:val="3D57DF5B"/>
    <w:rsid w:val="3D661B59"/>
    <w:rsid w:val="3D67EFB4"/>
    <w:rsid w:val="3D6FCE79"/>
    <w:rsid w:val="3D6FCE79"/>
    <w:rsid w:val="3D8D4F6F"/>
    <w:rsid w:val="3DC6898F"/>
    <w:rsid w:val="3DCFE758"/>
    <w:rsid w:val="3DDC3E89"/>
    <w:rsid w:val="3DF266D3"/>
    <w:rsid w:val="3E02F3E2"/>
    <w:rsid w:val="3E09D4D6"/>
    <w:rsid w:val="3E0DDBC1"/>
    <w:rsid w:val="3E1852F8"/>
    <w:rsid w:val="3E290663"/>
    <w:rsid w:val="3E526E7F"/>
    <w:rsid w:val="3E620289"/>
    <w:rsid w:val="3E623C93"/>
    <w:rsid w:val="3E6762B3"/>
    <w:rsid w:val="3E69D871"/>
    <w:rsid w:val="3E7510E1"/>
    <w:rsid w:val="3E7629B6"/>
    <w:rsid w:val="3E7FFB7A"/>
    <w:rsid w:val="3E82A75B"/>
    <w:rsid w:val="3EC6A5EB"/>
    <w:rsid w:val="3ED06F94"/>
    <w:rsid w:val="3EEF41DC"/>
    <w:rsid w:val="3EF75E1E"/>
    <w:rsid w:val="3EFF6E3F"/>
    <w:rsid w:val="3EFF6E3F"/>
    <w:rsid w:val="3F2F8236"/>
    <w:rsid w:val="3F37F457"/>
    <w:rsid w:val="3F4A2E10"/>
    <w:rsid w:val="3F5D6399"/>
    <w:rsid w:val="3F614CC4"/>
    <w:rsid w:val="3F6BD6B3"/>
    <w:rsid w:val="3F743557"/>
    <w:rsid w:val="3F8ED11A"/>
    <w:rsid w:val="3FA85F03"/>
    <w:rsid w:val="3FC73E02"/>
    <w:rsid w:val="3FCA3174"/>
    <w:rsid w:val="3FCC1902"/>
    <w:rsid w:val="3FCE6E60"/>
    <w:rsid w:val="3FD2C1C1"/>
    <w:rsid w:val="3FFAA24C"/>
    <w:rsid w:val="3FFDFABA"/>
    <w:rsid w:val="4009329F"/>
    <w:rsid w:val="400AE31E"/>
    <w:rsid w:val="400BD89C"/>
    <w:rsid w:val="40137095"/>
    <w:rsid w:val="401471FE"/>
    <w:rsid w:val="4020AB64"/>
    <w:rsid w:val="402D19A8"/>
    <w:rsid w:val="4040742D"/>
    <w:rsid w:val="4066C707"/>
    <w:rsid w:val="406CCA3E"/>
    <w:rsid w:val="406DC29B"/>
    <w:rsid w:val="40711C1F"/>
    <w:rsid w:val="40A623A8"/>
    <w:rsid w:val="40AAB855"/>
    <w:rsid w:val="40B91B7B"/>
    <w:rsid w:val="40BECAFE"/>
    <w:rsid w:val="40C67232"/>
    <w:rsid w:val="40D921D3"/>
    <w:rsid w:val="40D9E277"/>
    <w:rsid w:val="40E4FF8F"/>
    <w:rsid w:val="41144E25"/>
    <w:rsid w:val="413A2460"/>
    <w:rsid w:val="415D57C1"/>
    <w:rsid w:val="416459DA"/>
    <w:rsid w:val="416518D5"/>
    <w:rsid w:val="416E8740"/>
    <w:rsid w:val="4189DD6B"/>
    <w:rsid w:val="419B3DE6"/>
    <w:rsid w:val="41A71041"/>
    <w:rsid w:val="41B3B9AA"/>
    <w:rsid w:val="41C7FE2A"/>
    <w:rsid w:val="41E32252"/>
    <w:rsid w:val="41E4B63A"/>
    <w:rsid w:val="41E6FE0F"/>
    <w:rsid w:val="4204A1E9"/>
    <w:rsid w:val="421A376E"/>
    <w:rsid w:val="422BFA3F"/>
    <w:rsid w:val="422CED84"/>
    <w:rsid w:val="422E3626"/>
    <w:rsid w:val="422FC08D"/>
    <w:rsid w:val="4248444E"/>
    <w:rsid w:val="424B74C5"/>
    <w:rsid w:val="4250BBBB"/>
    <w:rsid w:val="4290A5E0"/>
    <w:rsid w:val="4294779E"/>
    <w:rsid w:val="42A03D89"/>
    <w:rsid w:val="42A12622"/>
    <w:rsid w:val="42AB9249"/>
    <w:rsid w:val="42E553AD"/>
    <w:rsid w:val="42FABC69"/>
    <w:rsid w:val="4304772C"/>
    <w:rsid w:val="43048FD2"/>
    <w:rsid w:val="430667B0"/>
    <w:rsid w:val="430C0B91"/>
    <w:rsid w:val="431336C4"/>
    <w:rsid w:val="43242229"/>
    <w:rsid w:val="432C5F21"/>
    <w:rsid w:val="432ED053"/>
    <w:rsid w:val="433AE1B8"/>
    <w:rsid w:val="4366CC7D"/>
    <w:rsid w:val="436FBD68"/>
    <w:rsid w:val="4388B76C"/>
    <w:rsid w:val="4388E9D9"/>
    <w:rsid w:val="4391137E"/>
    <w:rsid w:val="43947A3D"/>
    <w:rsid w:val="43BA2134"/>
    <w:rsid w:val="43D0133E"/>
    <w:rsid w:val="43D5E59C"/>
    <w:rsid w:val="43DA5073"/>
    <w:rsid w:val="43E2EF26"/>
    <w:rsid w:val="43EB54A9"/>
    <w:rsid w:val="43ED97D1"/>
    <w:rsid w:val="43F87E75"/>
    <w:rsid w:val="43FC71D2"/>
    <w:rsid w:val="4402C1F0"/>
    <w:rsid w:val="4405C02F"/>
    <w:rsid w:val="44082EF0"/>
    <w:rsid w:val="4432DC4B"/>
    <w:rsid w:val="443CF683"/>
    <w:rsid w:val="4445C453"/>
    <w:rsid w:val="444AE03D"/>
    <w:rsid w:val="4450C791"/>
    <w:rsid w:val="4451C672"/>
    <w:rsid w:val="44621AAB"/>
    <w:rsid w:val="4463841B"/>
    <w:rsid w:val="4483C241"/>
    <w:rsid w:val="448D9C42"/>
    <w:rsid w:val="448FC24F"/>
    <w:rsid w:val="449E254D"/>
    <w:rsid w:val="44CC021B"/>
    <w:rsid w:val="44D87F5A"/>
    <w:rsid w:val="44DA68A4"/>
    <w:rsid w:val="44E658D9"/>
    <w:rsid w:val="44F62876"/>
    <w:rsid w:val="44F897CA"/>
    <w:rsid w:val="45091150"/>
    <w:rsid w:val="450CB5FE"/>
    <w:rsid w:val="45215B03"/>
    <w:rsid w:val="452534F1"/>
    <w:rsid w:val="45257336"/>
    <w:rsid w:val="452F6437"/>
    <w:rsid w:val="452F8120"/>
    <w:rsid w:val="453627D3"/>
    <w:rsid w:val="453FC7DB"/>
    <w:rsid w:val="4541F278"/>
    <w:rsid w:val="454581D9"/>
    <w:rsid w:val="4551C611"/>
    <w:rsid w:val="45531C50"/>
    <w:rsid w:val="45531C50"/>
    <w:rsid w:val="455ADC20"/>
    <w:rsid w:val="455F0219"/>
    <w:rsid w:val="45633ABD"/>
    <w:rsid w:val="45703539"/>
    <w:rsid w:val="4577F93D"/>
    <w:rsid w:val="459539FB"/>
    <w:rsid w:val="459984E2"/>
    <w:rsid w:val="45A1A4CD"/>
    <w:rsid w:val="45A2E6CF"/>
    <w:rsid w:val="45A484CA"/>
    <w:rsid w:val="45A56E99"/>
    <w:rsid w:val="45B0003C"/>
    <w:rsid w:val="45C6A138"/>
    <w:rsid w:val="45C76AC4"/>
    <w:rsid w:val="45EA8D3F"/>
    <w:rsid w:val="45ED02F9"/>
    <w:rsid w:val="460BCFB6"/>
    <w:rsid w:val="46107D36"/>
    <w:rsid w:val="4617A087"/>
    <w:rsid w:val="46334A81"/>
    <w:rsid w:val="463E0872"/>
    <w:rsid w:val="46538061"/>
    <w:rsid w:val="46612133"/>
    <w:rsid w:val="466D2A95"/>
    <w:rsid w:val="467C8C04"/>
    <w:rsid w:val="468AA8B3"/>
    <w:rsid w:val="468DE551"/>
    <w:rsid w:val="46908293"/>
    <w:rsid w:val="46AB1920"/>
    <w:rsid w:val="46B54721"/>
    <w:rsid w:val="46B6EB75"/>
    <w:rsid w:val="46C9FC5D"/>
    <w:rsid w:val="46CF8A02"/>
    <w:rsid w:val="46D307A0"/>
    <w:rsid w:val="46D65D73"/>
    <w:rsid w:val="46DA1E73"/>
    <w:rsid w:val="46DCA4A3"/>
    <w:rsid w:val="46ECBDC5"/>
    <w:rsid w:val="46EEECB1"/>
    <w:rsid w:val="46F70E83"/>
    <w:rsid w:val="46F8001A"/>
    <w:rsid w:val="46FC0BDC"/>
    <w:rsid w:val="470C139A"/>
    <w:rsid w:val="4742237D"/>
    <w:rsid w:val="47424130"/>
    <w:rsid w:val="4742FA93"/>
    <w:rsid w:val="474484F2"/>
    <w:rsid w:val="47469671"/>
    <w:rsid w:val="4765A4F0"/>
    <w:rsid w:val="478A6145"/>
    <w:rsid w:val="47AC4D97"/>
    <w:rsid w:val="47C1F245"/>
    <w:rsid w:val="47EC3761"/>
    <w:rsid w:val="47FEFF2F"/>
    <w:rsid w:val="48014521"/>
    <w:rsid w:val="485FA29B"/>
    <w:rsid w:val="486168ED"/>
    <w:rsid w:val="486DC895"/>
    <w:rsid w:val="487CA32F"/>
    <w:rsid w:val="488039B7"/>
    <w:rsid w:val="488ABD12"/>
    <w:rsid w:val="4896AB9D"/>
    <w:rsid w:val="48A97424"/>
    <w:rsid w:val="48ABE4B8"/>
    <w:rsid w:val="48B15C12"/>
    <w:rsid w:val="48CA12D0"/>
    <w:rsid w:val="48E8D32C"/>
    <w:rsid w:val="490E6542"/>
    <w:rsid w:val="4914A5FE"/>
    <w:rsid w:val="492A06DF"/>
    <w:rsid w:val="495581F9"/>
    <w:rsid w:val="495B33A9"/>
    <w:rsid w:val="495E5148"/>
    <w:rsid w:val="496EF393"/>
    <w:rsid w:val="49738E71"/>
    <w:rsid w:val="4978DBA8"/>
    <w:rsid w:val="4989DBF4"/>
    <w:rsid w:val="49948650"/>
    <w:rsid w:val="499BA0A5"/>
    <w:rsid w:val="49A260AC"/>
    <w:rsid w:val="4A0D4309"/>
    <w:rsid w:val="4A21829C"/>
    <w:rsid w:val="4A469A0E"/>
    <w:rsid w:val="4A783C25"/>
    <w:rsid w:val="4A801A40"/>
    <w:rsid w:val="4A95FC89"/>
    <w:rsid w:val="4A9C6989"/>
    <w:rsid w:val="4AA26AA2"/>
    <w:rsid w:val="4AC30119"/>
    <w:rsid w:val="4AC31DF1"/>
    <w:rsid w:val="4AC31DF1"/>
    <w:rsid w:val="4AC38E8C"/>
    <w:rsid w:val="4ADC36D1"/>
    <w:rsid w:val="4ADC4606"/>
    <w:rsid w:val="4AEF874A"/>
    <w:rsid w:val="4AF9C116"/>
    <w:rsid w:val="4AFDC7BD"/>
    <w:rsid w:val="4B165B58"/>
    <w:rsid w:val="4B1D7794"/>
    <w:rsid w:val="4B2DC518"/>
    <w:rsid w:val="4B329CF3"/>
    <w:rsid w:val="4B3C1953"/>
    <w:rsid w:val="4B3D4797"/>
    <w:rsid w:val="4B48D040"/>
    <w:rsid w:val="4B65EC11"/>
    <w:rsid w:val="4B739AF6"/>
    <w:rsid w:val="4B7736CE"/>
    <w:rsid w:val="4B8326D4"/>
    <w:rsid w:val="4B86828C"/>
    <w:rsid w:val="4B883E4A"/>
    <w:rsid w:val="4BA56957"/>
    <w:rsid w:val="4BE0F6DC"/>
    <w:rsid w:val="4BE52900"/>
    <w:rsid w:val="4BF5EE91"/>
    <w:rsid w:val="4C001B46"/>
    <w:rsid w:val="4C07C0E0"/>
    <w:rsid w:val="4C185D24"/>
    <w:rsid w:val="4C1C09B8"/>
    <w:rsid w:val="4C2B7316"/>
    <w:rsid w:val="4C330269"/>
    <w:rsid w:val="4C3796C9"/>
    <w:rsid w:val="4C570E4C"/>
    <w:rsid w:val="4C579F93"/>
    <w:rsid w:val="4C5BE96C"/>
    <w:rsid w:val="4C5EEE52"/>
    <w:rsid w:val="4C7029DC"/>
    <w:rsid w:val="4C9A98B6"/>
    <w:rsid w:val="4CAD49F6"/>
    <w:rsid w:val="4CBFF3A1"/>
    <w:rsid w:val="4CCC8CA5"/>
    <w:rsid w:val="4CDF408B"/>
    <w:rsid w:val="4D05A66D"/>
    <w:rsid w:val="4D1365EA"/>
    <w:rsid w:val="4D1EADF0"/>
    <w:rsid w:val="4D1EF735"/>
    <w:rsid w:val="4D2172C7"/>
    <w:rsid w:val="4D30311D"/>
    <w:rsid w:val="4D3E4B30"/>
    <w:rsid w:val="4D45BA4C"/>
    <w:rsid w:val="4D528EEE"/>
    <w:rsid w:val="4D5408B4"/>
    <w:rsid w:val="4D805CDA"/>
    <w:rsid w:val="4D85F34F"/>
    <w:rsid w:val="4D88FF6F"/>
    <w:rsid w:val="4D9310E0"/>
    <w:rsid w:val="4D937A18"/>
    <w:rsid w:val="4DA0C31B"/>
    <w:rsid w:val="4DB86EE4"/>
    <w:rsid w:val="4DB8AE91"/>
    <w:rsid w:val="4DC2BD2B"/>
    <w:rsid w:val="4DC7175E"/>
    <w:rsid w:val="4DDB97A1"/>
    <w:rsid w:val="4DEA3A2C"/>
    <w:rsid w:val="4DFABEB3"/>
    <w:rsid w:val="4E002F6E"/>
    <w:rsid w:val="4E0B14B9"/>
    <w:rsid w:val="4E1FCFA4"/>
    <w:rsid w:val="4E254FCF"/>
    <w:rsid w:val="4E30FE61"/>
    <w:rsid w:val="4E3655BB"/>
    <w:rsid w:val="4E387068"/>
    <w:rsid w:val="4E54D105"/>
    <w:rsid w:val="4E54E448"/>
    <w:rsid w:val="4E55FA3E"/>
    <w:rsid w:val="4E5A552E"/>
    <w:rsid w:val="4E656AAE"/>
    <w:rsid w:val="4E685D06"/>
    <w:rsid w:val="4E6E40B3"/>
    <w:rsid w:val="4EBA7CE2"/>
    <w:rsid w:val="4ED02FEC"/>
    <w:rsid w:val="4EEAAE6C"/>
    <w:rsid w:val="4F13578D"/>
    <w:rsid w:val="4F1A31E9"/>
    <w:rsid w:val="4F647B1E"/>
    <w:rsid w:val="4F8CDD31"/>
    <w:rsid w:val="4F968F14"/>
    <w:rsid w:val="4F9C3965"/>
    <w:rsid w:val="4F9E371F"/>
    <w:rsid w:val="4FA7CA9E"/>
    <w:rsid w:val="4FA9CB32"/>
    <w:rsid w:val="4FB93F09"/>
    <w:rsid w:val="4FC00D77"/>
    <w:rsid w:val="4FC8E65D"/>
    <w:rsid w:val="4FCBFC70"/>
    <w:rsid w:val="4FEB050A"/>
    <w:rsid w:val="4FF0E8B7"/>
    <w:rsid w:val="4FF1D406"/>
    <w:rsid w:val="500144DB"/>
    <w:rsid w:val="50184BFB"/>
    <w:rsid w:val="5018B282"/>
    <w:rsid w:val="5018B39C"/>
    <w:rsid w:val="5023FF3C"/>
    <w:rsid w:val="5028FD75"/>
    <w:rsid w:val="502A9C2E"/>
    <w:rsid w:val="5044B68D"/>
    <w:rsid w:val="5064F765"/>
    <w:rsid w:val="506FAA6A"/>
    <w:rsid w:val="50774A5D"/>
    <w:rsid w:val="5081CCAA"/>
    <w:rsid w:val="5092BA87"/>
    <w:rsid w:val="509C558F"/>
    <w:rsid w:val="50A06FC9"/>
    <w:rsid w:val="50A25031"/>
    <w:rsid w:val="50A4E2F9"/>
    <w:rsid w:val="50B89AC2"/>
    <w:rsid w:val="50C4C276"/>
    <w:rsid w:val="50C4C8A1"/>
    <w:rsid w:val="50D43996"/>
    <w:rsid w:val="50E40D9E"/>
    <w:rsid w:val="50EFBF7F"/>
    <w:rsid w:val="51145479"/>
    <w:rsid w:val="512959A9"/>
    <w:rsid w:val="5132F516"/>
    <w:rsid w:val="5155B577"/>
    <w:rsid w:val="51660FEA"/>
    <w:rsid w:val="516C8680"/>
    <w:rsid w:val="517F7CF3"/>
    <w:rsid w:val="518022DB"/>
    <w:rsid w:val="5188A89F"/>
    <w:rsid w:val="5189FD7C"/>
    <w:rsid w:val="518CB918"/>
    <w:rsid w:val="519ED2E6"/>
    <w:rsid w:val="51AE2FD5"/>
    <w:rsid w:val="51BA5A41"/>
    <w:rsid w:val="51BF9ACF"/>
    <w:rsid w:val="51C9E89F"/>
    <w:rsid w:val="51E10254"/>
    <w:rsid w:val="51EC89D7"/>
    <w:rsid w:val="51F02994"/>
    <w:rsid w:val="51F3C91E"/>
    <w:rsid w:val="51F62CCF"/>
    <w:rsid w:val="521F7356"/>
    <w:rsid w:val="5221E29D"/>
    <w:rsid w:val="522843EC"/>
    <w:rsid w:val="5236D05F"/>
    <w:rsid w:val="52389BB3"/>
    <w:rsid w:val="524D1A53"/>
    <w:rsid w:val="52540D68"/>
    <w:rsid w:val="52540D68"/>
    <w:rsid w:val="525C7092"/>
    <w:rsid w:val="527A5241"/>
    <w:rsid w:val="5281E5D7"/>
    <w:rsid w:val="52825E4A"/>
    <w:rsid w:val="528F07A6"/>
    <w:rsid w:val="5295FE3E"/>
    <w:rsid w:val="529F82BA"/>
    <w:rsid w:val="52A10B27"/>
    <w:rsid w:val="52A38D4A"/>
    <w:rsid w:val="52A74E92"/>
    <w:rsid w:val="52B12885"/>
    <w:rsid w:val="52D3E0B2"/>
    <w:rsid w:val="52E35D21"/>
    <w:rsid w:val="52E4F624"/>
    <w:rsid w:val="52EBA2FA"/>
    <w:rsid w:val="52ED4D8D"/>
    <w:rsid w:val="530CDD87"/>
    <w:rsid w:val="531E1016"/>
    <w:rsid w:val="53211453"/>
    <w:rsid w:val="532B98FF"/>
    <w:rsid w:val="53487FA0"/>
    <w:rsid w:val="5351E433"/>
    <w:rsid w:val="535434E2"/>
    <w:rsid w:val="5382043D"/>
    <w:rsid w:val="53823393"/>
    <w:rsid w:val="5385D4D2"/>
    <w:rsid w:val="53AB0CDF"/>
    <w:rsid w:val="53B61AE4"/>
    <w:rsid w:val="53BB43B7"/>
    <w:rsid w:val="53BC2002"/>
    <w:rsid w:val="53CB7923"/>
    <w:rsid w:val="53D8846D"/>
    <w:rsid w:val="53D8B09A"/>
    <w:rsid w:val="53D9381B"/>
    <w:rsid w:val="53E8EAB4"/>
    <w:rsid w:val="53ED043D"/>
    <w:rsid w:val="53F107E7"/>
    <w:rsid w:val="53F68DA9"/>
    <w:rsid w:val="5406AA8E"/>
    <w:rsid w:val="540E7EA6"/>
    <w:rsid w:val="54252183"/>
    <w:rsid w:val="542B83B1"/>
    <w:rsid w:val="54418153"/>
    <w:rsid w:val="544D0894"/>
    <w:rsid w:val="545D5DE1"/>
    <w:rsid w:val="546B3EAB"/>
    <w:rsid w:val="547A563D"/>
    <w:rsid w:val="548FA741"/>
    <w:rsid w:val="54ACDC32"/>
    <w:rsid w:val="54B7FC4C"/>
    <w:rsid w:val="54CE7984"/>
    <w:rsid w:val="54D30EB6"/>
    <w:rsid w:val="5502F63F"/>
    <w:rsid w:val="55192DA1"/>
    <w:rsid w:val="55255F5B"/>
    <w:rsid w:val="55571418"/>
    <w:rsid w:val="55699558"/>
    <w:rsid w:val="557402E5"/>
    <w:rsid w:val="559D343A"/>
    <w:rsid w:val="55AAFA21"/>
    <w:rsid w:val="55CAE9B0"/>
    <w:rsid w:val="55CEB00E"/>
    <w:rsid w:val="55D36B61"/>
    <w:rsid w:val="55DD81DD"/>
    <w:rsid w:val="55E8D8F5"/>
    <w:rsid w:val="56087E19"/>
    <w:rsid w:val="562442D5"/>
    <w:rsid w:val="56387BF5"/>
    <w:rsid w:val="5645D995"/>
    <w:rsid w:val="565125D9"/>
    <w:rsid w:val="565799C8"/>
    <w:rsid w:val="56590DC3"/>
    <w:rsid w:val="565BF88A"/>
    <w:rsid w:val="566D6E55"/>
    <w:rsid w:val="567A23AD"/>
    <w:rsid w:val="5687F520"/>
    <w:rsid w:val="56973E9D"/>
    <w:rsid w:val="56AB9E7A"/>
    <w:rsid w:val="56AC67D9"/>
    <w:rsid w:val="56AF2276"/>
    <w:rsid w:val="56B5285D"/>
    <w:rsid w:val="56BD1A97"/>
    <w:rsid w:val="56BD3E4E"/>
    <w:rsid w:val="56C0543E"/>
    <w:rsid w:val="56D5F50A"/>
    <w:rsid w:val="56DC8F1E"/>
    <w:rsid w:val="56EDD6BF"/>
    <w:rsid w:val="57089EE8"/>
    <w:rsid w:val="572E7857"/>
    <w:rsid w:val="574108FA"/>
    <w:rsid w:val="574B52E7"/>
    <w:rsid w:val="574CC620"/>
    <w:rsid w:val="57552CEB"/>
    <w:rsid w:val="575A4114"/>
    <w:rsid w:val="575E777A"/>
    <w:rsid w:val="57789504"/>
    <w:rsid w:val="57798038"/>
    <w:rsid w:val="5784A956"/>
    <w:rsid w:val="57882AE3"/>
    <w:rsid w:val="57AA9F32"/>
    <w:rsid w:val="57B90768"/>
    <w:rsid w:val="57BFA421"/>
    <w:rsid w:val="57D44212"/>
    <w:rsid w:val="57EAB2CF"/>
    <w:rsid w:val="57F00A8D"/>
    <w:rsid w:val="57F9358D"/>
    <w:rsid w:val="580B1CDC"/>
    <w:rsid w:val="58130CAC"/>
    <w:rsid w:val="5834A5FF"/>
    <w:rsid w:val="5834EE0A"/>
    <w:rsid w:val="583592A7"/>
    <w:rsid w:val="5841C4A9"/>
    <w:rsid w:val="5855C9D2"/>
    <w:rsid w:val="5855C9D2"/>
    <w:rsid w:val="585D262F"/>
    <w:rsid w:val="586B38C1"/>
    <w:rsid w:val="588330FC"/>
    <w:rsid w:val="588EB4DA"/>
    <w:rsid w:val="5894A3E5"/>
    <w:rsid w:val="5894A3E5"/>
    <w:rsid w:val="5897E2CE"/>
    <w:rsid w:val="58A0408B"/>
    <w:rsid w:val="58AFD8B1"/>
    <w:rsid w:val="58BC5BD7"/>
    <w:rsid w:val="58C6E27A"/>
    <w:rsid w:val="58DE1A45"/>
    <w:rsid w:val="58EFD328"/>
    <w:rsid w:val="58F74441"/>
    <w:rsid w:val="58FBF1F9"/>
    <w:rsid w:val="5902FE2A"/>
    <w:rsid w:val="590B0C23"/>
    <w:rsid w:val="59176697"/>
    <w:rsid w:val="5921C09F"/>
    <w:rsid w:val="5932DEF7"/>
    <w:rsid w:val="5933E125"/>
    <w:rsid w:val="593A3676"/>
    <w:rsid w:val="59571EF9"/>
    <w:rsid w:val="59719990"/>
    <w:rsid w:val="597A8A47"/>
    <w:rsid w:val="5987EC5C"/>
    <w:rsid w:val="59880D14"/>
    <w:rsid w:val="59880F3D"/>
    <w:rsid w:val="5993BA84"/>
    <w:rsid w:val="5999D4D6"/>
    <w:rsid w:val="599BAD1F"/>
    <w:rsid w:val="599FB883"/>
    <w:rsid w:val="59A80ABE"/>
    <w:rsid w:val="59B241FD"/>
    <w:rsid w:val="59BF63C3"/>
    <w:rsid w:val="59D22F6A"/>
    <w:rsid w:val="59DBC815"/>
    <w:rsid w:val="59DC7E4B"/>
    <w:rsid w:val="59DE3C61"/>
    <w:rsid w:val="59E0C362"/>
    <w:rsid w:val="59EA1C13"/>
    <w:rsid w:val="5A18291A"/>
    <w:rsid w:val="5A1A53A4"/>
    <w:rsid w:val="5A295506"/>
    <w:rsid w:val="5A348D64"/>
    <w:rsid w:val="5A4B0320"/>
    <w:rsid w:val="5A4C5E52"/>
    <w:rsid w:val="5A53FD22"/>
    <w:rsid w:val="5A5D43FD"/>
    <w:rsid w:val="5A78B9CC"/>
    <w:rsid w:val="5AA6DC84"/>
    <w:rsid w:val="5AAC12A4"/>
    <w:rsid w:val="5AC5CA3A"/>
    <w:rsid w:val="5ACB88D4"/>
    <w:rsid w:val="5ACC34C9"/>
    <w:rsid w:val="5AE2DED5"/>
    <w:rsid w:val="5AE7BEB8"/>
    <w:rsid w:val="5AEB483B"/>
    <w:rsid w:val="5AECF729"/>
    <w:rsid w:val="5B047D12"/>
    <w:rsid w:val="5B05774C"/>
    <w:rsid w:val="5B279D5F"/>
    <w:rsid w:val="5B29AEE3"/>
    <w:rsid w:val="5B30A0D8"/>
    <w:rsid w:val="5B32208A"/>
    <w:rsid w:val="5B346C73"/>
    <w:rsid w:val="5B35A537"/>
    <w:rsid w:val="5B60092F"/>
    <w:rsid w:val="5B677E3E"/>
    <w:rsid w:val="5B82F84F"/>
    <w:rsid w:val="5B87D7BB"/>
    <w:rsid w:val="5B886F3E"/>
    <w:rsid w:val="5B8AF181"/>
    <w:rsid w:val="5B90DBE1"/>
    <w:rsid w:val="5B923AE8"/>
    <w:rsid w:val="5B955FA4"/>
    <w:rsid w:val="5BB056CB"/>
    <w:rsid w:val="5BC416AB"/>
    <w:rsid w:val="5BC6559C"/>
    <w:rsid w:val="5BCFAECD"/>
    <w:rsid w:val="5BDC79E1"/>
    <w:rsid w:val="5BE93AD7"/>
    <w:rsid w:val="5BEBDA17"/>
    <w:rsid w:val="5C432B0B"/>
    <w:rsid w:val="5C489E83"/>
    <w:rsid w:val="5C53CC6B"/>
    <w:rsid w:val="5C542525"/>
    <w:rsid w:val="5C75121C"/>
    <w:rsid w:val="5C7935D9"/>
    <w:rsid w:val="5C8250A6"/>
    <w:rsid w:val="5C8282BA"/>
    <w:rsid w:val="5C9D3702"/>
    <w:rsid w:val="5CADDBAA"/>
    <w:rsid w:val="5CC36DC0"/>
    <w:rsid w:val="5CC7FE8B"/>
    <w:rsid w:val="5D205A21"/>
    <w:rsid w:val="5D309752"/>
    <w:rsid w:val="5D420C3E"/>
    <w:rsid w:val="5D4ACFA9"/>
    <w:rsid w:val="5D4E0BF9"/>
    <w:rsid w:val="5D4F39E9"/>
    <w:rsid w:val="5D5A780A"/>
    <w:rsid w:val="5D5D1E56"/>
    <w:rsid w:val="5D62F51B"/>
    <w:rsid w:val="5D671613"/>
    <w:rsid w:val="5D6FF11F"/>
    <w:rsid w:val="5D713D8F"/>
    <w:rsid w:val="5DACD812"/>
    <w:rsid w:val="5DBECF11"/>
    <w:rsid w:val="5E03FE80"/>
    <w:rsid w:val="5E04F4E8"/>
    <w:rsid w:val="5E0DA799"/>
    <w:rsid w:val="5E0DE5E4"/>
    <w:rsid w:val="5E157D1B"/>
    <w:rsid w:val="5E1A9BA3"/>
    <w:rsid w:val="5E28B424"/>
    <w:rsid w:val="5E438B52"/>
    <w:rsid w:val="5E55E8F0"/>
    <w:rsid w:val="5E570FA0"/>
    <w:rsid w:val="5E5E4AB4"/>
    <w:rsid w:val="5E79C67D"/>
    <w:rsid w:val="5E8E97F5"/>
    <w:rsid w:val="5E956BA9"/>
    <w:rsid w:val="5EA922DB"/>
    <w:rsid w:val="5EBA6CF7"/>
    <w:rsid w:val="5EC37883"/>
    <w:rsid w:val="5ED3B043"/>
    <w:rsid w:val="5EE1F304"/>
    <w:rsid w:val="5EE396D7"/>
    <w:rsid w:val="5EFA459E"/>
    <w:rsid w:val="5EFDF65E"/>
    <w:rsid w:val="5F290C50"/>
    <w:rsid w:val="5F46A7CB"/>
    <w:rsid w:val="5F46CCA4"/>
    <w:rsid w:val="5F4DE141"/>
    <w:rsid w:val="5F4FC282"/>
    <w:rsid w:val="5F535039"/>
    <w:rsid w:val="5F60575F"/>
    <w:rsid w:val="5F706E7F"/>
    <w:rsid w:val="5F77FD7A"/>
    <w:rsid w:val="5F85D909"/>
    <w:rsid w:val="5F92CEDB"/>
    <w:rsid w:val="5F98EC32"/>
    <w:rsid w:val="5FA19142"/>
    <w:rsid w:val="5FAEE807"/>
    <w:rsid w:val="5FBD1392"/>
    <w:rsid w:val="5FC07AA2"/>
    <w:rsid w:val="5FD9B86B"/>
    <w:rsid w:val="5FE17913"/>
    <w:rsid w:val="5FF177F2"/>
    <w:rsid w:val="5FF69BF3"/>
    <w:rsid w:val="5FFBF58F"/>
    <w:rsid w:val="600658A4"/>
    <w:rsid w:val="60084C84"/>
    <w:rsid w:val="60099546"/>
    <w:rsid w:val="600FB49D"/>
    <w:rsid w:val="601436DF"/>
    <w:rsid w:val="60187DED"/>
    <w:rsid w:val="60220925"/>
    <w:rsid w:val="6024AB22"/>
    <w:rsid w:val="60312AB2"/>
    <w:rsid w:val="6059C145"/>
    <w:rsid w:val="605E5776"/>
    <w:rsid w:val="605F48E4"/>
    <w:rsid w:val="606192BA"/>
    <w:rsid w:val="60691E7E"/>
    <w:rsid w:val="60723F65"/>
    <w:rsid w:val="607F6738"/>
    <w:rsid w:val="608AF79A"/>
    <w:rsid w:val="608F3F01"/>
    <w:rsid w:val="60A86E49"/>
    <w:rsid w:val="60BB2C64"/>
    <w:rsid w:val="60C3E54E"/>
    <w:rsid w:val="60E01CF5"/>
    <w:rsid w:val="60E2782C"/>
    <w:rsid w:val="60E75A1E"/>
    <w:rsid w:val="60E7AD72"/>
    <w:rsid w:val="60F0EA46"/>
    <w:rsid w:val="60F301EF"/>
    <w:rsid w:val="60F9D02F"/>
    <w:rsid w:val="611EADEE"/>
    <w:rsid w:val="61308F0B"/>
    <w:rsid w:val="613945D2"/>
    <w:rsid w:val="613ACA58"/>
    <w:rsid w:val="613B764D"/>
    <w:rsid w:val="614ADD1B"/>
    <w:rsid w:val="6154B179"/>
    <w:rsid w:val="6160D587"/>
    <w:rsid w:val="6163ACE3"/>
    <w:rsid w:val="617626F1"/>
    <w:rsid w:val="617C633F"/>
    <w:rsid w:val="61868910"/>
    <w:rsid w:val="618B43BE"/>
    <w:rsid w:val="61926C54"/>
    <w:rsid w:val="61971350"/>
    <w:rsid w:val="61ABB826"/>
    <w:rsid w:val="61B00740"/>
    <w:rsid w:val="61C05942"/>
    <w:rsid w:val="61CA1B46"/>
    <w:rsid w:val="61CC6C50"/>
    <w:rsid w:val="61CD8AB5"/>
    <w:rsid w:val="61CD8AB5"/>
    <w:rsid w:val="61DEE750"/>
    <w:rsid w:val="61DFBB7D"/>
    <w:rsid w:val="61EB901A"/>
    <w:rsid w:val="61ED0089"/>
    <w:rsid w:val="61F991A0"/>
    <w:rsid w:val="61FADBCB"/>
    <w:rsid w:val="61FB1945"/>
    <w:rsid w:val="61FDBF85"/>
    <w:rsid w:val="62217D1C"/>
    <w:rsid w:val="622DFF3D"/>
    <w:rsid w:val="6237171E"/>
    <w:rsid w:val="623DA972"/>
    <w:rsid w:val="6245B6AD"/>
    <w:rsid w:val="625BDE41"/>
    <w:rsid w:val="62600D57"/>
    <w:rsid w:val="6264C22F"/>
    <w:rsid w:val="628048B0"/>
    <w:rsid w:val="628185D8"/>
    <w:rsid w:val="62893730"/>
    <w:rsid w:val="62B41649"/>
    <w:rsid w:val="62C1269D"/>
    <w:rsid w:val="62C3400D"/>
    <w:rsid w:val="62C5B0F1"/>
    <w:rsid w:val="62C75BFD"/>
    <w:rsid w:val="62CCD578"/>
    <w:rsid w:val="62D0DC1F"/>
    <w:rsid w:val="62F1AE9B"/>
    <w:rsid w:val="62FA79C8"/>
    <w:rsid w:val="6314CB14"/>
    <w:rsid w:val="631AE3A4"/>
    <w:rsid w:val="632C9376"/>
    <w:rsid w:val="6331CA07"/>
    <w:rsid w:val="6336BE68"/>
    <w:rsid w:val="63371FA5"/>
    <w:rsid w:val="63469AC9"/>
    <w:rsid w:val="63544283"/>
    <w:rsid w:val="63688608"/>
    <w:rsid w:val="6371BAC4"/>
    <w:rsid w:val="637F8E37"/>
    <w:rsid w:val="639F9910"/>
    <w:rsid w:val="63C6FAD7"/>
    <w:rsid w:val="63CE317F"/>
    <w:rsid w:val="63D16781"/>
    <w:rsid w:val="63D33EFA"/>
    <w:rsid w:val="63E8A3DC"/>
    <w:rsid w:val="63F9A62B"/>
    <w:rsid w:val="640742AD"/>
    <w:rsid w:val="6415C21D"/>
    <w:rsid w:val="641A18EE"/>
    <w:rsid w:val="643E52A3"/>
    <w:rsid w:val="64414AF6"/>
    <w:rsid w:val="6442D830"/>
    <w:rsid w:val="644D7449"/>
    <w:rsid w:val="644F3151"/>
    <w:rsid w:val="6450AB22"/>
    <w:rsid w:val="6470519C"/>
    <w:rsid w:val="64897F1E"/>
    <w:rsid w:val="649C0DF1"/>
    <w:rsid w:val="64D66D2B"/>
    <w:rsid w:val="64E0E2AC"/>
    <w:rsid w:val="64EDFA5F"/>
    <w:rsid w:val="64F379FC"/>
    <w:rsid w:val="64FD10FE"/>
    <w:rsid w:val="650CC986"/>
    <w:rsid w:val="65254BE8"/>
    <w:rsid w:val="6568404B"/>
    <w:rsid w:val="6597B7B3"/>
    <w:rsid w:val="6598FA47"/>
    <w:rsid w:val="65AB27DE"/>
    <w:rsid w:val="65AE406F"/>
    <w:rsid w:val="65B222A4"/>
    <w:rsid w:val="65B5F28F"/>
    <w:rsid w:val="65BB77C0"/>
    <w:rsid w:val="65DD3147"/>
    <w:rsid w:val="660A4E7A"/>
    <w:rsid w:val="660DFE05"/>
    <w:rsid w:val="660E3B7B"/>
    <w:rsid w:val="66317482"/>
    <w:rsid w:val="66471249"/>
    <w:rsid w:val="66637E5E"/>
    <w:rsid w:val="66669776"/>
    <w:rsid w:val="666A5006"/>
    <w:rsid w:val="666C4324"/>
    <w:rsid w:val="6694EC51"/>
    <w:rsid w:val="66BA3A71"/>
    <w:rsid w:val="66C83EB2"/>
    <w:rsid w:val="66D09A9D"/>
    <w:rsid w:val="66DCC312"/>
    <w:rsid w:val="66DD669B"/>
    <w:rsid w:val="66E9453C"/>
    <w:rsid w:val="66FA90FF"/>
    <w:rsid w:val="671EED85"/>
    <w:rsid w:val="67200D5B"/>
    <w:rsid w:val="67205129"/>
    <w:rsid w:val="672748CE"/>
    <w:rsid w:val="6747C288"/>
    <w:rsid w:val="674DEB44"/>
    <w:rsid w:val="6752D1AF"/>
    <w:rsid w:val="6759A736"/>
    <w:rsid w:val="67619704"/>
    <w:rsid w:val="67A6F678"/>
    <w:rsid w:val="67BB5FD5"/>
    <w:rsid w:val="67CF9750"/>
    <w:rsid w:val="67FE2F7A"/>
    <w:rsid w:val="68062067"/>
    <w:rsid w:val="680A7AF2"/>
    <w:rsid w:val="680E0DED"/>
    <w:rsid w:val="681078C6"/>
    <w:rsid w:val="681CFC7D"/>
    <w:rsid w:val="682A6810"/>
    <w:rsid w:val="682C17D8"/>
    <w:rsid w:val="683C4DDD"/>
    <w:rsid w:val="6852FF5A"/>
    <w:rsid w:val="6880A522"/>
    <w:rsid w:val="688366F5"/>
    <w:rsid w:val="6885159D"/>
    <w:rsid w:val="6885BA68"/>
    <w:rsid w:val="68A2B55F"/>
    <w:rsid w:val="68AAF51B"/>
    <w:rsid w:val="68B3DD69"/>
    <w:rsid w:val="68B61B5B"/>
    <w:rsid w:val="68BC218A"/>
    <w:rsid w:val="68F1C494"/>
    <w:rsid w:val="68F57797"/>
    <w:rsid w:val="68F73638"/>
    <w:rsid w:val="69082075"/>
    <w:rsid w:val="690B6593"/>
    <w:rsid w:val="690DB322"/>
    <w:rsid w:val="6920B6B9"/>
    <w:rsid w:val="6923ECDB"/>
    <w:rsid w:val="69291D73"/>
    <w:rsid w:val="69344F57"/>
    <w:rsid w:val="69357304"/>
    <w:rsid w:val="693B5CF6"/>
    <w:rsid w:val="69400CED"/>
    <w:rsid w:val="694C6754"/>
    <w:rsid w:val="694CA7CD"/>
    <w:rsid w:val="695F2782"/>
    <w:rsid w:val="696956C6"/>
    <w:rsid w:val="696DCDE7"/>
    <w:rsid w:val="696F99D5"/>
    <w:rsid w:val="69733871"/>
    <w:rsid w:val="698F7CEF"/>
    <w:rsid w:val="699E304D"/>
    <w:rsid w:val="69A4660C"/>
    <w:rsid w:val="69A4660C"/>
    <w:rsid w:val="69DBB5A1"/>
    <w:rsid w:val="6A0A0F88"/>
    <w:rsid w:val="6A113817"/>
    <w:rsid w:val="6A1D9DDA"/>
    <w:rsid w:val="6A2C8FBF"/>
    <w:rsid w:val="6A3C0225"/>
    <w:rsid w:val="6A4EF4FC"/>
    <w:rsid w:val="6A523AFF"/>
    <w:rsid w:val="6A5D15DA"/>
    <w:rsid w:val="6A64CFE3"/>
    <w:rsid w:val="6A698CB7"/>
    <w:rsid w:val="6A7E322C"/>
    <w:rsid w:val="6A941E4F"/>
    <w:rsid w:val="6AA87CF6"/>
    <w:rsid w:val="6AAFF077"/>
    <w:rsid w:val="6AC256A9"/>
    <w:rsid w:val="6ACA2B66"/>
    <w:rsid w:val="6ACB083A"/>
    <w:rsid w:val="6AF9040B"/>
    <w:rsid w:val="6B073653"/>
    <w:rsid w:val="6B2CC608"/>
    <w:rsid w:val="6B2EF614"/>
    <w:rsid w:val="6B3A42C3"/>
    <w:rsid w:val="6B45AEAF"/>
    <w:rsid w:val="6B49F5DD"/>
    <w:rsid w:val="6B51ACAE"/>
    <w:rsid w:val="6B6A1306"/>
    <w:rsid w:val="6B790AE8"/>
    <w:rsid w:val="6B7D6A5A"/>
    <w:rsid w:val="6BA21F94"/>
    <w:rsid w:val="6BAA6DB3"/>
    <w:rsid w:val="6BB503D8"/>
    <w:rsid w:val="6BBB07B7"/>
    <w:rsid w:val="6BBC4734"/>
    <w:rsid w:val="6BC3E8BF"/>
    <w:rsid w:val="6BD2CC7E"/>
    <w:rsid w:val="6BD4FCE2"/>
    <w:rsid w:val="6BDA5621"/>
    <w:rsid w:val="6BE806A2"/>
    <w:rsid w:val="6C0079E7"/>
    <w:rsid w:val="6C1A00D5"/>
    <w:rsid w:val="6C2136D1"/>
    <w:rsid w:val="6C234DCB"/>
    <w:rsid w:val="6C32F0A2"/>
    <w:rsid w:val="6C33501F"/>
    <w:rsid w:val="6C42D458"/>
    <w:rsid w:val="6C47881F"/>
    <w:rsid w:val="6C49E25D"/>
    <w:rsid w:val="6C4AAC79"/>
    <w:rsid w:val="6C527A11"/>
    <w:rsid w:val="6C536ADA"/>
    <w:rsid w:val="6C56D1B6"/>
    <w:rsid w:val="6C5E48B3"/>
    <w:rsid w:val="6C7E22EC"/>
    <w:rsid w:val="6C870CA0"/>
    <w:rsid w:val="6C8C711F"/>
    <w:rsid w:val="6CAD3182"/>
    <w:rsid w:val="6CBB803C"/>
    <w:rsid w:val="6CBE69D9"/>
    <w:rsid w:val="6CCC10A7"/>
    <w:rsid w:val="6CD88F4F"/>
    <w:rsid w:val="6CE0EE81"/>
    <w:rsid w:val="6CE14F4B"/>
    <w:rsid w:val="6CE44412"/>
    <w:rsid w:val="6D22E7D5"/>
    <w:rsid w:val="6D36D8A8"/>
    <w:rsid w:val="6D4084F4"/>
    <w:rsid w:val="6D48CE92"/>
    <w:rsid w:val="6D56507A"/>
    <w:rsid w:val="6D64DB13"/>
    <w:rsid w:val="6D65D07C"/>
    <w:rsid w:val="6D6B8158"/>
    <w:rsid w:val="6D75BD48"/>
    <w:rsid w:val="6D8D97DB"/>
    <w:rsid w:val="6D9363EA"/>
    <w:rsid w:val="6D98637E"/>
    <w:rsid w:val="6D9990BF"/>
    <w:rsid w:val="6D9AB219"/>
    <w:rsid w:val="6D9B9C1A"/>
    <w:rsid w:val="6DA278F1"/>
    <w:rsid w:val="6DA5286E"/>
    <w:rsid w:val="6DBF2649"/>
    <w:rsid w:val="6DC4B0F3"/>
    <w:rsid w:val="6DC8E8BA"/>
    <w:rsid w:val="6DD21526"/>
    <w:rsid w:val="6DDD8828"/>
    <w:rsid w:val="6DE4DE4B"/>
    <w:rsid w:val="6DE5C890"/>
    <w:rsid w:val="6DF2C242"/>
    <w:rsid w:val="6DF89298"/>
    <w:rsid w:val="6DFA32F6"/>
    <w:rsid w:val="6DFC2905"/>
    <w:rsid w:val="6E011AD8"/>
    <w:rsid w:val="6E0AF2E1"/>
    <w:rsid w:val="6E19F955"/>
    <w:rsid w:val="6E22BBE9"/>
    <w:rsid w:val="6E33448B"/>
    <w:rsid w:val="6E6794A0"/>
    <w:rsid w:val="6E78D65C"/>
    <w:rsid w:val="6E8D21F3"/>
    <w:rsid w:val="6E91D83F"/>
    <w:rsid w:val="6E978857"/>
    <w:rsid w:val="6EA59C00"/>
    <w:rsid w:val="6EABF559"/>
    <w:rsid w:val="6EB8615D"/>
    <w:rsid w:val="6EB8BC25"/>
    <w:rsid w:val="6EC94C51"/>
    <w:rsid w:val="6ED814A8"/>
    <w:rsid w:val="6EE42E68"/>
    <w:rsid w:val="6EF01764"/>
    <w:rsid w:val="6EF220DB"/>
    <w:rsid w:val="6EF90BA7"/>
    <w:rsid w:val="6F05E6AC"/>
    <w:rsid w:val="6F09D8F2"/>
    <w:rsid w:val="6F09FFC0"/>
    <w:rsid w:val="6F1785C0"/>
    <w:rsid w:val="6F2B2BD3"/>
    <w:rsid w:val="6F357C53"/>
    <w:rsid w:val="6F3743B9"/>
    <w:rsid w:val="6F3A62A6"/>
    <w:rsid w:val="6F4F9714"/>
    <w:rsid w:val="6F5D4331"/>
    <w:rsid w:val="6F6B33F5"/>
    <w:rsid w:val="6F7A3275"/>
    <w:rsid w:val="6F7D61F7"/>
    <w:rsid w:val="6F828423"/>
    <w:rsid w:val="6F9EB045"/>
    <w:rsid w:val="6F9F60EF"/>
    <w:rsid w:val="6FA0E44F"/>
    <w:rsid w:val="6FC7894A"/>
    <w:rsid w:val="6FD6BC47"/>
    <w:rsid w:val="6FDDFE32"/>
    <w:rsid w:val="6FE295D5"/>
    <w:rsid w:val="6FF60640"/>
    <w:rsid w:val="6FF667E5"/>
    <w:rsid w:val="700BA38B"/>
    <w:rsid w:val="701D5789"/>
    <w:rsid w:val="70358418"/>
    <w:rsid w:val="70475BB4"/>
    <w:rsid w:val="704C1675"/>
    <w:rsid w:val="7055AE46"/>
    <w:rsid w:val="70714013"/>
    <w:rsid w:val="708EBD5A"/>
    <w:rsid w:val="70998B62"/>
    <w:rsid w:val="709D713E"/>
    <w:rsid w:val="70A29A3B"/>
    <w:rsid w:val="70BCD0E7"/>
    <w:rsid w:val="70BE049D"/>
    <w:rsid w:val="70C614E2"/>
    <w:rsid w:val="70E57F0C"/>
    <w:rsid w:val="70F89BF6"/>
    <w:rsid w:val="711A5D1B"/>
    <w:rsid w:val="71480B3E"/>
    <w:rsid w:val="715D793A"/>
    <w:rsid w:val="7169814A"/>
    <w:rsid w:val="716D5712"/>
    <w:rsid w:val="7180B00C"/>
    <w:rsid w:val="71893573"/>
    <w:rsid w:val="71A49EA7"/>
    <w:rsid w:val="71A77E84"/>
    <w:rsid w:val="71B172BE"/>
    <w:rsid w:val="71B821F9"/>
    <w:rsid w:val="71B86E86"/>
    <w:rsid w:val="71B9151D"/>
    <w:rsid w:val="71B9D1C1"/>
    <w:rsid w:val="71BA56AB"/>
    <w:rsid w:val="71BBD5D3"/>
    <w:rsid w:val="71C2CE41"/>
    <w:rsid w:val="71C53343"/>
    <w:rsid w:val="71C540CD"/>
    <w:rsid w:val="71CF90BA"/>
    <w:rsid w:val="71CFC1D3"/>
    <w:rsid w:val="71ECB22C"/>
    <w:rsid w:val="71F3615D"/>
    <w:rsid w:val="71F5C203"/>
    <w:rsid w:val="72192A95"/>
    <w:rsid w:val="721C49FC"/>
    <w:rsid w:val="721CA950"/>
    <w:rsid w:val="722663DA"/>
    <w:rsid w:val="722B88B8"/>
    <w:rsid w:val="72340E10"/>
    <w:rsid w:val="7234BD15"/>
    <w:rsid w:val="72389205"/>
    <w:rsid w:val="7244B5B2"/>
    <w:rsid w:val="7256D17D"/>
    <w:rsid w:val="7267EC23"/>
    <w:rsid w:val="726DB790"/>
    <w:rsid w:val="727B819D"/>
    <w:rsid w:val="728CFDF6"/>
    <w:rsid w:val="72946C57"/>
    <w:rsid w:val="72A5F1FB"/>
    <w:rsid w:val="72AEF997"/>
    <w:rsid w:val="72C2B615"/>
    <w:rsid w:val="72C78783"/>
    <w:rsid w:val="72CFE565"/>
    <w:rsid w:val="72E37EAC"/>
    <w:rsid w:val="72EA22E0"/>
    <w:rsid w:val="7303785D"/>
    <w:rsid w:val="730B715C"/>
    <w:rsid w:val="73161B03"/>
    <w:rsid w:val="7328A584"/>
    <w:rsid w:val="732AC04A"/>
    <w:rsid w:val="732F89BF"/>
    <w:rsid w:val="733896C1"/>
    <w:rsid w:val="73498001"/>
    <w:rsid w:val="7350F5DE"/>
    <w:rsid w:val="73524B12"/>
    <w:rsid w:val="73531B8D"/>
    <w:rsid w:val="73532F97"/>
    <w:rsid w:val="737CD2E4"/>
    <w:rsid w:val="7385AB21"/>
    <w:rsid w:val="7397A57C"/>
    <w:rsid w:val="7398B4F2"/>
    <w:rsid w:val="739AA652"/>
    <w:rsid w:val="73AE30BC"/>
    <w:rsid w:val="73B8E799"/>
    <w:rsid w:val="73C06C28"/>
    <w:rsid w:val="73C0BA2D"/>
    <w:rsid w:val="7417F076"/>
    <w:rsid w:val="74227A37"/>
    <w:rsid w:val="743E9D10"/>
    <w:rsid w:val="74496515"/>
    <w:rsid w:val="745008D9"/>
    <w:rsid w:val="745D247E"/>
    <w:rsid w:val="7467C8E7"/>
    <w:rsid w:val="746AA32F"/>
    <w:rsid w:val="746D5362"/>
    <w:rsid w:val="74737947"/>
    <w:rsid w:val="74741EF1"/>
    <w:rsid w:val="74741EF1"/>
    <w:rsid w:val="74909736"/>
    <w:rsid w:val="74AC5BAB"/>
    <w:rsid w:val="74BF901C"/>
    <w:rsid w:val="74D93AB2"/>
    <w:rsid w:val="74E926E0"/>
    <w:rsid w:val="74EC90F5"/>
    <w:rsid w:val="74EFC2BB"/>
    <w:rsid w:val="74F3B857"/>
    <w:rsid w:val="7509F5EC"/>
    <w:rsid w:val="750EAEAB"/>
    <w:rsid w:val="75118B4C"/>
    <w:rsid w:val="753E7D2A"/>
    <w:rsid w:val="754A7048"/>
    <w:rsid w:val="75585B42"/>
    <w:rsid w:val="7561CC9A"/>
    <w:rsid w:val="75826B13"/>
    <w:rsid w:val="7594DA17"/>
    <w:rsid w:val="75951654"/>
    <w:rsid w:val="759EE95B"/>
    <w:rsid w:val="75A05951"/>
    <w:rsid w:val="75A1D0AA"/>
    <w:rsid w:val="75A61D1E"/>
    <w:rsid w:val="75EAEEED"/>
    <w:rsid w:val="760CE0A9"/>
    <w:rsid w:val="761216AB"/>
    <w:rsid w:val="7616378F"/>
    <w:rsid w:val="76268E31"/>
    <w:rsid w:val="763BE0BE"/>
    <w:rsid w:val="7661BCB2"/>
    <w:rsid w:val="7670EF70"/>
    <w:rsid w:val="767B8412"/>
    <w:rsid w:val="767C080D"/>
    <w:rsid w:val="768C70AD"/>
    <w:rsid w:val="76A0C6EF"/>
    <w:rsid w:val="76AD5BAD"/>
    <w:rsid w:val="76B666BE"/>
    <w:rsid w:val="76B83754"/>
    <w:rsid w:val="76D4432F"/>
    <w:rsid w:val="76EF3648"/>
    <w:rsid w:val="76F06CCB"/>
    <w:rsid w:val="77076EA6"/>
    <w:rsid w:val="77117DBA"/>
    <w:rsid w:val="77418414"/>
    <w:rsid w:val="774C3889"/>
    <w:rsid w:val="774F1788"/>
    <w:rsid w:val="774F2050"/>
    <w:rsid w:val="77582C95"/>
    <w:rsid w:val="775FD412"/>
    <w:rsid w:val="776EF9EB"/>
    <w:rsid w:val="776FCB00"/>
    <w:rsid w:val="77700878"/>
    <w:rsid w:val="7772B3BA"/>
    <w:rsid w:val="77747A68"/>
    <w:rsid w:val="7780340C"/>
    <w:rsid w:val="7782D20A"/>
    <w:rsid w:val="77885BA2"/>
    <w:rsid w:val="77956327"/>
    <w:rsid w:val="77B05757"/>
    <w:rsid w:val="77C96351"/>
    <w:rsid w:val="77F356EC"/>
    <w:rsid w:val="78169ED2"/>
    <w:rsid w:val="782BC9A7"/>
    <w:rsid w:val="7837EF5C"/>
    <w:rsid w:val="78467E52"/>
    <w:rsid w:val="785436F5"/>
    <w:rsid w:val="7856883A"/>
    <w:rsid w:val="7881A1DF"/>
    <w:rsid w:val="788F6CBD"/>
    <w:rsid w:val="789DB117"/>
    <w:rsid w:val="78A23CC6"/>
    <w:rsid w:val="78C60AA7"/>
    <w:rsid w:val="78CF7C65"/>
    <w:rsid w:val="78D3A983"/>
    <w:rsid w:val="78E5A3F0"/>
    <w:rsid w:val="78EEAC59"/>
    <w:rsid w:val="790034A9"/>
    <w:rsid w:val="790D373E"/>
    <w:rsid w:val="7913110C"/>
    <w:rsid w:val="7914E9F6"/>
    <w:rsid w:val="791F327C"/>
    <w:rsid w:val="79229EAB"/>
    <w:rsid w:val="7940C485"/>
    <w:rsid w:val="7944BF45"/>
    <w:rsid w:val="7949BF25"/>
    <w:rsid w:val="795B500C"/>
    <w:rsid w:val="795F165A"/>
    <w:rsid w:val="796D5134"/>
    <w:rsid w:val="79770A43"/>
    <w:rsid w:val="7985A98A"/>
    <w:rsid w:val="79A75BD7"/>
    <w:rsid w:val="79AA765F"/>
    <w:rsid w:val="79C5C479"/>
    <w:rsid w:val="79DDFA5A"/>
    <w:rsid w:val="79E22F86"/>
    <w:rsid w:val="79FBF4B0"/>
    <w:rsid w:val="79FE365A"/>
    <w:rsid w:val="7A044057"/>
    <w:rsid w:val="7A0A12E6"/>
    <w:rsid w:val="7A23D6FB"/>
    <w:rsid w:val="7A26E2BA"/>
    <w:rsid w:val="7A275BE1"/>
    <w:rsid w:val="7A2A8183"/>
    <w:rsid w:val="7A32054A"/>
    <w:rsid w:val="7A456641"/>
    <w:rsid w:val="7A4662A3"/>
    <w:rsid w:val="7A5C9CF9"/>
    <w:rsid w:val="7A62359C"/>
    <w:rsid w:val="7A70678A"/>
    <w:rsid w:val="7A78935E"/>
    <w:rsid w:val="7A8B4EB7"/>
    <w:rsid w:val="7AA0B700"/>
    <w:rsid w:val="7AAE4CC9"/>
    <w:rsid w:val="7AC26767"/>
    <w:rsid w:val="7AC5B1CC"/>
    <w:rsid w:val="7ACAE97D"/>
    <w:rsid w:val="7AF6E850"/>
    <w:rsid w:val="7B1FF7C3"/>
    <w:rsid w:val="7B32471B"/>
    <w:rsid w:val="7B371450"/>
    <w:rsid w:val="7B4284E6"/>
    <w:rsid w:val="7B47804E"/>
    <w:rsid w:val="7B61D2D7"/>
    <w:rsid w:val="7B80EB62"/>
    <w:rsid w:val="7B83E627"/>
    <w:rsid w:val="7B96C1AE"/>
    <w:rsid w:val="7BA7476F"/>
    <w:rsid w:val="7BA858D9"/>
    <w:rsid w:val="7BC7BF44"/>
    <w:rsid w:val="7BFAAC0D"/>
    <w:rsid w:val="7C1D4E27"/>
    <w:rsid w:val="7C1FF296"/>
    <w:rsid w:val="7C2DF9A6"/>
    <w:rsid w:val="7C3B4E9D"/>
    <w:rsid w:val="7C5AEE88"/>
    <w:rsid w:val="7C6AE717"/>
    <w:rsid w:val="7C732736"/>
    <w:rsid w:val="7C7E69F4"/>
    <w:rsid w:val="7C839980"/>
    <w:rsid w:val="7C85E124"/>
    <w:rsid w:val="7C874C82"/>
    <w:rsid w:val="7CC833AE"/>
    <w:rsid w:val="7CD58BE6"/>
    <w:rsid w:val="7CDC6E57"/>
    <w:rsid w:val="7CDD20AE"/>
    <w:rsid w:val="7CDED634"/>
    <w:rsid w:val="7CDF0B71"/>
    <w:rsid w:val="7CEC8255"/>
    <w:rsid w:val="7CEC8255"/>
    <w:rsid w:val="7D02CC49"/>
    <w:rsid w:val="7D122288"/>
    <w:rsid w:val="7D194513"/>
    <w:rsid w:val="7D19D05B"/>
    <w:rsid w:val="7D1C60C1"/>
    <w:rsid w:val="7D1DD6B9"/>
    <w:rsid w:val="7D1DF553"/>
    <w:rsid w:val="7D252225"/>
    <w:rsid w:val="7D256629"/>
    <w:rsid w:val="7D26C340"/>
    <w:rsid w:val="7D28603B"/>
    <w:rsid w:val="7D2D25D1"/>
    <w:rsid w:val="7D2D522B"/>
    <w:rsid w:val="7D2F404B"/>
    <w:rsid w:val="7D3F141F"/>
    <w:rsid w:val="7D49E4FC"/>
    <w:rsid w:val="7D5D0088"/>
    <w:rsid w:val="7D5EFCA3"/>
    <w:rsid w:val="7D6E3B5F"/>
    <w:rsid w:val="7D6EE754"/>
    <w:rsid w:val="7D6EE754"/>
    <w:rsid w:val="7D7D0703"/>
    <w:rsid w:val="7DB1087B"/>
    <w:rsid w:val="7DB38B7E"/>
    <w:rsid w:val="7DBA3E81"/>
    <w:rsid w:val="7DBF78D4"/>
    <w:rsid w:val="7DC21D7C"/>
    <w:rsid w:val="7DDA0310"/>
    <w:rsid w:val="7DDF0C84"/>
    <w:rsid w:val="7DF936B7"/>
    <w:rsid w:val="7E02821D"/>
    <w:rsid w:val="7E028745"/>
    <w:rsid w:val="7E0D4C8B"/>
    <w:rsid w:val="7E0F88B1"/>
    <w:rsid w:val="7E10B5D0"/>
    <w:rsid w:val="7E115A31"/>
    <w:rsid w:val="7E1A3A55"/>
    <w:rsid w:val="7E21BC1D"/>
    <w:rsid w:val="7E3448AC"/>
    <w:rsid w:val="7E3AE47A"/>
    <w:rsid w:val="7E3B5ED3"/>
    <w:rsid w:val="7E494520"/>
    <w:rsid w:val="7E4A7F77"/>
    <w:rsid w:val="7E5A1677"/>
    <w:rsid w:val="7E5FDEE3"/>
    <w:rsid w:val="7E8321AF"/>
    <w:rsid w:val="7E8AD0D1"/>
    <w:rsid w:val="7E996E3D"/>
    <w:rsid w:val="7EAE3506"/>
    <w:rsid w:val="7EC3747F"/>
    <w:rsid w:val="7EC5BC9D"/>
    <w:rsid w:val="7EF8D0E9"/>
    <w:rsid w:val="7F016DF8"/>
    <w:rsid w:val="7F0AB7B5"/>
    <w:rsid w:val="7F2725E7"/>
    <w:rsid w:val="7F29847E"/>
    <w:rsid w:val="7F2AC7EE"/>
    <w:rsid w:val="7F5729BE"/>
    <w:rsid w:val="7F5DEDDD"/>
    <w:rsid w:val="7F7215F3"/>
    <w:rsid w:val="7F98DD5E"/>
    <w:rsid w:val="7FA7A1BF"/>
    <w:rsid w:val="7FAFC9BF"/>
    <w:rsid w:val="7FB27208"/>
    <w:rsid w:val="7FB2FF3E"/>
    <w:rsid w:val="7FB334FB"/>
    <w:rsid w:val="7FB685DD"/>
    <w:rsid w:val="7FCBED24"/>
    <w:rsid w:val="7FD6B4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strokecolor="#f60" fillcolor="#fc9204"/>
    </o:shapedefaults>
    <o:shapelayout v:ext="edit">
      <o:idmap v:ext="edit" data="1"/>
    </o:shapelayout>
  </w:shapeDefaults>
  <w:decimalSymbol w:val="."/>
  <w:listSeparator w:val=","/>
  <w14:docId w14:val="33293F3D"/>
  <w15:docId w15:val="{BDB2A60D-6FA1-4533-B97F-7DF67977FBA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Normal Table" w:semiHidden="0" w:unhideWhenUsed="0"/>
    <w:lsdException w:name="Table Web 2" w:semiHidden="0" w:unhideWhenUsed="0"/>
    <w:lsdException w:name="Table Grid" w:uiPriority="59" w:semiHidden="0" w:unhideWhenUsed="0"/>
    <w:lsdException w:name="Table Theme" w:semiHidden="0" w:unhideWhenUsed="0"/>
    <w:lsdException w:name="Placeholder Text" w:unhideWhenUsed="0"/>
    <w:lsdException w:name="No Spacing" w:uiPriority="1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aliases w:val="New,Over 1,TF-Overskrift 1,h1,H1,Heading V,Hovedblokk,Hovedblokk1,new page/chapter,Benyttes ikke!,Heading V1,Heading V2,Heading V11,Heading V3,Heading V12,Heading V4,Heading V13,Huvudrubrik Tegn,Huvudrubrik"/>
    <w:basedOn w:val="Normal"/>
    <w:link w:val="Heading1Char"/>
    <w:qFormat/>
    <w:rsid w:val="004B7E44"/>
    <w:pPr>
      <w:keepNext/>
      <w:outlineLvl w:val="0"/>
    </w:pPr>
    <w:rPr>
      <w:rFonts w:eastAsia="Times New Roman" w:cs="Times New Roman" w:asciiTheme="majorHAnsi" w:hAnsiTheme="majorHAnsi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eastAsia="Times New Roman" w:cs="Times New Roman" w:asciiTheme="majorHAnsi" w:hAnsiTheme="majorHAnsi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eastAsia="Times New Roman" w:cs="Times New Roman" w:asciiTheme="majorHAnsi" w:hAnsiTheme="majorHAnsi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New Char,Over 1 Char,TF-Overskrift 1 Char,h1 Char,H1 Char,Heading V Char,Hovedblokk Char,Hovedblokk1 Char,new page/chapter Char,Benyttes ikke! Char,Heading V1 Char,Heading V2 Char,Heading V11 Char,Heading V3 Char,Heading V12 Char"/>
    <w:basedOn w:val="DefaultParagraphFont"/>
    <w:link w:val="Heading1"/>
    <w:rsid w:val="004B7E44"/>
    <w:rPr>
      <w:rFonts w:eastAsia="Times New Roman" w:cs="Times New Roman" w:asciiTheme="majorHAnsi" w:hAnsiTheme="majorHAnsi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eastAsia="Times New Roman" w:cs="Times New Roman" w:asciiTheme="majorHAnsi" w:hAnsiTheme="majorHAnsi"/>
      <w:b/>
      <w:caps/>
      <w:sz w:val="100"/>
      <w:szCs w:val="40"/>
    </w:rPr>
  </w:style>
  <w:style w:type="character" w:styleId="TitleChar" w:customStyle="1">
    <w:name w:val="Title Char"/>
    <w:basedOn w:val="DefaultParagraphFont"/>
    <w:link w:val="Title"/>
    <w:uiPriority w:val="1"/>
    <w:rsid w:val="004B7E44"/>
    <w:rPr>
      <w:rFonts w:eastAsia="Times New Roman" w:cs="Times New Roman" w:asciiTheme="majorHAnsi" w:hAnsiTheme="majorHAnsi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styleId="SubtitleChar" w:customStyle="1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aliases w:val="Normal No Spacing,Heading 3 Text (Bulleted)"/>
    <w:link w:val="NoSpacingChar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styleId="Heading2Char" w:customStyle="1">
    <w:name w:val="Heading 2 Char"/>
    <w:basedOn w:val="DefaultParagraphFont"/>
    <w:link w:val="Heading2"/>
    <w:uiPriority w:val="2"/>
    <w:rsid w:val="004B7E44"/>
    <w:rPr>
      <w:rFonts w:eastAsia="Times New Roman" w:cs="Times New Roman" w:asciiTheme="majorHAnsi" w:hAnsiTheme="majorHAnsi"/>
      <w:b/>
      <w:sz w:val="52"/>
      <w:szCs w:val="22"/>
    </w:rPr>
  </w:style>
  <w:style w:type="character" w:styleId="Heading3Char" w:customStyle="1">
    <w:name w:val="Heading 3 Char"/>
    <w:basedOn w:val="DefaultParagraphFont"/>
    <w:link w:val="Heading3"/>
    <w:uiPriority w:val="2"/>
    <w:rsid w:val="004B7E44"/>
    <w:rPr>
      <w:rFonts w:eastAsia="Times New Roman" w:cs="Times New Roman" w:asciiTheme="majorHAnsi" w:hAnsiTheme="majorHAnsi"/>
      <w:i/>
      <w:sz w:val="24"/>
      <w:szCs w:val="22"/>
    </w:rPr>
  </w:style>
  <w:style w:type="character" w:styleId="Heading4Char" w:customStyle="1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styleId="Chapter" w:customStyle="1">
    <w:name w:val="Chapter"/>
    <w:basedOn w:val="Normal"/>
    <w:uiPriority w:val="5"/>
    <w:unhideWhenUsed/>
    <w:qFormat/>
    <w:rsid w:val="00E76CAD"/>
    <w:pPr>
      <w:spacing w:before="20"/>
    </w:pPr>
    <w:rPr>
      <w:rFonts w:eastAsia="Times New Roman" w:cs="Times New Roman" w:asciiTheme="majorHAnsi" w:hAnsiTheme="majorHAnsi"/>
      <w:caps/>
      <w:color w:val="595959" w:themeColor="text1" w:themeTint="A6"/>
      <w:szCs w:val="17"/>
    </w:rPr>
  </w:style>
  <w:style w:type="character" w:styleId="Heading5Char" w:customStyle="1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styleId="FooterChar" w:customStyle="1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00A89"/>
    <w:rPr>
      <w:color w:val="F49100" w:themeColor="hyperlink"/>
      <w:u w:val="single"/>
    </w:rPr>
  </w:style>
  <w:style w:type="paragraph" w:styleId="CrayonServices" w:customStyle="1">
    <w:name w:val="Crayon Services"/>
    <w:basedOn w:val="Normal"/>
    <w:link w:val="CrayonServicesChar"/>
    <w:rsid w:val="00300A89"/>
    <w:pPr>
      <w:spacing w:after="120" w:line="240" w:lineRule="auto"/>
      <w:jc w:val="both"/>
    </w:pPr>
    <w:rPr>
      <w:rFonts w:eastAsiaTheme="minorHAnsi"/>
      <w:color w:val="auto"/>
      <w:sz w:val="24"/>
      <w:szCs w:val="24"/>
      <w:lang w:val="en-GB" w:eastAsia="en-GB"/>
    </w:rPr>
  </w:style>
  <w:style w:type="character" w:styleId="CrayonServicesChar" w:customStyle="1">
    <w:name w:val="Crayon Services Char"/>
    <w:basedOn w:val="DefaultParagraphFont"/>
    <w:link w:val="CrayonServices"/>
    <w:rsid w:val="00300A89"/>
    <w:rPr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300A89"/>
    <w:pPr>
      <w:spacing w:after="0" w:line="240" w:lineRule="auto"/>
    </w:pPr>
    <w:rPr>
      <w:sz w:val="22"/>
      <w:szCs w:val="22"/>
      <w:lang w:val="en-AU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nresolvedMention" w:customStyle="1">
    <w:name w:val="Unresolved Mention"/>
    <w:basedOn w:val="DefaultParagraphFont"/>
    <w:uiPriority w:val="99"/>
    <w:semiHidden/>
    <w:unhideWhenUsed/>
    <w:rsid w:val="00C537E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704C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514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75514"/>
    <w:rPr>
      <w:rFonts w:ascii="Segoe UI" w:hAnsi="Segoe UI" w:cs="Segoe UI" w:eastAsiaTheme="minorEastAsia"/>
      <w:color w:val="FFFFFF" w:themeColor="background1"/>
    </w:rPr>
  </w:style>
  <w:style w:type="table" w:styleId="TableGrid0" w:customStyle="1">
    <w:name w:val="TableGrid"/>
    <w:rsid w:val="00FF7D7D"/>
    <w:pPr>
      <w:spacing w:after="0" w:line="240" w:lineRule="auto"/>
    </w:pPr>
    <w:rPr>
      <w:rFonts w:eastAsiaTheme="minorEastAsia"/>
      <w:sz w:val="22"/>
      <w:szCs w:val="22"/>
      <w:lang w:val="en-AU" w:eastAsia="en-A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oSpacingChar" w:customStyle="1">
    <w:name w:val="No Spacing Char"/>
    <w:aliases w:val="Normal No Spacing Char,Heading 3 Text (Bulleted) Char"/>
    <w:basedOn w:val="DefaultParagraphFont"/>
    <w:link w:val="NoSpacing"/>
    <w:uiPriority w:val="1"/>
    <w:rsid w:val="00366316"/>
    <w:rPr>
      <w:rFonts w:eastAsia="Times New Roman" w:cs="Times New Roman"/>
      <w:spacing w:val="10"/>
    </w:rPr>
  </w:style>
  <w:style w:type="table" w:styleId="GridTable4Accent1" w:customStyle="1">
    <w:name w:val="Grid Table 4 Accent 1"/>
    <w:basedOn w:val="TableNormal"/>
    <w:uiPriority w:val="49"/>
    <w:rsid w:val="0079020E"/>
    <w:pPr>
      <w:spacing w:after="0" w:line="240" w:lineRule="auto"/>
    </w:pPr>
    <w:rPr>
      <w:sz w:val="22"/>
      <w:szCs w:val="22"/>
      <w:lang w:val="en-AU"/>
    </w:rPr>
    <w:tblPr>
      <w:tblStyleRowBandSize w:val="1"/>
      <w:tblStyleColBandSize w:val="1"/>
      <w:tblInd w:w="0" w:type="dxa"/>
      <w:tblBorders>
        <w:top w:val="single" w:color="59A9F2" w:themeColor="accent1" w:themeTint="99" w:sz="4" w:space="0"/>
        <w:left w:val="single" w:color="59A9F2" w:themeColor="accent1" w:themeTint="99" w:sz="4" w:space="0"/>
        <w:bottom w:val="single" w:color="59A9F2" w:themeColor="accent1" w:themeTint="99" w:sz="4" w:space="0"/>
        <w:right w:val="single" w:color="59A9F2" w:themeColor="accent1" w:themeTint="99" w:sz="4" w:space="0"/>
        <w:insideH w:val="single" w:color="59A9F2" w:themeColor="accent1" w:themeTint="99" w:sz="4" w:space="0"/>
        <w:insideV w:val="single" w:color="59A9F2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color="0F6FC6" w:themeColor="accent1" w:sz="4" w:space="0"/>
          <w:left w:val="single" w:color="0F6FC6" w:themeColor="accent1" w:sz="4" w:space="0"/>
          <w:bottom w:val="single" w:color="0F6FC6" w:themeColor="accent1" w:sz="4" w:space="0"/>
          <w:right w:val="single" w:color="0F6FC6" w:themeColor="accent1" w:sz="4" w:space="0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color="0F6FC6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character" w:styleId="Style9" w:customStyle="1">
    <w:name w:val="Style9"/>
    <w:uiPriority w:val="1"/>
    <w:qFormat/>
    <w:rsid w:val="00206699"/>
    <w:rPr>
      <w:rFonts w:ascii="Arial" w:hAnsi="Arial"/>
      <w:b/>
      <w:sz w:val="22"/>
    </w:rPr>
  </w:style>
  <w:style w:type="character" w:styleId="Strong">
    <w:name w:val="Strong"/>
    <w:basedOn w:val="DefaultParagraphFont"/>
    <w:uiPriority w:val="22"/>
    <w:qFormat/>
    <w:rsid w:val="005C022B"/>
    <w:rPr>
      <w:b/>
      <w:bCs/>
    </w:rPr>
  </w:style>
  <w:style w:type="paragraph" w:styleId="ListParagraph">
    <w:name w:val="List Paragraph"/>
    <w:aliases w:val="Add On (orange)"/>
    <w:basedOn w:val="Normal"/>
    <w:link w:val="ListParagraphChar"/>
    <w:uiPriority w:val="34"/>
    <w:qFormat/>
    <w:rsid w:val="00A94034"/>
    <w:pPr>
      <w:spacing w:line="240" w:lineRule="auto"/>
      <w:ind w:left="720"/>
    </w:pPr>
    <w:rPr>
      <w:rFonts w:ascii="Calibri" w:hAnsi="Calibri" w:cs="Calibri" w:eastAsiaTheme="minorHAnsi"/>
      <w:color w:val="auto"/>
      <w:sz w:val="22"/>
      <w:lang w:val="en-AU"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DA4250"/>
    <w:rPr>
      <w:color w:val="85DFD0" w:themeColor="followedHyperlink"/>
      <w:u w:val="single"/>
    </w:rPr>
  </w:style>
  <w:style w:type="paragraph" w:styleId="elementor-icon-box-description" w:customStyle="1">
    <w:name w:val="elementor-icon-box-description"/>
    <w:basedOn w:val="Normal"/>
    <w:rsid w:val="0057108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CitrixDocumentTitle" w:customStyle="1">
    <w:name w:val="Citrix Document Title"/>
    <w:basedOn w:val="Normal"/>
    <w:link w:val="CitrixDocumentTitleChar"/>
    <w:uiPriority w:val="99"/>
    <w:qFormat/>
    <w:rsid w:val="00201374"/>
    <w:pPr>
      <w:spacing w:after="120" w:line="259" w:lineRule="auto"/>
    </w:pPr>
    <w:rPr>
      <w:rFonts w:eastAsiaTheme="minorHAnsi"/>
      <w:color w:val="4D4F53"/>
      <w:sz w:val="48"/>
    </w:rPr>
  </w:style>
  <w:style w:type="character" w:styleId="CitrixDocumentTitleChar" w:customStyle="1">
    <w:name w:val="Citrix Document Title Char"/>
    <w:basedOn w:val="DefaultParagraphFont"/>
    <w:link w:val="CitrixDocumentTitle"/>
    <w:uiPriority w:val="99"/>
    <w:rsid w:val="00201374"/>
    <w:rPr>
      <w:color w:val="4D4F53"/>
      <w:sz w:val="48"/>
      <w:szCs w:val="22"/>
    </w:rPr>
  </w:style>
  <w:style w:type="table" w:styleId="CitrixTable11" w:customStyle="1">
    <w:name w:val="Citrix Table11"/>
    <w:basedOn w:val="TableNormal"/>
    <w:uiPriority w:val="99"/>
    <w:rsid w:val="00201374"/>
    <w:pPr>
      <w:spacing w:before="120" w:after="0" w:line="240" w:lineRule="auto"/>
    </w:pPr>
    <w:rPr>
      <w:rFonts w:ascii="Arial" w:hAnsi="Arial" w:eastAsia="MS Mincho" w:cs="Times New Roman"/>
      <w:color w:val="4D4F53"/>
      <w:szCs w:val="20"/>
    </w:rPr>
    <w:tblPr>
      <w:tblInd w:w="144" w:type="dxa"/>
      <w:tblBorders>
        <w:top w:val="single" w:color="B2B2B2" w:sz="4" w:space="0"/>
        <w:left w:val="single" w:color="B2B2B2" w:sz="4" w:space="0"/>
        <w:bottom w:val="single" w:color="B2B2B2" w:sz="4" w:space="0"/>
        <w:right w:val="single" w:color="B2B2B2" w:sz="4" w:space="0"/>
        <w:insideH w:val="single" w:color="B2B2B2" w:sz="4" w:space="0"/>
        <w:insideV w:val="single" w:color="B2B2B2" w:sz="4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pPr>
        <w:wordWrap/>
        <w:spacing w:beforeLines="0" w:beforeAutospacing="0" w:afterLines="0" w:afterAutospacing="0"/>
      </w:pPr>
      <w:rPr>
        <w:rFonts w:ascii="Arial" w:hAnsi="Arial"/>
        <w:b w:val="0"/>
        <w:bCs/>
        <w:color w:val="FFFFFF"/>
        <w:sz w:val="18"/>
      </w:rPr>
      <w:tblPr/>
      <w:trPr>
        <w:tblHeader/>
      </w:trPr>
      <w:tcPr>
        <w:tcBorders>
          <w:tl2br w:val="none" w:color="auto" w:sz="0" w:space="0"/>
          <w:tr2bl w:val="none" w:color="auto" w:sz="0" w:space="0"/>
        </w:tcBorders>
        <w:shd w:val="clear" w:color="auto" w:fill="5F6166"/>
      </w:tcPr>
    </w:tblStylePr>
  </w:style>
  <w:style w:type="paragraph" w:styleId="TOC1">
    <w:name w:val="toc 1"/>
    <w:aliases w:val="Citrix TOC 1"/>
    <w:basedOn w:val="Normal"/>
    <w:next w:val="Normal"/>
    <w:autoRedefine/>
    <w:uiPriority w:val="39"/>
    <w:rsid w:val="000F3854"/>
    <w:pPr>
      <w:spacing w:before="240" w:after="120" w:line="259" w:lineRule="auto"/>
    </w:pPr>
    <w:rPr>
      <w:rFonts w:eastAsiaTheme="minorHAnsi" w:cstheme="minorHAnsi"/>
      <w:b/>
      <w:bCs/>
      <w:color w:val="auto"/>
      <w:sz w:val="22"/>
      <w:szCs w:val="20"/>
    </w:rPr>
  </w:style>
  <w:style w:type="paragraph" w:styleId="TOC2">
    <w:name w:val="toc 2"/>
    <w:aliases w:val="Citrix TOC 2"/>
    <w:basedOn w:val="Normal"/>
    <w:next w:val="Normal"/>
    <w:autoRedefine/>
    <w:uiPriority w:val="39"/>
    <w:rsid w:val="000F3854"/>
    <w:pPr>
      <w:spacing w:before="120" w:after="160" w:line="259" w:lineRule="auto"/>
      <w:ind w:left="220"/>
    </w:pPr>
    <w:rPr>
      <w:rFonts w:eastAsiaTheme="minorHAnsi" w:cstheme="minorHAnsi"/>
      <w:i/>
      <w:iCs/>
      <w:color w:val="auto"/>
      <w:sz w:val="20"/>
      <w:szCs w:val="20"/>
    </w:rPr>
  </w:style>
  <w:style w:type="paragraph" w:styleId="CitrixTOCMainHeading" w:customStyle="1">
    <w:name w:val="Citrix TOC Main Heading"/>
    <w:next w:val="Normal"/>
    <w:autoRedefine/>
    <w:rsid w:val="000F3854"/>
    <w:pPr>
      <w:spacing w:before="400" w:after="0" w:line="240" w:lineRule="auto"/>
    </w:pPr>
    <w:rPr>
      <w:rFonts w:ascii="Arial Bold" w:hAnsi="Arial Bold" w:eastAsia="MS Mincho" w:cs="Arial"/>
      <w:b/>
      <w:bCs/>
      <w:color w:val="5F6166"/>
      <w:sz w:val="36"/>
      <w:szCs w:val="16"/>
      <w:lang w:eastAsia="zh-CN"/>
    </w:rPr>
  </w:style>
  <w:style w:type="paragraph" w:styleId="CitrixBodyText1" w:customStyle="1">
    <w:name w:val="Citrix Body Text 1"/>
    <w:basedOn w:val="Normal"/>
    <w:link w:val="CitrixBodyText1Char"/>
    <w:qFormat/>
    <w:rsid w:val="000F3854"/>
    <w:pPr>
      <w:spacing w:after="120" w:line="259" w:lineRule="auto"/>
    </w:pPr>
    <w:rPr>
      <w:rFonts w:eastAsiaTheme="minorHAnsi"/>
      <w:bCs/>
      <w:color w:val="5F6166"/>
      <w:sz w:val="22"/>
    </w:rPr>
  </w:style>
  <w:style w:type="character" w:styleId="CitrixBodyText1Char" w:customStyle="1">
    <w:name w:val="Citrix Body Text 1 Char"/>
    <w:basedOn w:val="DefaultParagraphFont"/>
    <w:link w:val="CitrixBodyText1"/>
    <w:locked/>
    <w:rsid w:val="000F3854"/>
    <w:rPr>
      <w:bCs/>
      <w:color w:val="5F6166"/>
      <w:sz w:val="22"/>
      <w:szCs w:val="22"/>
    </w:rPr>
  </w:style>
  <w:style w:type="paragraph" w:styleId="CitrixBodyText2" w:customStyle="1">
    <w:name w:val="Citrix Body Text 2"/>
    <w:basedOn w:val="CitrixBodyText1"/>
    <w:link w:val="CitrixBodyText2Char"/>
    <w:qFormat/>
    <w:rsid w:val="000F3854"/>
    <w:pPr>
      <w:spacing w:before="120"/>
      <w:ind w:left="288"/>
    </w:pPr>
  </w:style>
  <w:style w:type="character" w:styleId="CitrixBodyText2Char" w:customStyle="1">
    <w:name w:val="Citrix Body Text 2 Char"/>
    <w:basedOn w:val="CitrixBodyText1Char"/>
    <w:link w:val="CitrixBodyText2"/>
    <w:rsid w:val="000F3854"/>
  </w:style>
  <w:style w:type="paragraph" w:styleId="ListBullet">
    <w:name w:val="List Bullet"/>
    <w:basedOn w:val="Normal"/>
    <w:uiPriority w:val="99"/>
    <w:unhideWhenUsed/>
    <w:rsid w:val="00C81D92"/>
    <w:pPr>
      <w:numPr>
        <w:numId w:val="16"/>
      </w:numPr>
      <w:contextualSpacing/>
    </w:pPr>
  </w:style>
  <w:style w:type="character" w:styleId="ListParagraphChar" w:customStyle="1">
    <w:name w:val="List Paragraph Char"/>
    <w:aliases w:val="Add On (orange) Char"/>
    <w:link w:val="ListParagraph"/>
    <w:uiPriority w:val="34"/>
    <w:rsid w:val="000D3E5E"/>
    <w:rPr>
      <w:rFonts w:ascii="Calibri" w:hAnsi="Calibri" w:cs="Calibri"/>
      <w:sz w:val="22"/>
      <w:szCs w:val="22"/>
      <w:lang w:val="en-AU" w:eastAsia="en-AU"/>
    </w:rPr>
  </w:style>
  <w:style w:type="table" w:styleId="CitrixTable14" w:customStyle="1">
    <w:name w:val="Citrix Table14"/>
    <w:basedOn w:val="TableNormal"/>
    <w:uiPriority w:val="99"/>
    <w:rsid w:val="000D3E5E"/>
    <w:pPr>
      <w:spacing w:before="120" w:after="0" w:line="240" w:lineRule="auto"/>
    </w:pPr>
    <w:rPr>
      <w:rFonts w:ascii="Arial" w:hAnsi="Arial" w:eastAsia="MS Mincho" w:cs="Times New Roman"/>
      <w:color w:val="4D4F53"/>
      <w:szCs w:val="20"/>
    </w:rPr>
    <w:tblPr>
      <w:tblInd w:w="144" w:type="dxa"/>
      <w:tblBorders>
        <w:top w:val="single" w:color="B2B2B2" w:sz="4" w:space="0"/>
        <w:left w:val="single" w:color="B2B2B2" w:sz="4" w:space="0"/>
        <w:bottom w:val="single" w:color="B2B2B2" w:sz="4" w:space="0"/>
        <w:right w:val="single" w:color="B2B2B2" w:sz="4" w:space="0"/>
        <w:insideH w:val="single" w:color="B2B2B2" w:sz="4" w:space="0"/>
        <w:insideV w:val="single" w:color="B2B2B2" w:sz="4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pPr>
        <w:wordWrap/>
        <w:spacing w:beforeLines="0" w:beforeAutospacing="0" w:afterLines="0" w:afterAutospacing="0"/>
      </w:pPr>
      <w:rPr>
        <w:rFonts w:ascii="Arial" w:hAnsi="Arial"/>
        <w:b w:val="0"/>
        <w:bCs/>
        <w:color w:val="FFFFFF"/>
        <w:sz w:val="18"/>
      </w:rPr>
      <w:tblPr/>
      <w:trPr>
        <w:tblHeader/>
      </w:trPr>
      <w:tcPr>
        <w:tcBorders>
          <w:tl2br w:val="none" w:color="auto" w:sz="0" w:space="0"/>
          <w:tr2bl w:val="none" w:color="auto" w:sz="0" w:space="0"/>
        </w:tcBorders>
        <w:shd w:val="clear" w:color="auto" w:fill="5F6166"/>
      </w:tcPr>
    </w:tblStylePr>
  </w:style>
  <w:style w:type="table" w:styleId="MediumShading1-Accent11" w:customStyle="1">
    <w:name w:val="Medium Shading 1 - Accent 11"/>
    <w:uiPriority w:val="99"/>
    <w:locked/>
    <w:rsid w:val="000D3E5E"/>
    <w:pPr>
      <w:spacing w:before="120" w:after="0" w:line="240" w:lineRule="auto"/>
    </w:pPr>
    <w:rPr>
      <w:rFonts w:ascii="Arial" w:hAnsi="Arial" w:eastAsia="MS Mincho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0E0921"/>
    <w:pPr>
      <w:spacing w:after="100"/>
      <w:ind w:left="560"/>
    </w:pPr>
  </w:style>
  <w:style w:type="paragraph" w:styleId="TOCHeading">
    <w:name w:val="TOC Heading"/>
    <w:basedOn w:val="Heading1"/>
    <w:next w:val="Normal"/>
    <w:uiPriority w:val="39"/>
    <w:unhideWhenUsed/>
    <w:qFormat/>
    <w:rsid w:val="009E2FC5"/>
    <w:pPr>
      <w:keepLines/>
      <w:spacing w:before="480"/>
      <w:outlineLvl w:val="9"/>
    </w:pPr>
    <w:rPr>
      <w:rFonts w:eastAsiaTheme="majorEastAsia" w:cstheme="majorBidi"/>
      <w:bCs/>
      <w:color w:val="0B5294" w:themeColor="accent1" w:themeShade="BF"/>
      <w:sz w:val="28"/>
      <w:szCs w:val="2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9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5160">
          <w:marLeft w:val="0"/>
          <w:marRight w:val="0"/>
          <w:marTop w:val="0"/>
          <w:marBottom w:val="0"/>
          <w:divBdr>
            <w:top w:val="single" w:sz="4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01051">
                          <w:marLeft w:val="0"/>
                          <w:marRight w:val="0"/>
                          <w:marTop w:val="8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1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50506">
              <w:marLeft w:val="0"/>
              <w:marRight w:val="0"/>
              <w:marTop w:val="8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1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6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5160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56332">
                      <w:marLeft w:val="0"/>
                      <w:marRight w:val="120"/>
                      <w:marTop w:val="2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330399">
                      <w:marLeft w:val="0"/>
                      <w:marRight w:val="120"/>
                      <w:marTop w:val="2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8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67561">
                                  <w:marLeft w:val="288"/>
                                  <w:marRight w:val="288"/>
                                  <w:marTop w:val="288"/>
                                  <w:marBottom w:val="28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13244">
                                      <w:marLeft w:val="0"/>
                                      <w:marRight w:val="0"/>
                                      <w:marTop w:val="0"/>
                                      <w:marBottom w:val="4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967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3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glossaryDocument" Target="glossary/document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9" /><Relationship Type="http://schemas.openxmlformats.org/officeDocument/2006/relationships/settings" Target="settings.xml" Id="rId4" /><Relationship Type="http://schemas.openxmlformats.org/officeDocument/2006/relationships/theme" Target="theme/theme1.xml" Id="rId22" /><Relationship Type="http://schemas.openxmlformats.org/officeDocument/2006/relationships/header" Target="header2.xml" Id="R63a05f4034f84930" /><Relationship Type="http://schemas.openxmlformats.org/officeDocument/2006/relationships/image" Target="/media/image8.jpg" Id="Rfe9231689f86423f" /><Relationship Type="http://schemas.openxmlformats.org/officeDocument/2006/relationships/image" Target="/media/image9.jpg" Id="R6fde143739a24fb2" /><Relationship Type="http://schemas.openxmlformats.org/officeDocument/2006/relationships/image" Target="/media/imagea.jpg" Id="Rd0bae7b2e25848c7" /><Relationship Type="http://schemas.openxmlformats.org/officeDocument/2006/relationships/image" Target="/media/image11.jpg" Id="R49a15667af0c4dad" /><Relationship Type="http://schemas.openxmlformats.org/officeDocument/2006/relationships/image" Target="/media/image12.jpg" Id="R450360fc6f504c6e" /><Relationship Type="http://schemas.openxmlformats.org/officeDocument/2006/relationships/image" Target="/media/image3.png" Id="rId2075937511" /><Relationship Type="http://schemas.openxmlformats.org/officeDocument/2006/relationships/image" Target="/media/imagec.jpg" Id="R8a3318e5be6b4b7b" /><Relationship Type="http://schemas.openxmlformats.org/officeDocument/2006/relationships/image" Target="/media/image9.png" Id="Raf18c77bd505439f" /><Relationship Type="http://schemas.openxmlformats.org/officeDocument/2006/relationships/image" Target="/media/imagea.png" Id="R62632138f2ca43d2" /><Relationship Type="http://schemas.openxmlformats.org/officeDocument/2006/relationships/image" Target="/media/imageb.png" Id="Rf0c15cb40af143cf" /><Relationship Type="http://schemas.openxmlformats.org/officeDocument/2006/relationships/hyperlink" Target="mailto:info@joindfame.com" TargetMode="External" Id="Rdcedaf0a71314043" /><Relationship Type="http://schemas.openxmlformats.org/officeDocument/2006/relationships/hyperlink" Target="https://swomb.app" TargetMode="External" Id="R8869e9baf545491a" /><Relationship Type="http://schemas.microsoft.com/office/2020/10/relationships/intelligence" Target="intelligence2.xml" Id="Rf6c7de6feabc4155" /><Relationship Type="http://schemas.openxmlformats.org/officeDocument/2006/relationships/image" Target="/media/imagef.png" Id="R7128d2b2b08d47ba" /><Relationship Type="http://schemas.openxmlformats.org/officeDocument/2006/relationships/image" Target="/media/image10.png" Id="R76d25f0b8f174397" /><Relationship Type="http://schemas.openxmlformats.org/officeDocument/2006/relationships/image" Target="/media/image11.png" Id="Rd883c9f6b3714f17" /><Relationship Type="http://schemas.openxmlformats.org/officeDocument/2006/relationships/image" Target="/media/image12.png" Id="R4f278a3848924827" /><Relationship Type="http://schemas.openxmlformats.org/officeDocument/2006/relationships/image" Target="/media/image13.png" Id="R4c481ca1f76443cd" /><Relationship Type="http://schemas.openxmlformats.org/officeDocument/2006/relationships/image" Target="/media/imagec.png" Id="R5879b903035d4d1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see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defaultTabStop w:val="720"/>
  <w:characterSpacingControl w:val="doNotCompress"/>
  <w:compat>
    <w:useFELayout/>
  </w:compat>
  <w:rsids>
    <w:rsidRoot w:val="00B93C0F"/>
    <w:rsid w:val="00B93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Theme2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A0B2C-D65A-4038-8BDE-C5BB2B0312B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Business report (Professional design)</ap:Template>
  <ap:Application>Microsoft Word for the web</ap:Application>
  <ap:DocSecurity>0</ap:DocSecurity>
  <ap:ScaleCrop>false</ap:ScaleCrop>
  <ap:Company>Hewlett-Packard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Haseeb Jamal</dc:creator>
  <lastModifiedBy>Vengat K</lastModifiedBy>
  <revision>41</revision>
  <lastPrinted>2023-04-13T10:23:00.0000000Z</lastPrinted>
  <dcterms:created xsi:type="dcterms:W3CDTF">2023-04-13T10:15:00.0000000Z</dcterms:created>
  <dcterms:modified xsi:type="dcterms:W3CDTF">2024-12-14T07:58:41.2779456Z</dcterms:modified>
</coreProperties>
</file>