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header2.xml" ContentType="application/vnd.openxmlformats-officedocument.wordprocessingml.head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6="http://schemas.microsoft.com/office/drawing/2014/main" xmlns:lc="http://schemas.openxmlformats.org/drawingml/2006/lockedCanvas" xmlns:wpg="http://schemas.microsoft.com/office/word/2010/wordprocessingGroup" xmlns:wps="http://schemas.microsoft.com/office/word/2010/wordprocessingShape" xmlns:a14="http://schemas.microsoft.com/office/drawing/2010/main" mc:Ignorable="w14 wp14">
  <w:body>
    <w:p xmlns:wp14="http://schemas.microsoft.com/office/word/2010/wordml" w:rsidRPr="00E0763E" w:rsidR="00EA0C23" w:rsidP="72AEF997" w:rsidRDefault="00201374" w14:paraId="0FC5D680" wp14:textId="7F88B0E8">
      <w:pPr>
        <w:pStyle w:val="Heading1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color w:val="0070C0"/>
          <w:sz w:val="40"/>
          <w:szCs w:val="40"/>
          <w:lang w:val="en-GB" w:eastAsia="en-GB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97B893B" wp14:editId="26E3EC62">
                <wp:extent cx="6368415" cy="7386955"/>
                <wp:effectExtent l="0" t="0" r="0" b="4445"/>
                <wp:docPr xmlns:wp="http://schemas.openxmlformats.org/drawingml/2006/wordprocessingDrawing" id="1735430942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68415" cy="7386955"/>
                          <a:chOff x="0" y="0"/>
                          <a:chExt cx="6368415" cy="738695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759375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415" cy="738695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" name="Rectangle 3"/>
                        <wps:cNvSpPr/>
                        <wps:spPr>
                          <a:xfrm>
                            <a:off x="1579153" y="1497329"/>
                            <a:ext cx="3147091" cy="55462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kern w:val="0"/>
                                  <w:sz w:val="40"/>
                                  <w:szCs w:val="4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STATEMENT OF WORK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>
                            <a:off x="867307" y="2291572"/>
                            <a:ext cx="4464358" cy="75049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17406D"/>
                                  <w:kern w:val="0"/>
                                  <w:sz w:val="64"/>
                                  <w:szCs w:val="64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17406D"/>
                                  <w:sz w:val="64"/>
                                  <w:szCs w:val="64"/>
                                  <w:lang w:val="en-US"/>
                                </w:rPr>
                                <w:t>Q-BOX PROJECT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856378" y="6075191"/>
                            <a:ext cx="2098167" cy="68678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Developed By</w:t>
                              </w:r>
                            </w:p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SWOMB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" name="Rectangle 6"/>
                        <wps:cNvSpPr/>
                        <wps:spPr>
                          <a:xfrm>
                            <a:off x="3099487" y="6075191"/>
                            <a:ext cx="2082476" cy="68678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Developed For</w:t>
                              </w:r>
                            </w:p>
                            <w:p w:rsidR="00316B8D" w:rsidP="00316B8D" w:rsidRDefault="00316B8D">
                              <w:pPr>
                                <w:spacing w:line="252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  <w:lang w:val="en-US"/>
                                </w:rPr>
                                <w:t>OWLTECH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/>
        </mc:AlternateContent>
      </w:r>
    </w:p>
    <w:p w:rsidR="1E7078B0" w:rsidRDefault="1E7078B0" w14:paraId="6430583C" w14:textId="5A1144C3">
      <w:r>
        <w:br w:type="page"/>
      </w:r>
    </w:p>
    <w:p xmlns:wp14="http://schemas.microsoft.com/office/word/2010/wordml" w:rsidRPr="00E0763E" w:rsidR="00EA0C23" w:rsidP="72AEF997" w:rsidRDefault="00201374" w14:paraId="3D56AEB1" wp14:textId="045BCABD">
      <w:pPr>
        <w:pStyle w:val="Heading1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color w:val="0070C0"/>
          <w:sz w:val="40"/>
          <w:szCs w:val="40"/>
          <w:lang w:val="en-GB" w:eastAsia="en-GB"/>
        </w:rPr>
      </w:pPr>
      <w:bookmarkStart w:name="_Toc331061123" w:id="1249195632"/>
      <w:r w:rsidRPr="3C963C45" w:rsidR="5BEBDA17">
        <w:rPr>
          <w:rFonts w:ascii="Arial" w:hAnsi="Arial" w:eastAsia="Arial" w:cs="Arial"/>
          <w:b w:val="0"/>
          <w:bCs w:val="0"/>
          <w:color w:val="0070C0"/>
          <w:sz w:val="40"/>
          <w:szCs w:val="40"/>
          <w:lang w:val="en-GB" w:eastAsia="en-GB"/>
        </w:rPr>
        <w:t>D</w:t>
      </w:r>
      <w:r w:rsidRPr="3C963C45" w:rsidR="4AFDC7BD">
        <w:rPr>
          <w:rFonts w:ascii="Arial" w:hAnsi="Arial" w:eastAsia="Arial" w:cs="Arial"/>
          <w:b w:val="0"/>
          <w:bCs w:val="0"/>
          <w:color w:val="0070C0"/>
          <w:sz w:val="40"/>
          <w:szCs w:val="40"/>
          <w:lang w:val="en-GB" w:eastAsia="en-GB"/>
        </w:rPr>
        <w:t>ocument management</w:t>
      </w:r>
      <w:bookmarkEnd w:id="1249195632"/>
    </w:p>
    <w:p xmlns:wp14="http://schemas.microsoft.com/office/word/2010/wordml" w:rsidRPr="00E0763E" w:rsidR="00954B54" w:rsidP="53211453" w:rsidRDefault="00954B54" w14:paraId="62EBF3C5" wp14:textId="77777777">
      <w:pPr>
        <w:pStyle w:val="CrayonServices"/>
        <w:jc w:val="left"/>
        <w:rPr>
          <w:rFonts w:ascii="Arial" w:hAnsi="Arial" w:eastAsia="Arial" w:cs="Arial"/>
        </w:rPr>
      </w:pPr>
    </w:p>
    <w:tbl>
      <w:tblPr>
        <w:tblStyle w:val="CitrixTable11"/>
        <w:tblW w:w="9577" w:type="dxa"/>
        <w:tblLayout w:type="fixed"/>
        <w:tblLook w:val="04A0" w:firstRow="1" w:lastRow="0" w:firstColumn="1" w:lastColumn="0" w:noHBand="0" w:noVBand="1"/>
      </w:tblPr>
      <w:tblGrid>
        <w:gridCol w:w="2328"/>
        <w:gridCol w:w="7249"/>
      </w:tblGrid>
      <w:tr xmlns:wp14="http://schemas.microsoft.com/office/word/2010/wordml" w:rsidRPr="00E0763E" w:rsidR="00201374" w:rsidTr="574B52E7" w14:paraId="45FAB59A" wp14:textId="77777777">
        <w:trPr>
          <w:cnfStyle w:val="100000000000"/>
          <w:trHeight w:val="46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68E1667E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3414CAFB" w:rsidR="6C0079E7">
              <w:rPr>
                <w:rFonts w:ascii="Arial" w:hAnsi="Arial" w:eastAsia="Arial" w:cs="Arial"/>
                <w:sz w:val="24"/>
                <w:szCs w:val="24"/>
              </w:rPr>
              <w:t>Property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00201374" w14:paraId="25546E3C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3414CAFB" w:rsidR="6C0079E7">
              <w:rPr>
                <w:rFonts w:ascii="Arial" w:hAnsi="Arial" w:eastAsia="Arial" w:cs="Arial"/>
                <w:sz w:val="24"/>
                <w:szCs w:val="24"/>
              </w:rPr>
              <w:t>Notes</w:t>
            </w:r>
          </w:p>
        </w:tc>
      </w:tr>
      <w:tr xmlns:wp14="http://schemas.microsoft.com/office/word/2010/wordml" w:rsidRPr="00E0763E" w:rsidR="00201374" w:rsidTr="574B52E7" w14:paraId="12B7A259" wp14:textId="77777777">
        <w:trPr>
          <w:trHeight w:val="32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59AD10AE" wp14:textId="4D172D98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32CD1CF4">
              <w:rPr>
                <w:rFonts w:ascii="Arial" w:hAnsi="Arial" w:eastAsia="Arial" w:cs="Arial"/>
                <w:color w:val="auto"/>
                <w:sz w:val="24"/>
                <w:szCs w:val="24"/>
              </w:rPr>
              <w:t>T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itle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00201374" w14:paraId="79B11474" wp14:textId="13DA752A">
            <w:pPr>
              <w:pStyle w:val="Normal"/>
              <w:bidi w:val="0"/>
              <w:spacing w:before="60" w:beforeAutospacing="off" w:after="60" w:afterAutospacing="off" w:line="276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3B8950E" w:rsidR="13E0BE84">
              <w:rPr>
                <w:rFonts w:ascii="Arial" w:hAnsi="Arial" w:eastAsia="Arial" w:cs="Arial"/>
                <w:color w:val="auto"/>
                <w:sz w:val="24"/>
                <w:szCs w:val="24"/>
              </w:rPr>
              <w:t>S</w:t>
            </w:r>
            <w:r w:rsidRPr="33B8950E" w:rsidR="0723ADF9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tatement of work for </w:t>
            </w:r>
            <w:r w:rsidRPr="33B8950E" w:rsidR="62B41649">
              <w:rPr>
                <w:rFonts w:ascii="Arial" w:hAnsi="Arial" w:eastAsia="Arial" w:cs="Arial"/>
                <w:color w:val="auto"/>
                <w:sz w:val="24"/>
                <w:szCs w:val="24"/>
              </w:rPr>
              <w:t>“</w:t>
            </w:r>
            <w:r w:rsidRPr="33B8950E" w:rsidR="0788343C">
              <w:rPr>
                <w:rFonts w:ascii="Arial" w:hAnsi="Arial" w:eastAsia="Arial" w:cs="Arial"/>
                <w:color w:val="auto"/>
                <w:sz w:val="24"/>
                <w:szCs w:val="24"/>
              </w:rPr>
              <w:t>Q-Box Project</w:t>
            </w:r>
            <w:r w:rsidRPr="33B8950E" w:rsidR="0788343C">
              <w:rPr>
                <w:rFonts w:ascii="Arial" w:hAnsi="Arial" w:eastAsia="Arial" w:cs="Arial"/>
                <w:color w:val="auto"/>
                <w:sz w:val="24"/>
                <w:szCs w:val="24"/>
              </w:rPr>
              <w:t>”</w:t>
            </w:r>
            <w:r w:rsidRPr="33B8950E" w:rsidR="0723ADF9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33B8950E" w:rsidR="6442D830">
              <w:rPr>
                <w:rFonts w:ascii="Arial" w:hAnsi="Arial" w:eastAsia="Arial" w:cs="Arial"/>
                <w:color w:val="auto"/>
                <w:sz w:val="24"/>
                <w:szCs w:val="24"/>
              </w:rPr>
              <w:t>d</w:t>
            </w:r>
            <w:r w:rsidRPr="33B8950E" w:rsidR="158FCF04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evelopment </w:t>
            </w:r>
            <w:r w:rsidRPr="33B8950E" w:rsidR="4AF9C116">
              <w:rPr>
                <w:rFonts w:ascii="Arial" w:hAnsi="Arial" w:eastAsia="Arial" w:cs="Arial"/>
                <w:color w:val="auto"/>
                <w:sz w:val="24"/>
                <w:szCs w:val="24"/>
              </w:rPr>
              <w:t>engagement</w:t>
            </w:r>
            <w:r w:rsidRPr="33B8950E" w:rsidR="0723ADF9">
              <w:rPr>
                <w:rFonts w:ascii="Arial" w:hAnsi="Arial" w:eastAsia="Arial" w:cs="Arial"/>
                <w:color w:val="auto"/>
                <w:sz w:val="24"/>
                <w:szCs w:val="24"/>
              </w:rPr>
              <w:t>.</w:t>
            </w:r>
          </w:p>
        </w:tc>
      </w:tr>
      <w:tr xmlns:wp14="http://schemas.microsoft.com/office/word/2010/wordml" w:rsidRPr="00E0763E" w:rsidR="00201374" w:rsidTr="574B52E7" w14:paraId="6139F832" wp14:textId="77777777">
        <w:trPr>
          <w:trHeight w:val="32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08D49549" wp14:textId="27D6CC9E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3A2F5EBB">
              <w:rPr>
                <w:rFonts w:ascii="Arial" w:hAnsi="Arial" w:eastAsia="Arial" w:cs="Arial"/>
                <w:color w:val="auto"/>
                <w:sz w:val="24"/>
                <w:szCs w:val="24"/>
              </w:rPr>
              <w:t>S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shd w:val="clear" w:color="auto" w:fill="FFFFFF" w:themeFill="background1"/>
            <w:tcMar/>
          </w:tcPr>
          <w:p w:rsidRPr="00E0763E" w:rsidR="00201374" w:rsidP="53211453" w:rsidRDefault="00201374" w14:paraId="6BB50902" wp14:textId="7D9FFA9B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3B8950E" w:rsidR="67CF9750">
              <w:rPr>
                <w:rFonts w:ascii="Arial" w:hAnsi="Arial" w:eastAsia="Arial" w:cs="Arial"/>
                <w:color w:val="auto"/>
                <w:sz w:val="24"/>
                <w:szCs w:val="24"/>
              </w:rPr>
              <w:t>P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roduct development of </w:t>
            </w:r>
            <w:r w:rsidRPr="33B8950E" w:rsidR="58AFD8B1">
              <w:rPr>
                <w:rFonts w:ascii="Arial" w:hAnsi="Arial" w:eastAsia="Arial" w:cs="Arial"/>
                <w:color w:val="auto"/>
                <w:sz w:val="24"/>
                <w:szCs w:val="24"/>
              </w:rPr>
              <w:t>“</w:t>
            </w:r>
            <w:r w:rsidRPr="33B8950E" w:rsidR="0BB0C038">
              <w:rPr>
                <w:rFonts w:ascii="Arial" w:hAnsi="Arial" w:eastAsia="Arial" w:cs="Arial"/>
                <w:color w:val="auto"/>
                <w:sz w:val="24"/>
                <w:szCs w:val="24"/>
              </w:rPr>
              <w:t>Q-Box Project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>”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33B8950E" w:rsidR="115CB894">
              <w:rPr>
                <w:rFonts w:ascii="Arial" w:hAnsi="Arial" w:eastAsia="Arial" w:cs="Arial"/>
                <w:color w:val="auto"/>
                <w:sz w:val="24"/>
                <w:szCs w:val="24"/>
              </w:rPr>
              <w:t>software.</w:t>
            </w:r>
          </w:p>
        </w:tc>
      </w:tr>
      <w:tr xmlns:wp14="http://schemas.microsoft.com/office/word/2010/wordml" w:rsidRPr="00E0763E" w:rsidR="00201374" w:rsidTr="574B52E7" w14:paraId="1F0D104B" wp14:textId="77777777">
        <w:trPr>
          <w:trHeight w:val="35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39EC13BE" wp14:textId="76482164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3CF91E94">
              <w:rPr>
                <w:rFonts w:ascii="Arial" w:hAnsi="Arial" w:eastAsia="Arial" w:cs="Arial"/>
                <w:color w:val="auto"/>
                <w:sz w:val="24"/>
                <w:szCs w:val="24"/>
              </w:rPr>
              <w:t>P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urpose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00201374" w14:paraId="1F2C7469" wp14:textId="6E541F92">
            <w:pPr>
              <w:pStyle w:val="Normal"/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3B8950E" w:rsidR="2356CC47">
              <w:rPr>
                <w:rFonts w:ascii="Arial" w:hAnsi="Arial" w:eastAsia="Arial" w:cs="Arial"/>
                <w:color w:val="auto"/>
                <w:sz w:val="24"/>
                <w:szCs w:val="24"/>
              </w:rPr>
              <w:t>T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o 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>provide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implementation and support for </w:t>
            </w:r>
            <w:r w:rsidRPr="33B8950E" w:rsidR="4B7736CE">
              <w:rPr>
                <w:rFonts w:ascii="Arial" w:hAnsi="Arial" w:eastAsia="Arial" w:cs="Arial"/>
                <w:color w:val="auto"/>
                <w:sz w:val="24"/>
                <w:szCs w:val="24"/>
              </w:rPr>
              <w:t>“</w:t>
            </w:r>
            <w:r w:rsidRPr="33B8950E" w:rsidR="0BB0C038">
              <w:rPr>
                <w:rFonts w:ascii="Arial" w:hAnsi="Arial" w:eastAsia="Arial" w:cs="Arial"/>
                <w:color w:val="auto"/>
                <w:sz w:val="24"/>
                <w:szCs w:val="24"/>
              </w:rPr>
              <w:t>Q-Box Project</w:t>
            </w:r>
            <w:r w:rsidRPr="33B8950E" w:rsidR="1DFC8927">
              <w:rPr>
                <w:rFonts w:ascii="Arial" w:hAnsi="Arial" w:eastAsia="Arial" w:cs="Arial"/>
                <w:color w:val="auto"/>
                <w:sz w:val="24"/>
                <w:szCs w:val="24"/>
              </w:rPr>
              <w:t>”</w:t>
            </w:r>
            <w:r w:rsidRPr="33B8950E" w:rsidR="35BE47C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33B8950E" w:rsidR="35BE47C1">
              <w:rPr>
                <w:rFonts w:ascii="Arial" w:hAnsi="Arial" w:eastAsia="Arial" w:cs="Arial"/>
                <w:color w:val="auto"/>
                <w:sz w:val="24"/>
                <w:szCs w:val="24"/>
              </w:rPr>
              <w:t>software</w:t>
            </w:r>
            <w:r w:rsidRPr="33B8950E" w:rsidR="0E128601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. </w:t>
            </w:r>
          </w:p>
        </w:tc>
      </w:tr>
      <w:tr xmlns:wp14="http://schemas.microsoft.com/office/word/2010/wordml" w:rsidRPr="00E0763E" w:rsidR="00201374" w:rsidTr="574B52E7" w14:paraId="3A0BA63B" wp14:textId="77777777">
        <w:trPr>
          <w:trHeight w:val="34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7C723D46" wp14:textId="254C13CD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240CB6C2">
              <w:rPr>
                <w:rFonts w:ascii="Arial" w:hAnsi="Arial" w:eastAsia="Arial" w:cs="Arial"/>
                <w:color w:val="auto"/>
                <w:sz w:val="24"/>
                <w:szCs w:val="24"/>
              </w:rPr>
              <w:t>D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ocument owner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67619704" w14:paraId="0FD3F9D7" wp14:textId="6DFDCE90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414CAFB" w:rsidR="41E6FE0F">
              <w:rPr>
                <w:rFonts w:ascii="Arial" w:hAnsi="Arial" w:eastAsia="Arial" w:cs="Arial"/>
                <w:color w:val="auto"/>
                <w:sz w:val="24"/>
                <w:szCs w:val="24"/>
              </w:rPr>
              <w:t>SWOMB</w:t>
            </w:r>
            <w:r w:rsidRPr="3414CAFB" w:rsidR="0FDC5E4E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3414CAFB" w:rsidR="759EE95B">
              <w:rPr>
                <w:rFonts w:ascii="Arial" w:hAnsi="Arial" w:eastAsia="Arial" w:cs="Arial"/>
                <w:color w:val="auto"/>
                <w:sz w:val="24"/>
                <w:szCs w:val="24"/>
              </w:rPr>
              <w:t>Technologies and Services</w:t>
            </w:r>
            <w:r w:rsidRPr="3414CAFB" w:rsidR="0FDC5E4E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private limited</w:t>
            </w:r>
            <w:r w:rsidRPr="3414CAFB" w:rsidR="72EA22E0">
              <w:rPr>
                <w:rFonts w:ascii="Arial" w:hAnsi="Arial" w:eastAsia="Arial" w:cs="Arial"/>
                <w:color w:val="auto"/>
                <w:sz w:val="24"/>
                <w:szCs w:val="24"/>
              </w:rPr>
              <w:t>.</w:t>
            </w:r>
          </w:p>
        </w:tc>
      </w:tr>
      <w:tr xmlns:wp14="http://schemas.microsoft.com/office/word/2010/wordml" w:rsidRPr="00E0763E" w:rsidR="00201374" w:rsidTr="574B52E7" w14:paraId="1B874B42" wp14:textId="77777777">
        <w:trPr>
          <w:trHeight w:val="5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28" w:type="dxa"/>
            <w:tcMar/>
          </w:tcPr>
          <w:p w:rsidRPr="00E0763E" w:rsidR="00201374" w:rsidP="53211453" w:rsidRDefault="00201374" w14:paraId="4B08E8BD" wp14:textId="744B1570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49948650">
              <w:rPr>
                <w:rFonts w:ascii="Arial" w:hAnsi="Arial" w:eastAsia="Arial" w:cs="Arial"/>
                <w:color w:val="auto"/>
                <w:sz w:val="24"/>
                <w:szCs w:val="24"/>
              </w:rPr>
              <w:t>R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evision history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49" w:type="dxa"/>
            <w:tcMar/>
          </w:tcPr>
          <w:p w:rsidRPr="00E0763E" w:rsidR="00201374" w:rsidP="53211453" w:rsidRDefault="00201374" w14:paraId="4B3AA50C" wp14:textId="42934B7E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1.0</w:t>
            </w:r>
            <w:r w:rsidRPr="72AEF997" w:rsidR="160893EA">
              <w:rPr>
                <w:rFonts w:ascii="Arial" w:hAnsi="Arial" w:eastAsia="Arial" w:cs="Arial"/>
                <w:color w:val="auto"/>
                <w:sz w:val="24"/>
                <w:szCs w:val="24"/>
              </w:rPr>
              <w:t>.</w:t>
            </w:r>
          </w:p>
        </w:tc>
      </w:tr>
    </w:tbl>
    <w:p xmlns:wp14="http://schemas.microsoft.com/office/word/2010/wordml" w:rsidRPr="00E0763E" w:rsidR="00201374" w:rsidP="53211453" w:rsidRDefault="00201374" w14:paraId="6D98A12B" wp14:textId="77777777">
      <w:pPr>
        <w:spacing w:before="120" w:after="120"/>
        <w:rPr>
          <w:rFonts w:ascii="Arial" w:hAnsi="Arial" w:eastAsia="Arial" w:cs="Arial"/>
          <w:color w:val="auto"/>
          <w:sz w:val="24"/>
          <w:szCs w:val="24"/>
        </w:rPr>
      </w:pPr>
    </w:p>
    <w:p xmlns:wp14="http://schemas.microsoft.com/office/word/2010/wordml" w:rsidRPr="00E0763E" w:rsidR="00201374" w:rsidP="53211453" w:rsidRDefault="00201374" w14:paraId="2DC9B4F0" wp14:textId="4EF0CFD6">
      <w:pPr>
        <w:spacing w:before="120" w:after="120"/>
        <w:rPr>
          <w:rFonts w:ascii="Arial" w:hAnsi="Arial" w:eastAsia="Arial" w:cs="Arial"/>
          <w:color w:val="auto"/>
          <w:sz w:val="24"/>
          <w:szCs w:val="24"/>
          <w:u w:val="single"/>
        </w:rPr>
      </w:pPr>
      <w:r w:rsidRPr="72AEF997" w:rsidR="26BAF80E">
        <w:rPr>
          <w:rFonts w:ascii="Arial" w:hAnsi="Arial" w:eastAsia="Arial" w:cs="Arial"/>
          <w:color w:val="auto"/>
          <w:sz w:val="24"/>
          <w:szCs w:val="24"/>
          <w:u w:val="single"/>
        </w:rPr>
        <w:t>A</w:t>
      </w:r>
      <w:r w:rsidRPr="72AEF997" w:rsidR="6C0079E7">
        <w:rPr>
          <w:rFonts w:ascii="Arial" w:hAnsi="Arial" w:eastAsia="Arial" w:cs="Arial"/>
          <w:color w:val="auto"/>
          <w:sz w:val="24"/>
          <w:szCs w:val="24"/>
          <w:u w:val="single"/>
        </w:rPr>
        <w:t>uthors</w:t>
      </w:r>
    </w:p>
    <w:p xmlns:wp14="http://schemas.microsoft.com/office/word/2010/wordml" w:rsidRPr="00E0763E" w:rsidR="00201374" w:rsidP="53211453" w:rsidRDefault="00201374" w14:paraId="546BFFF4" wp14:textId="0E192DC0">
      <w:pPr>
        <w:spacing w:after="120"/>
        <w:rPr>
          <w:rFonts w:ascii="Arial" w:hAnsi="Arial" w:eastAsia="Arial" w:cs="Arial"/>
          <w:color w:val="auto"/>
          <w:sz w:val="24"/>
          <w:szCs w:val="24"/>
        </w:rPr>
      </w:pPr>
      <w:r w:rsidRPr="72AEF997" w:rsidR="44CC021B">
        <w:rPr>
          <w:rFonts w:ascii="Arial" w:hAnsi="Arial" w:eastAsia="Arial" w:cs="Arial"/>
          <w:color w:val="auto"/>
          <w:sz w:val="24"/>
          <w:szCs w:val="24"/>
        </w:rPr>
        <w:t>T</w:t>
      </w:r>
      <w:r w:rsidRPr="72AEF997" w:rsidR="6C0079E7">
        <w:rPr>
          <w:rFonts w:ascii="Arial" w:hAnsi="Arial" w:eastAsia="Arial" w:cs="Arial"/>
          <w:color w:val="auto"/>
          <w:sz w:val="24"/>
          <w:szCs w:val="24"/>
        </w:rPr>
        <w:t>he following authors contributed to the creation of this deliverable</w:t>
      </w:r>
      <w:r w:rsidRPr="72AEF997" w:rsidR="2CD52667">
        <w:rPr>
          <w:rFonts w:ascii="Arial" w:hAnsi="Arial" w:eastAsia="Arial" w:cs="Arial"/>
          <w:color w:val="auto"/>
          <w:sz w:val="24"/>
          <w:szCs w:val="24"/>
        </w:rPr>
        <w:t>.</w:t>
      </w:r>
    </w:p>
    <w:p xmlns:wp14="http://schemas.microsoft.com/office/word/2010/wordml" w:rsidRPr="00E0763E" w:rsidR="00201374" w:rsidP="53211453" w:rsidRDefault="00201374" w14:paraId="2946DB82" wp14:textId="77777777">
      <w:pPr>
        <w:spacing w:after="120"/>
        <w:rPr>
          <w:rFonts w:ascii="Arial" w:hAnsi="Arial" w:eastAsia="Arial" w:cs="Arial"/>
          <w:color w:val="auto"/>
          <w:sz w:val="24"/>
          <w:szCs w:val="24"/>
        </w:rPr>
      </w:pPr>
    </w:p>
    <w:tbl>
      <w:tblPr>
        <w:tblStyle w:val="CitrixTable11"/>
        <w:tblW w:w="9582" w:type="dxa"/>
        <w:tblLayout w:type="fixed"/>
        <w:tblLook w:val="04A0" w:firstRow="1" w:lastRow="0" w:firstColumn="1" w:lastColumn="0" w:noHBand="0" w:noVBand="1"/>
      </w:tblPr>
      <w:tblGrid>
        <w:gridCol w:w="4711"/>
        <w:gridCol w:w="4871"/>
      </w:tblGrid>
      <w:tr xmlns:wp14="http://schemas.microsoft.com/office/word/2010/wordml" w:rsidRPr="00E0763E" w:rsidR="00201374" w:rsidTr="574B52E7" w14:paraId="43EEFC27" wp14:textId="77777777">
        <w:trPr>
          <w:cnfStyle w:val="100000000000"/>
          <w:trHeight w:val="72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1" w:type="dxa"/>
            <w:tcBorders>
              <w:bottom w:val="single" w:color="000000" w:themeColor="text1" w:sz="4" w:space="0"/>
            </w:tcBorders>
            <w:tcMar/>
          </w:tcPr>
          <w:p w:rsidRPr="00E0763E" w:rsidR="00201374" w:rsidP="53211453" w:rsidRDefault="00201374" w14:paraId="76B1BBF9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F164A8A" w:rsidR="5295FE3E">
              <w:rPr>
                <w:rFonts w:ascii="Arial" w:hAnsi="Arial" w:eastAsia="Arial" w:cs="Arial"/>
                <w:sz w:val="24"/>
                <w:szCs w:val="24"/>
              </w:rPr>
              <w:t xml:space="preserve"> PM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871" w:type="dxa"/>
            <w:tcBorders>
              <w:bottom w:val="single" w:color="000000" w:themeColor="text1" w:sz="4" w:space="0"/>
            </w:tcBorders>
            <w:tcMar/>
          </w:tcPr>
          <w:p w:rsidRPr="00E0763E" w:rsidR="00201374" w:rsidP="53211453" w:rsidRDefault="00201374" w14:paraId="1DD1A935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2AEF997" w:rsidR="6C0079E7">
              <w:rPr>
                <w:rFonts w:ascii="Arial" w:hAnsi="Arial" w:eastAsia="Arial" w:cs="Arial"/>
                <w:sz w:val="24"/>
                <w:szCs w:val="24"/>
              </w:rPr>
              <w:t>Delivery</w:t>
            </w:r>
          </w:p>
        </w:tc>
      </w:tr>
      <w:tr xmlns:wp14="http://schemas.microsoft.com/office/word/2010/wordml" w:rsidRPr="00E0763E" w:rsidR="00201374" w:rsidTr="574B52E7" w14:paraId="691AE354" wp14:textId="77777777">
        <w:trPr>
          <w:trHeight w:val="40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1" w:type="dxa"/>
            <w:tcBorders>
              <w:top w:val="single" w:color="000000" w:themeColor="text1" w:sz="4" w:space="0"/>
            </w:tcBorders>
            <w:tcMar/>
          </w:tcPr>
          <w:p w:rsidRPr="00E0763E" w:rsidR="00201374" w:rsidP="53211453" w:rsidRDefault="00201374" w14:paraId="339E38A2" wp14:textId="73C09273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1CBA624D">
              <w:rPr>
                <w:rFonts w:ascii="Arial" w:hAnsi="Arial" w:eastAsia="Arial" w:cs="Arial"/>
                <w:color w:val="auto"/>
                <w:sz w:val="24"/>
                <w:szCs w:val="24"/>
              </w:rPr>
              <w:t>V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engatesan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72AEF997" w:rsidR="04456BA9">
              <w:rPr>
                <w:rFonts w:ascii="Arial" w:hAnsi="Arial" w:eastAsia="Arial" w:cs="Arial"/>
                <w:color w:val="auto"/>
                <w:sz w:val="24"/>
                <w:szCs w:val="24"/>
              </w:rPr>
              <w:t>Kalimuthu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871" w:type="dxa"/>
            <w:tcBorders>
              <w:top w:val="single" w:color="000000" w:themeColor="text1" w:sz="4" w:space="0"/>
            </w:tcBorders>
            <w:tcMar/>
          </w:tcPr>
          <w:p w:rsidRPr="00E0763E" w:rsidR="00201374" w:rsidP="53211453" w:rsidRDefault="00201374" w14:paraId="2857B047" wp14:textId="5BD94DBA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1E7078B0" w:rsidR="452F6437">
              <w:rPr>
                <w:rFonts w:ascii="Arial" w:hAnsi="Arial" w:eastAsia="Arial" w:cs="Arial"/>
                <w:color w:val="auto"/>
                <w:sz w:val="24"/>
                <w:szCs w:val="24"/>
              </w:rPr>
              <w:t>Rajanandini Venkataraman</w:t>
            </w:r>
          </w:p>
        </w:tc>
      </w:tr>
    </w:tbl>
    <w:p xmlns:wp14="http://schemas.microsoft.com/office/word/2010/wordml" w:rsidRPr="00E0763E" w:rsidR="00201374" w:rsidP="53211453" w:rsidRDefault="00201374" w14:paraId="5997CC1D" wp14:textId="77777777">
      <w:pPr>
        <w:spacing w:before="120" w:after="120"/>
        <w:rPr>
          <w:rFonts w:ascii="Arial" w:hAnsi="Arial" w:eastAsia="Arial" w:cs="Arial"/>
          <w:color w:val="auto"/>
          <w:sz w:val="24"/>
          <w:szCs w:val="24"/>
        </w:rPr>
      </w:pPr>
    </w:p>
    <w:p xmlns:wp14="http://schemas.microsoft.com/office/word/2010/wordml" w:rsidRPr="00E0763E" w:rsidR="00201374" w:rsidP="53211453" w:rsidRDefault="00201374" w14:paraId="4E35802F" wp14:textId="2718EAE6">
      <w:pPr>
        <w:spacing w:before="120" w:after="120"/>
        <w:rPr>
          <w:rFonts w:ascii="Arial" w:hAnsi="Arial" w:eastAsia="Arial" w:cs="Arial"/>
          <w:color w:val="auto"/>
          <w:sz w:val="24"/>
          <w:szCs w:val="24"/>
          <w:u w:val="single"/>
        </w:rPr>
      </w:pPr>
      <w:r w:rsidRPr="72AEF997" w:rsidR="795B500C">
        <w:rPr>
          <w:rFonts w:ascii="Arial" w:hAnsi="Arial" w:eastAsia="Arial" w:cs="Arial"/>
          <w:color w:val="auto"/>
          <w:sz w:val="24"/>
          <w:szCs w:val="24"/>
          <w:u w:val="single"/>
        </w:rPr>
        <w:t>R</w:t>
      </w:r>
      <w:r w:rsidRPr="72AEF997" w:rsidR="6C0079E7">
        <w:rPr>
          <w:rFonts w:ascii="Arial" w:hAnsi="Arial" w:eastAsia="Arial" w:cs="Arial"/>
          <w:color w:val="auto"/>
          <w:sz w:val="24"/>
          <w:szCs w:val="24"/>
          <w:u w:val="single"/>
        </w:rPr>
        <w:t>evision history</w:t>
      </w:r>
    </w:p>
    <w:p xmlns:wp14="http://schemas.microsoft.com/office/word/2010/wordml" w:rsidRPr="00E0763E" w:rsidR="00201374" w:rsidP="53211453" w:rsidRDefault="00201374" w14:paraId="110FFD37" wp14:textId="77777777">
      <w:pPr>
        <w:spacing w:before="120" w:after="120"/>
        <w:rPr>
          <w:rFonts w:ascii="Arial" w:hAnsi="Arial" w:eastAsia="Arial" w:cs="Arial"/>
          <w:color w:val="auto"/>
          <w:sz w:val="24"/>
          <w:szCs w:val="24"/>
          <w:u w:val="single"/>
        </w:rPr>
      </w:pPr>
    </w:p>
    <w:tbl>
      <w:tblPr>
        <w:tblStyle w:val="CitrixTable11"/>
        <w:tblW w:w="9602" w:type="dxa"/>
        <w:tblLayout w:type="fixed"/>
        <w:tblLook w:val="04A0" w:firstRow="1" w:lastRow="0" w:firstColumn="1" w:lastColumn="0" w:noHBand="0" w:noVBand="1"/>
      </w:tblPr>
      <w:tblGrid>
        <w:gridCol w:w="1314"/>
        <w:gridCol w:w="4953"/>
        <w:gridCol w:w="1640"/>
        <w:gridCol w:w="1695"/>
      </w:tblGrid>
      <w:tr xmlns:wp14="http://schemas.microsoft.com/office/word/2010/wordml" w:rsidRPr="00E0763E" w:rsidR="00201374" w:rsidTr="2D731DC7" w14:paraId="6B4371E2" wp14:textId="77777777">
        <w:trPr>
          <w:cnfStyle w:val="100000000000"/>
          <w:trHeight w:val="72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4" w:type="dxa"/>
            <w:tcMar/>
          </w:tcPr>
          <w:p w:rsidRPr="00E0763E" w:rsidR="00201374" w:rsidP="53211453" w:rsidRDefault="00201374" w14:paraId="5AAE4A22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F164A8A" w:rsidR="5295FE3E">
              <w:rPr>
                <w:rFonts w:ascii="Arial" w:hAnsi="Arial" w:eastAsia="Arial" w:cs="Arial"/>
                <w:sz w:val="24"/>
                <w:szCs w:val="24"/>
              </w:rPr>
              <w:t>Revision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53" w:type="dxa"/>
            <w:tcMar/>
          </w:tcPr>
          <w:p w:rsidRPr="00E0763E" w:rsidR="00201374" w:rsidP="53211453" w:rsidRDefault="00201374" w14:paraId="08473ECB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2AEF997" w:rsidR="6C0079E7">
              <w:rPr>
                <w:rFonts w:ascii="Arial" w:hAnsi="Arial" w:eastAsia="Arial" w:cs="Arial"/>
                <w:sz w:val="24"/>
                <w:szCs w:val="24"/>
              </w:rPr>
              <w:t>Change description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40" w:type="dxa"/>
            <w:tcMar/>
          </w:tcPr>
          <w:p w:rsidRPr="00E0763E" w:rsidR="00201374" w:rsidP="53211453" w:rsidRDefault="00201374" w14:paraId="1786AB5B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2AEF997" w:rsidR="6C0079E7">
              <w:rPr>
                <w:rFonts w:ascii="Arial" w:hAnsi="Arial" w:eastAsia="Arial" w:cs="Arial"/>
                <w:sz w:val="24"/>
                <w:szCs w:val="24"/>
              </w:rPr>
              <w:t>Updated by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95" w:type="dxa"/>
            <w:tcMar/>
          </w:tcPr>
          <w:p w:rsidRPr="00E0763E" w:rsidR="00201374" w:rsidP="53211453" w:rsidRDefault="00201374" w14:paraId="491072FA" wp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F164A8A" w:rsidR="5295FE3E">
              <w:rPr>
                <w:rFonts w:ascii="Arial" w:hAnsi="Arial" w:eastAsia="Arial" w:cs="Arial"/>
                <w:sz w:val="24"/>
                <w:szCs w:val="24"/>
              </w:rPr>
              <w:t>Date</w:t>
            </w:r>
          </w:p>
        </w:tc>
      </w:tr>
      <w:tr xmlns:wp14="http://schemas.microsoft.com/office/word/2010/wordml" w:rsidRPr="00E0763E" w:rsidR="00201374" w:rsidTr="2D731DC7" w14:paraId="110EFBF3" wp14:textId="77777777">
        <w:trPr>
          <w:trHeight w:val="32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4" w:type="dxa"/>
            <w:tcMar/>
          </w:tcPr>
          <w:p w:rsidRPr="00E0763E" w:rsidR="00201374" w:rsidP="53211453" w:rsidRDefault="003731FD" w14:paraId="2ED06E6E" wp14:textId="77777777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F164A8A" w:rsidR="0C9579FB">
              <w:rPr>
                <w:rFonts w:ascii="Arial" w:hAnsi="Arial" w:eastAsia="Arial" w:cs="Arial"/>
                <w:color w:val="auto"/>
                <w:sz w:val="24"/>
                <w:szCs w:val="24"/>
              </w:rPr>
              <w:t>1.0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53" w:type="dxa"/>
            <w:tcMar/>
          </w:tcPr>
          <w:p w:rsidRPr="00E0763E" w:rsidR="00201374" w:rsidP="53211453" w:rsidRDefault="00201374" w14:paraId="319D8060" wp14:textId="19F25CCC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275E3A25">
              <w:rPr>
                <w:rFonts w:ascii="Arial" w:hAnsi="Arial" w:eastAsia="Arial" w:cs="Arial"/>
                <w:color w:val="auto"/>
                <w:sz w:val="24"/>
                <w:szCs w:val="24"/>
              </w:rPr>
              <w:t>D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ocument creation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40" w:type="dxa"/>
            <w:tcMar/>
          </w:tcPr>
          <w:p w:rsidRPr="00E0763E" w:rsidR="00201374" w:rsidP="53211453" w:rsidRDefault="00201374" w14:paraId="18A7F9EA" wp14:textId="79097D69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72AEF997" w:rsidR="19A2AF1A">
              <w:rPr>
                <w:rFonts w:ascii="Arial" w:hAnsi="Arial" w:eastAsia="Arial" w:cs="Arial"/>
                <w:color w:val="auto"/>
                <w:sz w:val="24"/>
                <w:szCs w:val="24"/>
              </w:rPr>
              <w:t>V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engatesan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72AEF997" w:rsidR="14CACF03">
              <w:rPr>
                <w:rFonts w:ascii="Arial" w:hAnsi="Arial" w:eastAsia="Arial" w:cs="Arial"/>
                <w:color w:val="auto"/>
                <w:sz w:val="24"/>
                <w:szCs w:val="24"/>
              </w:rPr>
              <w:t>K</w:t>
            </w:r>
            <w:r w:rsidRPr="72AEF997" w:rsidR="6C0079E7">
              <w:rPr>
                <w:rFonts w:ascii="Arial" w:hAnsi="Arial" w:eastAsia="Arial" w:cs="Arial"/>
                <w:color w:val="auto"/>
                <w:sz w:val="24"/>
                <w:szCs w:val="24"/>
              </w:rPr>
              <w:t>alimuthu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95" w:type="dxa"/>
            <w:tcMar/>
          </w:tcPr>
          <w:p w:rsidRPr="00E0763E" w:rsidR="00201374" w:rsidP="53211453" w:rsidRDefault="00201374" w14:paraId="6DE3743E" wp14:textId="528D0E35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33B8950E" w:rsidR="528F07A6">
              <w:rPr>
                <w:rFonts w:ascii="Arial" w:hAnsi="Arial" w:eastAsia="Arial" w:cs="Arial"/>
                <w:color w:val="auto"/>
                <w:sz w:val="24"/>
                <w:szCs w:val="24"/>
              </w:rPr>
              <w:t>12-Feb-2024</w:t>
            </w:r>
          </w:p>
        </w:tc>
      </w:tr>
      <w:tr w:rsidR="2D731DC7" w:rsidTr="2D731DC7" w14:paraId="73947C01">
        <w:trPr>
          <w:trHeight w:val="328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4" w:type="dxa"/>
            <w:tcMar/>
          </w:tcPr>
          <w:p w:rsidR="4DEA3A2C" w:rsidP="2D731DC7" w:rsidRDefault="4DEA3A2C" w14:paraId="5F2AE2C8" w14:textId="2B1CC863">
            <w:pPr>
              <w:pStyle w:val="Normal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D731DC7" w:rsidR="4DEA3A2C">
              <w:rPr>
                <w:rFonts w:ascii="Arial" w:hAnsi="Arial" w:eastAsia="Arial" w:cs="Arial"/>
                <w:color w:val="auto"/>
                <w:sz w:val="24"/>
                <w:szCs w:val="24"/>
              </w:rPr>
              <w:t>2.0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953" w:type="dxa"/>
            <w:tcMar/>
          </w:tcPr>
          <w:p w:rsidR="4DEA3A2C" w:rsidP="2D731DC7" w:rsidRDefault="4DEA3A2C" w14:paraId="650E737A" w14:textId="6C8E60E9">
            <w:pPr>
              <w:pStyle w:val="Normal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D731DC7" w:rsidR="4DEA3A2C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Changes on </w:t>
            </w:r>
          </w:p>
          <w:p w:rsidR="2AF34149" w:rsidP="2D731DC7" w:rsidRDefault="2AF34149" w14:paraId="7E71DE8C" w14:textId="3486F068">
            <w:pPr>
              <w:pStyle w:val="ListParagraph"/>
              <w:numPr>
                <w:ilvl w:val="0"/>
                <w:numId w:val="465"/>
              </w:numPr>
              <w:rPr>
                <w:rFonts w:ascii="Arial" w:hAnsi="Arial" w:eastAsia="Arial" w:cs="Arial"/>
                <w:color w:val="auto"/>
                <w:sz w:val="22"/>
                <w:szCs w:val="22"/>
              </w:rPr>
            </w:pPr>
            <w:r w:rsidRPr="2D731DC7" w:rsidR="2AF34149">
              <w:rPr>
                <w:rFonts w:ascii="Arial" w:hAnsi="Arial" w:eastAsia="Arial" w:cs="Arial"/>
                <w:color w:val="auto"/>
                <w:sz w:val="24"/>
                <w:szCs w:val="24"/>
              </w:rPr>
              <w:t>Non-Functional</w:t>
            </w:r>
            <w:r w:rsidRPr="2D731DC7" w:rsidR="2AF34149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Requirements</w:t>
            </w:r>
          </w:p>
          <w:p w:rsidR="2AF34149" w:rsidP="2D731DC7" w:rsidRDefault="2AF34149" w14:paraId="4E90F271" w14:textId="1A21CF80">
            <w:pPr>
              <w:pStyle w:val="ListParagraph"/>
              <w:numPr>
                <w:ilvl w:val="0"/>
                <w:numId w:val="465"/>
              </w:numPr>
              <w:rPr>
                <w:rFonts w:ascii="Arial" w:hAnsi="Arial" w:eastAsia="Arial" w:cs="Arial"/>
                <w:color w:val="auto"/>
                <w:sz w:val="22"/>
                <w:szCs w:val="22"/>
              </w:rPr>
            </w:pPr>
            <w:r w:rsidRPr="2D731DC7" w:rsidR="2AF34149">
              <w:rPr>
                <w:rFonts w:ascii="Arial" w:hAnsi="Arial" w:eastAsia="Arial" w:cs="Arial"/>
                <w:color w:val="auto"/>
                <w:sz w:val="24"/>
                <w:szCs w:val="24"/>
              </w:rPr>
              <w:t>Pricing</w:t>
            </w:r>
          </w:p>
          <w:p w:rsidR="2AF34149" w:rsidP="2D731DC7" w:rsidRDefault="2AF34149" w14:paraId="5208221B" w14:textId="7D486BF1">
            <w:pPr>
              <w:pStyle w:val="ListParagraph"/>
              <w:numPr>
                <w:ilvl w:val="0"/>
                <w:numId w:val="465"/>
              </w:numPr>
              <w:rPr>
                <w:rFonts w:ascii="Arial" w:hAnsi="Arial" w:eastAsia="Arial" w:cs="Arial"/>
                <w:color w:val="auto"/>
                <w:sz w:val="22"/>
                <w:szCs w:val="22"/>
              </w:rPr>
            </w:pPr>
            <w:r w:rsidRPr="2D731DC7" w:rsidR="2AF34149">
              <w:rPr>
                <w:rFonts w:ascii="Arial" w:hAnsi="Arial" w:eastAsia="Arial" w:cs="Arial"/>
                <w:color w:val="auto"/>
                <w:sz w:val="24"/>
                <w:szCs w:val="24"/>
              </w:rPr>
              <w:t>Support Activities SLA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40" w:type="dxa"/>
            <w:tcMar/>
          </w:tcPr>
          <w:p w:rsidR="2D731DC7" w:rsidP="2D731DC7" w:rsidRDefault="2D731DC7" w14:paraId="539BDC72" w14:textId="79097D69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V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engatesan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 xml:space="preserve"> 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K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alimuthu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95" w:type="dxa"/>
            <w:tcMar/>
          </w:tcPr>
          <w:p w:rsidR="31AA4AE6" w:rsidP="2D731DC7" w:rsidRDefault="31AA4AE6" w14:paraId="46BB188B" w14:textId="5621A0B6">
            <w:pPr>
              <w:spacing w:before="60" w:after="60"/>
              <w:rPr>
                <w:rFonts w:ascii="Arial" w:hAnsi="Arial" w:eastAsia="Arial" w:cs="Arial"/>
                <w:color w:val="auto"/>
                <w:sz w:val="24"/>
                <w:szCs w:val="24"/>
              </w:rPr>
            </w:pPr>
            <w:r w:rsidRPr="2D731DC7" w:rsidR="31AA4AE6">
              <w:rPr>
                <w:rFonts w:ascii="Arial" w:hAnsi="Arial" w:eastAsia="Arial" w:cs="Arial"/>
                <w:color w:val="auto"/>
                <w:sz w:val="24"/>
                <w:szCs w:val="24"/>
              </w:rPr>
              <w:t>26</w:t>
            </w:r>
            <w:r w:rsidRPr="2D731DC7" w:rsidR="2D731DC7">
              <w:rPr>
                <w:rFonts w:ascii="Arial" w:hAnsi="Arial" w:eastAsia="Arial" w:cs="Arial"/>
                <w:color w:val="auto"/>
                <w:sz w:val="24"/>
                <w:szCs w:val="24"/>
              </w:rPr>
              <w:t>-Feb-2024</w:t>
            </w:r>
          </w:p>
        </w:tc>
      </w:tr>
    </w:tbl>
    <w:p xmlns:wp14="http://schemas.microsoft.com/office/word/2010/wordml" w:rsidRPr="00E0763E" w:rsidR="00201374" w:rsidP="53211453" w:rsidRDefault="00201374" w14:paraId="6B699379" wp14:textId="77777777">
      <w:pPr>
        <w:spacing w:before="120"/>
        <w:rPr>
          <w:rFonts w:ascii="Arial" w:hAnsi="Arial" w:eastAsia="Arial" w:cs="Arial"/>
          <w:b w:val="1"/>
          <w:bCs w:val="1"/>
          <w:color w:val="auto"/>
          <w:sz w:val="24"/>
          <w:szCs w:val="24"/>
          <w:lang w:eastAsia="zh-CN"/>
        </w:rPr>
      </w:pPr>
      <w:r w:rsidRPr="72AEF997">
        <w:rPr>
          <w:rFonts w:ascii="Arial" w:hAnsi="Arial" w:eastAsia="Arial" w:cs="Arial"/>
          <w:color w:val="auto"/>
          <w:sz w:val="24"/>
          <w:szCs w:val="24"/>
        </w:rPr>
        <w:br w:type="page"/>
      </w:r>
    </w:p>
    <w:sdt>
      <w:sdtPr>
        <w:id w:val="1440775110"/>
        <w:docPartObj>
          <w:docPartGallery w:val="Table of Contents"/>
          <w:docPartUnique/>
        </w:docPartObj>
      </w:sdtPr>
      <w:sdtContent>
        <w:p xmlns:wp14="http://schemas.microsoft.com/office/word/2010/wordml" w:rsidR="009E2FC5" w:rsidP="53211453" w:rsidRDefault="009E2FC5" w14:paraId="406425CA" wp14:textId="77777777">
          <w:pPr>
            <w:pStyle w:val="TOCHeading"/>
            <w:rPr>
              <w:rFonts w:ascii="Arial" w:hAnsi="Arial" w:eastAsia="Arial" w:cs="Arial"/>
            </w:rPr>
          </w:pPr>
          <w:r w:rsidRPr="3C963C45" w:rsidR="2CC3D2B2">
            <w:rPr>
              <w:rFonts w:ascii="Arial" w:hAnsi="Arial" w:eastAsia="Arial" w:cs="Arial"/>
            </w:rPr>
            <w:t>Contents</w:t>
          </w:r>
        </w:p>
        <w:p xmlns:wp14="http://schemas.microsoft.com/office/word/2010/wordml" w:rsidR="009E2FC5" w:rsidP="3C963C45" w:rsidRDefault="00AA42DE" w14:paraId="0C305704" wp14:textId="2932FCD0">
          <w:pPr>
            <w:pStyle w:val="TOC1"/>
            <w:tabs>
              <w:tab w:val="right" w:leader="dot" w:pos="1008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331061123">
            <w:r w:rsidRPr="3C963C45" w:rsidR="3C963C45">
              <w:rPr>
                <w:rStyle w:val="Hyperlink"/>
              </w:rPr>
              <w:t>Document management</w:t>
            </w:r>
            <w:r>
              <w:tab/>
            </w:r>
            <w:r>
              <w:fldChar w:fldCharType="begin"/>
            </w:r>
            <w:r>
              <w:instrText xml:space="preserve">PAGEREF _Toc331061123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7554A905" wp14:textId="0BCB6DB8">
          <w:pPr>
            <w:pStyle w:val="TOC1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1996988765">
            <w:r w:rsidRPr="3C963C45" w:rsidR="3C963C45">
              <w:rPr>
                <w:rStyle w:val="Hyperlink"/>
              </w:rPr>
              <w:t>Section -1 Executive summary</w:t>
            </w:r>
            <w:r>
              <w:tab/>
            </w:r>
            <w:r>
              <w:fldChar w:fldCharType="begin"/>
            </w:r>
            <w:r>
              <w:instrText xml:space="preserve">PAGEREF _Toc1996988765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0725FD1D" wp14:textId="42A52749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507712738">
            <w:r w:rsidRPr="3C963C45" w:rsidR="3C963C45">
              <w:rPr>
                <w:rStyle w:val="Hyperlink"/>
              </w:rPr>
              <w:t>Project overview:</w:t>
            </w:r>
            <w:r>
              <w:tab/>
            </w:r>
            <w:r>
              <w:fldChar w:fldCharType="begin"/>
            </w:r>
            <w:r>
              <w:instrText xml:space="preserve">PAGEREF _Toc507712738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658F8F30" wp14:textId="491529ED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1424506674">
            <w:r w:rsidRPr="3C963C45" w:rsidR="3C963C45">
              <w:rPr>
                <w:rStyle w:val="Hyperlink"/>
              </w:rPr>
              <w:t>Objectives:</w:t>
            </w:r>
            <w:r>
              <w:tab/>
            </w:r>
            <w:r>
              <w:fldChar w:fldCharType="begin"/>
            </w:r>
            <w:r>
              <w:instrText xml:space="preserve">PAGEREF _Toc1424506674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22AC5233" wp14:textId="7668B095">
          <w:pPr>
            <w:pStyle w:val="TOC1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576395407">
            <w:r w:rsidRPr="3C963C45" w:rsidR="3C963C45">
              <w:rPr>
                <w:rStyle w:val="Hyperlink"/>
              </w:rPr>
              <w:t>Section -2 Scope of work</w:t>
            </w:r>
            <w:r>
              <w:tab/>
            </w:r>
            <w:r>
              <w:fldChar w:fldCharType="begin"/>
            </w:r>
            <w:r>
              <w:instrText xml:space="preserve">PAGEREF _Toc576395407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6E575F62" wp14:textId="74111C23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2129082611">
            <w:r w:rsidRPr="3C963C45" w:rsidR="3C963C45">
              <w:rPr>
                <w:rStyle w:val="Hyperlink"/>
              </w:rPr>
              <w:t>Overview:</w:t>
            </w:r>
            <w:r>
              <w:tab/>
            </w:r>
            <w:r>
              <w:fldChar w:fldCharType="begin"/>
            </w:r>
            <w:r>
              <w:instrText xml:space="preserve">PAGEREF _Toc2129082611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70E4DEF5" wp14:textId="266A574A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619503646">
            <w:r w:rsidRPr="3C963C45" w:rsidR="3C963C45">
              <w:rPr>
                <w:rStyle w:val="Hyperlink"/>
              </w:rPr>
              <w:t>In-scope:</w:t>
            </w:r>
            <w:r>
              <w:tab/>
            </w:r>
            <w:r>
              <w:fldChar w:fldCharType="begin"/>
            </w:r>
            <w:r>
              <w:instrText xml:space="preserve">PAGEREF _Toc619503646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7B753651" wp14:textId="4B1DE534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1074599718">
            <w:r w:rsidRPr="3C963C45" w:rsidR="3C963C45">
              <w:rPr>
                <w:rStyle w:val="Hyperlink"/>
              </w:rPr>
              <w:t>Out of scope:</w:t>
            </w:r>
            <w:r>
              <w:tab/>
            </w:r>
            <w:r>
              <w:fldChar w:fldCharType="begin"/>
            </w:r>
            <w:r>
              <w:instrText xml:space="preserve">PAGEREF _Toc1074599718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167F5962" wp14:textId="0C0C30AF">
          <w:pPr>
            <w:pStyle w:val="TOC2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850989002">
            <w:r w:rsidRPr="3C963C45" w:rsidR="3C963C45">
              <w:rPr>
                <w:rStyle w:val="Hyperlink"/>
              </w:rPr>
              <w:t>Dependencies</w:t>
            </w:r>
            <w:r>
              <w:tab/>
            </w:r>
            <w:r>
              <w:fldChar w:fldCharType="begin"/>
            </w:r>
            <w:r>
              <w:instrText xml:space="preserve">PAGEREF _Toc850989002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9E2FC5" w:rsidP="3C963C45" w:rsidRDefault="00AA42DE" w14:paraId="528915AE" wp14:textId="02D663C7">
          <w:pPr>
            <w:pStyle w:val="TOC1"/>
            <w:tabs>
              <w:tab w:val="right" w:leader="dot" w:pos="10080"/>
            </w:tabs>
            <w:rPr>
              <w:rStyle w:val="Hyperlink"/>
              <w:noProof/>
            </w:rPr>
          </w:pPr>
          <w:hyperlink w:anchor="_Toc773037755">
            <w:r w:rsidRPr="3C963C45" w:rsidR="3C963C45">
              <w:rPr>
                <w:rStyle w:val="Hyperlink"/>
              </w:rPr>
              <w:t>Section -3 Deliverables</w:t>
            </w:r>
            <w:r>
              <w:tab/>
            </w:r>
            <w:r>
              <w:fldChar w:fldCharType="begin"/>
            </w:r>
            <w:r>
              <w:instrText xml:space="preserve">PAGEREF _Toc773037755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5CAC9FB" w:rsidP="15CAC9FB" w:rsidRDefault="15CAC9FB" w14:paraId="35A7618C" w14:textId="6FA23144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2052218311">
            <w:r w:rsidRPr="3C963C45" w:rsidR="3C963C45">
              <w:rPr>
                <w:rStyle w:val="Hyperlink"/>
              </w:rPr>
              <w:t>Section -4 Functional requirements</w:t>
            </w:r>
            <w:r>
              <w:tab/>
            </w:r>
            <w:r>
              <w:fldChar w:fldCharType="begin"/>
            </w:r>
            <w:r>
              <w:instrText xml:space="preserve">PAGEREF _Toc2052218311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5CAC9FB" w:rsidP="15CAC9FB" w:rsidRDefault="15CAC9FB" w14:paraId="036D0BDA" w14:textId="0DA06768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408617223">
            <w:r w:rsidRPr="3C963C45" w:rsidR="3C963C45">
              <w:rPr>
                <w:rStyle w:val="Hyperlink"/>
              </w:rPr>
              <w:t>High Level Modules</w:t>
            </w:r>
            <w:r>
              <w:tab/>
            </w:r>
            <w:r>
              <w:fldChar w:fldCharType="begin"/>
            </w:r>
            <w:r>
              <w:instrText xml:space="preserve">PAGEREF _Toc1408617223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7078B0" w:rsidP="1E7078B0" w:rsidRDefault="1E7078B0" w14:paraId="2A3A828D" w14:textId="568136FF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960830778">
            <w:r w:rsidRPr="3C963C45" w:rsidR="3C963C45">
              <w:rPr>
                <w:rStyle w:val="Hyperlink"/>
              </w:rPr>
              <w:t>Section -5 Non-functional requirements</w:t>
            </w:r>
            <w:r>
              <w:tab/>
            </w:r>
            <w:r>
              <w:fldChar w:fldCharType="begin"/>
            </w:r>
            <w:r>
              <w:instrText xml:space="preserve">PAGEREF _Toc1960830778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7078B0" w:rsidP="1E7078B0" w:rsidRDefault="1E7078B0" w14:paraId="5ADCDBAA" w14:textId="0F9BD03A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2092442835">
            <w:r w:rsidRPr="3C963C45" w:rsidR="3C963C45">
              <w:rPr>
                <w:rStyle w:val="Hyperlink"/>
              </w:rPr>
              <w:t>Section -6 High level architectural considerations</w:t>
            </w:r>
            <w:r>
              <w:tab/>
            </w:r>
            <w:r>
              <w:fldChar w:fldCharType="begin"/>
            </w:r>
            <w:r>
              <w:instrText xml:space="preserve">PAGEREF _Toc2092442835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76D751E6" w14:textId="09033C04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202261270">
            <w:r w:rsidRPr="3C963C45" w:rsidR="3C963C45">
              <w:rPr>
                <w:rStyle w:val="Hyperlink"/>
              </w:rPr>
              <w:t>Key Considerations</w:t>
            </w:r>
            <w:r>
              <w:tab/>
            </w:r>
            <w:r>
              <w:fldChar w:fldCharType="begin"/>
            </w:r>
            <w:r>
              <w:instrText xml:space="preserve">PAGEREF _Toc1202261270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03397CF2" w14:textId="3493183D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92721619">
            <w:r w:rsidRPr="3C963C45" w:rsidR="3C963C45">
              <w:rPr>
                <w:rStyle w:val="Hyperlink"/>
              </w:rPr>
              <w:t>Components &amp; technologies</w:t>
            </w:r>
            <w:r>
              <w:tab/>
            </w:r>
            <w:r>
              <w:fldChar w:fldCharType="begin"/>
            </w:r>
            <w:r>
              <w:instrText xml:space="preserve">PAGEREF _Toc92721619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5E3B2EC7" w14:textId="0CFF39B1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980118142">
            <w:r w:rsidRPr="3C963C45" w:rsidR="3C963C45">
              <w:rPr>
                <w:rStyle w:val="Hyperlink"/>
              </w:rPr>
              <w:t>Project resources</w:t>
            </w:r>
            <w:r>
              <w:tab/>
            </w:r>
            <w:r>
              <w:fldChar w:fldCharType="begin"/>
            </w:r>
            <w:r>
              <w:instrText xml:space="preserve">PAGEREF _Toc1980118142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22733EC1" w14:textId="13836818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263502996">
            <w:r w:rsidRPr="3C963C45" w:rsidR="3C963C45">
              <w:rPr>
                <w:rStyle w:val="Hyperlink"/>
              </w:rPr>
              <w:t>Section -7 Solution Architecture</w:t>
            </w:r>
            <w:r>
              <w:tab/>
            </w:r>
            <w:r>
              <w:fldChar w:fldCharType="begin"/>
            </w:r>
            <w:r>
              <w:instrText xml:space="preserve">PAGEREF _Toc263502996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237BB138" w14:textId="79213AEF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217667760">
            <w:r w:rsidRPr="3C963C45" w:rsidR="3C963C45">
              <w:rPr>
                <w:rStyle w:val="Hyperlink"/>
              </w:rPr>
              <w:t>Technical Implementation Landscape</w:t>
            </w:r>
            <w:r>
              <w:tab/>
            </w:r>
            <w:r>
              <w:fldChar w:fldCharType="begin"/>
            </w:r>
            <w:r>
              <w:instrText xml:space="preserve">PAGEREF _Toc1217667760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31D46843" w14:textId="54EB5D8A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470152388">
            <w:r w:rsidRPr="3C963C45" w:rsidR="3C963C45">
              <w:rPr>
                <w:rStyle w:val="Hyperlink"/>
              </w:rPr>
              <w:t>Solution Design</w:t>
            </w:r>
            <w:r>
              <w:tab/>
            </w:r>
            <w:r>
              <w:fldChar w:fldCharType="begin"/>
            </w:r>
            <w:r>
              <w:instrText xml:space="preserve">PAGEREF _Toc470152388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6639849C" w14:textId="2387848B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60736386">
            <w:r w:rsidRPr="3C963C45" w:rsidR="3C963C45">
              <w:rPr>
                <w:rStyle w:val="Hyperlink"/>
              </w:rPr>
              <w:t>Hosting Infrastructure Architecture</w:t>
            </w:r>
            <w:r>
              <w:tab/>
            </w:r>
            <w:r>
              <w:fldChar w:fldCharType="begin"/>
            </w:r>
            <w:r>
              <w:instrText xml:space="preserve">PAGEREF _Toc60736386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78E96D2C" w14:textId="51B2C07B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2083382292">
            <w:r w:rsidRPr="3C963C45" w:rsidR="3C963C45">
              <w:rPr>
                <w:rStyle w:val="Hyperlink"/>
              </w:rPr>
              <w:t>Technical Architecture</w:t>
            </w:r>
            <w:r>
              <w:tab/>
            </w:r>
            <w:r>
              <w:fldChar w:fldCharType="begin"/>
            </w:r>
            <w:r>
              <w:instrText xml:space="preserve">PAGEREF _Toc2083382292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00B99E1A" w14:textId="06E2B8B8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890711545">
            <w:r w:rsidRPr="3C963C45" w:rsidR="3C963C45">
              <w:rPr>
                <w:rStyle w:val="Hyperlink"/>
              </w:rPr>
              <w:t>Major Use Case Flow</w:t>
            </w:r>
            <w:r>
              <w:tab/>
            </w:r>
            <w:r>
              <w:fldChar w:fldCharType="begin"/>
            </w:r>
            <w:r>
              <w:instrText xml:space="preserve">PAGEREF _Toc1890711545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317378E2" w14:textId="56A34F0B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1099010726">
            <w:r w:rsidRPr="3C963C45" w:rsidR="3C963C45">
              <w:rPr>
                <w:rStyle w:val="Hyperlink"/>
              </w:rPr>
              <w:t>Data Backup process</w:t>
            </w:r>
            <w:r>
              <w:tab/>
            </w:r>
            <w:r>
              <w:fldChar w:fldCharType="begin"/>
            </w:r>
            <w:r>
              <w:instrText xml:space="preserve">PAGEREF _Toc1099010726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54F70E52" w14:textId="71E945C5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2088694965">
            <w:r w:rsidRPr="3C963C45" w:rsidR="3C963C45">
              <w:rPr>
                <w:rStyle w:val="Hyperlink"/>
              </w:rPr>
              <w:t>Data Archiving:</w:t>
            </w:r>
            <w:r>
              <w:tab/>
            </w:r>
            <w:r>
              <w:fldChar w:fldCharType="begin"/>
            </w:r>
            <w:r>
              <w:instrText xml:space="preserve">PAGEREF _Toc2088694965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5E707E4A" w14:textId="1157B895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2058661793">
            <w:r w:rsidRPr="3C963C45" w:rsidR="3C963C45">
              <w:rPr>
                <w:rStyle w:val="Hyperlink"/>
              </w:rPr>
              <w:t>Restoring from Archive:</w:t>
            </w:r>
            <w:r>
              <w:tab/>
            </w:r>
            <w:r>
              <w:fldChar w:fldCharType="begin"/>
            </w:r>
            <w:r>
              <w:instrText xml:space="preserve">PAGEREF _Toc2058661793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2D731DC7" w:rsidRDefault="1E7078B0" w14:paraId="257AD77B" w14:textId="6B642171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662367656">
            <w:r w:rsidRPr="3C963C45" w:rsidR="3C963C45">
              <w:rPr>
                <w:rStyle w:val="Hyperlink"/>
              </w:rPr>
              <w:t>API Contract</w:t>
            </w:r>
            <w:r>
              <w:tab/>
            </w:r>
            <w:r>
              <w:fldChar w:fldCharType="begin"/>
            </w:r>
            <w:r>
              <w:instrText xml:space="preserve">PAGEREF _Toc662367656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22E9E0D9" w14:textId="6B628378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908994985">
            <w:r w:rsidRPr="3C963C45" w:rsidR="3C963C45">
              <w:rPr>
                <w:rStyle w:val="Hyperlink"/>
              </w:rPr>
              <w:t>Section -7 Delivery Strategy</w:t>
            </w:r>
            <w:r>
              <w:tab/>
            </w:r>
            <w:r>
              <w:fldChar w:fldCharType="begin"/>
            </w:r>
            <w:r>
              <w:instrText xml:space="preserve">PAGEREF _Toc1908994985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53B8DAB1" w14:textId="47C49398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45715907">
            <w:r w:rsidRPr="3C963C45" w:rsidR="3C963C45">
              <w:rPr>
                <w:rStyle w:val="Hyperlink"/>
              </w:rPr>
              <w:t>Section -8 Initial Support Engagement</w:t>
            </w:r>
            <w:r>
              <w:tab/>
            </w:r>
            <w:r>
              <w:fldChar w:fldCharType="begin"/>
            </w:r>
            <w:r>
              <w:instrText xml:space="preserve">PAGEREF _Toc45715907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1E7078B0" w:rsidRDefault="1E7078B0" w14:paraId="0714FE1D" w14:textId="10E408FC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864193499">
            <w:r w:rsidRPr="3C963C45" w:rsidR="3C963C45">
              <w:rPr>
                <w:rStyle w:val="Hyperlink"/>
              </w:rPr>
              <w:t>Section -9 Delivery Commitments</w:t>
            </w:r>
            <w:r>
              <w:tab/>
            </w:r>
            <w:r>
              <w:fldChar w:fldCharType="begin"/>
            </w:r>
            <w:r>
              <w:instrText xml:space="preserve">PAGEREF _Toc864193499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2D731DC7" w:rsidRDefault="1E7078B0" w14:paraId="5893B08A" w14:textId="1B9B65A9">
          <w:pPr>
            <w:pStyle w:val="TOC1"/>
            <w:tabs>
              <w:tab w:val="right" w:leader="dot" w:pos="10080"/>
            </w:tabs>
            <w:rPr>
              <w:rStyle w:val="Hyperlink"/>
            </w:rPr>
          </w:pPr>
          <w:hyperlink w:anchor="_Toc1884093953">
            <w:r w:rsidRPr="3C963C45" w:rsidR="3C963C45">
              <w:rPr>
                <w:rStyle w:val="Hyperlink"/>
              </w:rPr>
              <w:t>Section -10 Product development plan</w:t>
            </w:r>
            <w:r>
              <w:tab/>
            </w:r>
            <w:r>
              <w:fldChar w:fldCharType="begin"/>
            </w:r>
            <w:r>
              <w:instrText xml:space="preserve">PAGEREF _Toc1884093953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7078B0" w:rsidP="2D731DC7" w:rsidRDefault="1E7078B0" w14:paraId="5709A017" w14:textId="45C4B8B8">
          <w:pPr>
            <w:pStyle w:val="TOC2"/>
            <w:tabs>
              <w:tab w:val="right" w:leader="dot" w:pos="10080"/>
            </w:tabs>
            <w:rPr>
              <w:rStyle w:val="Hyperlink"/>
            </w:rPr>
          </w:pPr>
          <w:hyperlink w:anchor="_Toc906241065">
            <w:r w:rsidRPr="3C963C45" w:rsidR="3C963C45">
              <w:rPr>
                <w:rStyle w:val="Hyperlink"/>
              </w:rPr>
              <w:t>Development Timeline:</w:t>
            </w:r>
            <w:r>
              <w:tab/>
            </w:r>
            <w:r>
              <w:fldChar w:fldCharType="begin"/>
            </w:r>
            <w:r>
              <w:instrText xml:space="preserve">PAGEREF _Toc906241065 \h</w:instrText>
            </w:r>
            <w:r>
              <w:fldChar w:fldCharType="separate"/>
            </w:r>
            <w:r w:rsidRPr="3C963C45" w:rsidR="3C963C45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9E2FC5" w:rsidP="53211453" w:rsidRDefault="00AA42DE" w14:paraId="1F72F646" wp14:textId="77777777">
      <w:pPr>
        <w:rPr>
          <w:rFonts w:ascii="Arial" w:hAnsi="Arial" w:eastAsia="Arial" w:cs="Arial"/>
        </w:rPr>
      </w:pPr>
    </w:p>
    <w:p xmlns:wp14="http://schemas.microsoft.com/office/word/2010/wordml" w:rsidRPr="00E0763E" w:rsidR="000E0921" w:rsidP="53211453" w:rsidRDefault="000E0921" w14:paraId="52E56223" wp14:textId="77777777">
      <w:pPr>
        <w:spacing w:after="200"/>
        <w:rPr>
          <w:rFonts w:ascii="Arial" w:hAnsi="Arial" w:eastAsia="Arial" w:cs="Arial"/>
          <w:color w:val="auto"/>
          <w:sz w:val="48"/>
          <w:szCs w:val="48"/>
          <w:lang w:val="en-GB" w:eastAsia="en-GB"/>
        </w:rPr>
      </w:pPr>
      <w:r w:rsidRPr="72AEF997">
        <w:rPr>
          <w:rFonts w:ascii="Arial" w:hAnsi="Arial" w:eastAsia="Arial" w:cs="Arial"/>
          <w:b w:val="1"/>
          <w:bCs w:val="1"/>
          <w:color w:val="auto"/>
          <w:lang w:val="en-GB" w:eastAsia="en-GB"/>
        </w:rPr>
        <w:br w:type="page"/>
      </w:r>
    </w:p>
    <w:p xmlns:wp14="http://schemas.microsoft.com/office/word/2010/wordml" w:rsidRPr="00E0763E" w:rsidR="00675380" w:rsidP="3C963C45" w:rsidRDefault="000F3854" w14:paraId="654CDB02" wp14:textId="2103FE36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</w:pPr>
      <w:bookmarkStart w:name="_Toc1996988765" w:id="407133771"/>
      <w:r w:rsidRPr="3C963C45" w:rsidR="0368A91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S</w:t>
      </w:r>
      <w:r w:rsidRPr="3C963C45" w:rsidR="4450C7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 xml:space="preserve">ection -1 </w:t>
      </w:r>
      <w:r w:rsidRPr="3C963C45" w:rsidR="5B87D7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E</w:t>
      </w:r>
      <w:r w:rsidRPr="3C963C45" w:rsidR="4450C7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xecutive summary</w:t>
      </w:r>
      <w:bookmarkEnd w:id="407133771"/>
    </w:p>
    <w:p xmlns:wp14="http://schemas.microsoft.com/office/word/2010/wordml" w:rsidRPr="00E0763E" w:rsidR="000F3854" w:rsidP="53211453" w:rsidRDefault="000F3854" w14:paraId="07547A01" wp14:textId="77777777">
      <w:pPr>
        <w:pStyle w:val="Heading1"/>
        <w:suppressAutoHyphens/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GB" w:eastAsia="en-GB"/>
        </w:rPr>
      </w:pPr>
    </w:p>
    <w:p xmlns:wp14="http://schemas.microsoft.com/office/word/2010/wordml" w:rsidRPr="00E0763E" w:rsidR="000F3854" w:rsidP="53211453" w:rsidRDefault="000F3854" w14:paraId="6420CE95" wp14:textId="3F6B9B89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  <w:bookmarkStart w:name="_Toc507712738" w:id="1381329832"/>
      <w:r w:rsidRPr="3C963C45" w:rsidR="056AAED0">
        <w:rPr>
          <w:rFonts w:ascii="Arial" w:hAnsi="Arial" w:eastAsia="Arial" w:cs="Arial"/>
          <w:sz w:val="28"/>
          <w:szCs w:val="28"/>
          <w:u w:val="single"/>
        </w:rPr>
        <w:t>P</w:t>
      </w:r>
      <w:r w:rsidRPr="3C963C45" w:rsidR="38AEE54D">
        <w:rPr>
          <w:rFonts w:ascii="Arial" w:hAnsi="Arial" w:eastAsia="Arial" w:cs="Arial"/>
          <w:sz w:val="28"/>
          <w:szCs w:val="28"/>
          <w:u w:val="single"/>
        </w:rPr>
        <w:t>roject overview:</w:t>
      </w:r>
      <w:bookmarkEnd w:id="1381329832"/>
    </w:p>
    <w:p xmlns:wp14="http://schemas.microsoft.com/office/word/2010/wordml" w:rsidRPr="00E0763E" w:rsidR="000F3854" w:rsidP="53211453" w:rsidRDefault="000F3854" w14:paraId="5043CB0F" wp14:textId="77777777">
      <w:pPr>
        <w:pStyle w:val="CitrixBodyText1"/>
        <w:rPr>
          <w:rFonts w:ascii="Arial" w:hAnsi="Arial" w:eastAsia="Arial" w:cs="Arial"/>
          <w:color w:val="auto"/>
          <w:sz w:val="24"/>
          <w:szCs w:val="24"/>
        </w:rPr>
      </w:pPr>
    </w:p>
    <w:p w:rsidR="6DFA32F6" w:rsidP="33B8950E" w:rsidRDefault="6DFA32F6" w14:paraId="05C6983D" w14:textId="0CDCBD86">
      <w:pPr>
        <w:pStyle w:val="Normal"/>
        <w:spacing w:before="60" w:after="60" w:line="240" w:lineRule="auto"/>
        <w:ind w:firstLine="72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  <w:r w:rsidRPr="33B8950E" w:rsidR="1AFBC31C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“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OwlTech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Pvt Ltd, a startup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established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in 2016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specialised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in setting up IoT enabled robotic retail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outlets under the name FRSHLY for fresh food aggregated from popular restaurants within the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city. At its peak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OwlTech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operated as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much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as 20 such outlets across the country in cities like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Chennai,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Bangalore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, Mumbai,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Kolkata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and Hyderabad and had over 100+ restaurant partners. </w:t>
      </w:r>
      <w:r w:rsidRPr="33B8950E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Now with its understanding of the market and experience in launching IoT enabled platforms,</w:t>
      </w:r>
    </w:p>
    <w:p w:rsidR="6DFA32F6" w:rsidP="2F164A8A" w:rsidRDefault="6DFA32F6" w14:paraId="17200474" w14:textId="6210BF1E">
      <w:pPr>
        <w:pStyle w:val="Normal"/>
        <w:spacing w:before="60" w:after="60" w:line="240" w:lineRule="auto"/>
        <w:ind w:firstLine="72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</w:t>
      </w:r>
      <w:r w:rsidRPr="15CAC9FB" w:rsidR="5D309752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T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ech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is looking to solve a major problem that the online delivery companies face 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at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the kitchen to rider hand over </w:t>
      </w:r>
      <w:r w:rsidRPr="15CAC9FB" w:rsidR="45633ABD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process.</w:t>
      </w:r>
    </w:p>
    <w:p w:rsidR="1AF8185C" w:rsidP="1AF8185C" w:rsidRDefault="1AF8185C" w14:paraId="7E068E88" w14:textId="739017F7">
      <w:pPr>
        <w:pStyle w:val="Normal"/>
        <w:spacing w:before="60" w:after="60" w:line="240" w:lineRule="auto"/>
        <w:ind w:firstLine="72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</w:p>
    <w:p xmlns:wp14="http://schemas.microsoft.com/office/word/2010/wordml" w:rsidRPr="00E0763E" w:rsidR="000F3854" w:rsidP="53211453" w:rsidRDefault="000F3854" w14:paraId="46B26604" wp14:textId="1C783D7D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  <w:bookmarkStart w:name="_Toc1424506674" w:id="1977983206"/>
      <w:r w:rsidRPr="3C963C45" w:rsidR="625BDE41">
        <w:rPr>
          <w:rFonts w:ascii="Arial" w:hAnsi="Arial" w:eastAsia="Arial" w:cs="Arial"/>
          <w:sz w:val="28"/>
          <w:szCs w:val="28"/>
          <w:u w:val="single"/>
        </w:rPr>
        <w:t>O</w:t>
      </w:r>
      <w:r w:rsidRPr="3C963C45" w:rsidR="38AEE54D">
        <w:rPr>
          <w:rFonts w:ascii="Arial" w:hAnsi="Arial" w:eastAsia="Arial" w:cs="Arial"/>
          <w:sz w:val="28"/>
          <w:szCs w:val="28"/>
          <w:u w:val="single"/>
        </w:rPr>
        <w:t>bjectives:</w:t>
      </w:r>
      <w:bookmarkEnd w:id="1977983206"/>
    </w:p>
    <w:p xmlns:wp14="http://schemas.microsoft.com/office/word/2010/wordml" w:rsidRPr="00E0763E" w:rsidR="000F3854" w:rsidP="53211453" w:rsidRDefault="000F3854" w14:paraId="6537F28F" wp14:textId="77777777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</w:p>
    <w:p xmlns:wp14="http://schemas.microsoft.com/office/word/2010/wordml" w:rsidRPr="00E0763E" w:rsidR="000F3854" w:rsidP="53211453" w:rsidRDefault="000F3854" w14:paraId="21C6755E" wp14:textId="4C23ED52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56590DC3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efine the in-scope / out of scope of the </w:t>
      </w:r>
      <w:r w:rsidRPr="72AEF997" w:rsidR="59880D14">
        <w:rPr>
          <w:rFonts w:ascii="Arial" w:hAnsi="Arial" w:eastAsia="Arial" w:cs="Arial"/>
          <w:color w:val="auto"/>
          <w:sz w:val="24"/>
          <w:szCs w:val="24"/>
        </w:rPr>
        <w:t>w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ork towards this project.</w:t>
      </w:r>
    </w:p>
    <w:p xmlns:wp14="http://schemas.microsoft.com/office/word/2010/wordml" w:rsidRPr="00E0763E" w:rsidR="000F3854" w:rsidP="53211453" w:rsidRDefault="000F3854" w14:paraId="1C345471" wp14:textId="32EB5200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55255F5B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efine </w:t>
      </w:r>
      <w:r w:rsidRPr="72AEF997" w:rsidR="2C4A53DF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eliverables of the </w:t>
      </w:r>
      <w:r w:rsidRPr="72AEF997" w:rsidR="284FB821">
        <w:rPr>
          <w:rFonts w:ascii="Arial" w:hAnsi="Arial" w:eastAsia="Arial" w:cs="Arial"/>
          <w:color w:val="auto"/>
          <w:sz w:val="24"/>
          <w:szCs w:val="24"/>
        </w:rPr>
        <w:t>p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roject to the </w:t>
      </w:r>
      <w:r w:rsidRPr="72AEF997" w:rsidR="459539FB">
        <w:rPr>
          <w:rFonts w:ascii="Arial" w:hAnsi="Arial" w:eastAsia="Arial" w:cs="Arial"/>
          <w:color w:val="auto"/>
          <w:sz w:val="24"/>
          <w:szCs w:val="24"/>
        </w:rPr>
        <w:t>c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lient.</w:t>
      </w:r>
    </w:p>
    <w:p xmlns:wp14="http://schemas.microsoft.com/office/word/2010/wordml" w:rsidRPr="00E0763E" w:rsidR="000F3854" w:rsidP="53211453" w:rsidRDefault="000F3854" w14:paraId="09965255" wp14:textId="32AE8592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3FD2C1C1">
        <w:rPr>
          <w:rFonts w:ascii="Arial" w:hAnsi="Arial" w:eastAsia="Arial" w:cs="Arial"/>
          <w:color w:val="auto"/>
          <w:sz w:val="24"/>
          <w:szCs w:val="24"/>
        </w:rPr>
        <w:t xml:space="preserve">Define </w:t>
      </w:r>
      <w:r w:rsidRPr="72AEF997" w:rsidR="5CC7FE8B">
        <w:rPr>
          <w:rFonts w:ascii="Arial" w:hAnsi="Arial" w:eastAsia="Arial" w:cs="Arial"/>
          <w:color w:val="auto"/>
          <w:sz w:val="24"/>
          <w:szCs w:val="24"/>
        </w:rPr>
        <w:t>t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echnologies and </w:t>
      </w:r>
      <w:r w:rsidRPr="72AEF997" w:rsidR="19F81E38">
        <w:rPr>
          <w:rFonts w:ascii="Arial" w:hAnsi="Arial" w:eastAsia="Arial" w:cs="Arial"/>
          <w:color w:val="auto"/>
          <w:sz w:val="24"/>
          <w:szCs w:val="24"/>
        </w:rPr>
        <w:t>a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rchitecture.</w:t>
      </w:r>
    </w:p>
    <w:p xmlns:wp14="http://schemas.microsoft.com/office/word/2010/wordml" w:rsidRPr="00E0763E" w:rsidR="000F3854" w:rsidP="53211453" w:rsidRDefault="000F3854" w14:paraId="5426573F" wp14:textId="0D08DC0A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3FD2C1C1">
        <w:rPr>
          <w:rFonts w:ascii="Arial" w:hAnsi="Arial" w:eastAsia="Arial" w:cs="Arial"/>
          <w:color w:val="auto"/>
          <w:sz w:val="24"/>
          <w:szCs w:val="24"/>
        </w:rPr>
        <w:t xml:space="preserve">Define 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timelines of the deliverables.</w:t>
      </w:r>
    </w:p>
    <w:p xmlns:wp14="http://schemas.microsoft.com/office/word/2010/wordml" w:rsidRPr="00E0763E" w:rsidR="000F3854" w:rsidP="53211453" w:rsidRDefault="000F3854" w14:paraId="11DBF005" wp14:textId="26AEEA32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2BF8C1F2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efine </w:t>
      </w:r>
      <w:r w:rsidRPr="72AEF997" w:rsidR="0CA88854">
        <w:rPr>
          <w:rFonts w:ascii="Arial" w:hAnsi="Arial" w:eastAsia="Arial" w:cs="Arial"/>
          <w:color w:val="auto"/>
          <w:sz w:val="24"/>
          <w:szCs w:val="24"/>
        </w:rPr>
        <w:t>c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onfiguration </w:t>
      </w:r>
      <w:r w:rsidRPr="72AEF997" w:rsidR="247B1D0B">
        <w:rPr>
          <w:rFonts w:ascii="Arial" w:hAnsi="Arial" w:eastAsia="Arial" w:cs="Arial"/>
          <w:color w:val="auto"/>
          <w:sz w:val="24"/>
          <w:szCs w:val="24"/>
        </w:rPr>
        <w:t>m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anagement / </w:t>
      </w:r>
      <w:r w:rsidRPr="72AEF997" w:rsidR="1F2C849E">
        <w:rPr>
          <w:rFonts w:ascii="Arial" w:hAnsi="Arial" w:eastAsia="Arial" w:cs="Arial"/>
          <w:color w:val="auto"/>
          <w:sz w:val="24"/>
          <w:szCs w:val="24"/>
        </w:rPr>
        <w:t>s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ource </w:t>
      </w:r>
      <w:r w:rsidRPr="72AEF997" w:rsidR="37B43640">
        <w:rPr>
          <w:rFonts w:ascii="Arial" w:hAnsi="Arial" w:eastAsia="Arial" w:cs="Arial"/>
          <w:color w:val="auto"/>
          <w:sz w:val="24"/>
          <w:szCs w:val="24"/>
        </w:rPr>
        <w:t>c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ode </w:t>
      </w:r>
      <w:r w:rsidRPr="72AEF997" w:rsidR="674DEB44">
        <w:rPr>
          <w:rFonts w:ascii="Arial" w:hAnsi="Arial" w:eastAsia="Arial" w:cs="Arial"/>
          <w:color w:val="auto"/>
          <w:sz w:val="24"/>
          <w:szCs w:val="24"/>
        </w:rPr>
        <w:t>m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anagement.</w:t>
      </w:r>
    </w:p>
    <w:p xmlns:wp14="http://schemas.microsoft.com/office/word/2010/wordml" w:rsidRPr="00E0763E" w:rsidR="000F3854" w:rsidP="53211453" w:rsidRDefault="000F3854" w14:paraId="3AFF1AFA" wp14:textId="10384925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695F2782">
        <w:rPr>
          <w:rFonts w:ascii="Arial" w:hAnsi="Arial" w:eastAsia="Arial" w:cs="Arial"/>
          <w:color w:val="auto"/>
          <w:sz w:val="24"/>
          <w:szCs w:val="24"/>
        </w:rPr>
        <w:t xml:space="preserve">Define </w:t>
      </w:r>
      <w:r w:rsidRPr="72AEF997" w:rsidR="53ED043D">
        <w:rPr>
          <w:rFonts w:ascii="Arial" w:hAnsi="Arial" w:eastAsia="Arial" w:cs="Arial"/>
          <w:color w:val="auto"/>
          <w:sz w:val="24"/>
          <w:szCs w:val="24"/>
        </w:rPr>
        <w:t>c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ommunication </w:t>
      </w:r>
      <w:r w:rsidRPr="72AEF997" w:rsidR="5D420C3E">
        <w:rPr>
          <w:rFonts w:ascii="Arial" w:hAnsi="Arial" w:eastAsia="Arial" w:cs="Arial"/>
          <w:color w:val="auto"/>
          <w:sz w:val="24"/>
          <w:szCs w:val="24"/>
        </w:rPr>
        <w:t>m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ethods.</w:t>
      </w:r>
    </w:p>
    <w:p xmlns:wp14="http://schemas.microsoft.com/office/word/2010/wordml" w:rsidRPr="00E0763E" w:rsidR="000F3854" w:rsidP="53211453" w:rsidRDefault="000F3854" w14:paraId="5F7E79E3" wp14:textId="2AA4F4CC">
      <w:pPr>
        <w:pStyle w:val="CitrixBodyText2"/>
        <w:numPr>
          <w:ilvl w:val="0"/>
          <w:numId w:val="11"/>
        </w:numPr>
        <w:rPr>
          <w:rFonts w:ascii="Arial" w:hAnsi="Arial" w:eastAsia="Arial" w:cs="Arial"/>
          <w:color w:val="auto"/>
          <w:sz w:val="24"/>
          <w:szCs w:val="24"/>
        </w:rPr>
      </w:pPr>
      <w:r w:rsidRPr="72AEF997" w:rsidR="695F2782">
        <w:rPr>
          <w:rFonts w:ascii="Arial" w:hAnsi="Arial" w:eastAsia="Arial" w:cs="Arial"/>
          <w:color w:val="auto"/>
          <w:sz w:val="24"/>
          <w:szCs w:val="24"/>
        </w:rPr>
        <w:t xml:space="preserve">Define </w:t>
      </w:r>
      <w:r w:rsidRPr="72AEF997" w:rsidR="4742FA93">
        <w:rPr>
          <w:rFonts w:ascii="Arial" w:hAnsi="Arial" w:eastAsia="Arial" w:cs="Arial"/>
          <w:color w:val="auto"/>
          <w:sz w:val="24"/>
          <w:szCs w:val="24"/>
        </w:rPr>
        <w:t>d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 xml:space="preserve">evelopment </w:t>
      </w:r>
      <w:r w:rsidRPr="72AEF997" w:rsidR="57EAB2CF">
        <w:rPr>
          <w:rFonts w:ascii="Arial" w:hAnsi="Arial" w:eastAsia="Arial" w:cs="Arial"/>
          <w:color w:val="auto"/>
          <w:sz w:val="24"/>
          <w:szCs w:val="24"/>
        </w:rPr>
        <w:t>m</w:t>
      </w:r>
      <w:r w:rsidRPr="72AEF997" w:rsidR="3C3ED9A7">
        <w:rPr>
          <w:rFonts w:ascii="Arial" w:hAnsi="Arial" w:eastAsia="Arial" w:cs="Arial"/>
          <w:color w:val="auto"/>
          <w:sz w:val="24"/>
          <w:szCs w:val="24"/>
        </w:rPr>
        <w:t>ethodologies to achieve the deliverables.</w:t>
      </w:r>
    </w:p>
    <w:p xmlns:wp14="http://schemas.microsoft.com/office/word/2010/wordml" w:rsidRPr="00E0763E" w:rsidR="000D3E5E" w:rsidP="53211453" w:rsidRDefault="000D3E5E" w14:paraId="6DFB9E20" wp14:textId="77777777">
      <w:pPr>
        <w:pStyle w:val="CitrixBodyText2"/>
        <w:ind w:left="1080"/>
        <w:rPr>
          <w:rFonts w:ascii="Arial" w:hAnsi="Arial" w:eastAsia="Arial" w:cs="Arial"/>
          <w:color w:val="auto"/>
          <w:sz w:val="24"/>
          <w:szCs w:val="24"/>
        </w:rPr>
      </w:pPr>
    </w:p>
    <w:p xmlns:wp14="http://schemas.microsoft.com/office/word/2010/wordml" w:rsidRPr="00E0763E" w:rsidR="00C81D92" w:rsidP="2F164A8A" w:rsidRDefault="00C81D92" w14:paraId="2ACB3C19" wp14:textId="5F851B65">
      <w:pPr>
        <w:suppressAutoHyphens/>
        <w:rPr>
          <w:rFonts w:ascii="Arial" w:hAnsi="Arial" w:eastAsia="Arial" w:cs="Arial"/>
        </w:rPr>
      </w:pPr>
      <w:r w:rsidRPr="72AEF997">
        <w:rPr>
          <w:rFonts w:ascii="Arial" w:hAnsi="Arial" w:eastAsia="Arial" w:cs="Arial"/>
        </w:rPr>
        <w:br w:type="page"/>
      </w:r>
    </w:p>
    <w:p xmlns:wp14="http://schemas.microsoft.com/office/word/2010/wordml" w:rsidRPr="00E0763E" w:rsidR="00C81D92" w:rsidP="3C963C45" w:rsidRDefault="00C81D92" w14:paraId="4C74C7CF" wp14:textId="615693E0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</w:pPr>
      <w:bookmarkStart w:name="_Toc576395407" w:id="621372458"/>
      <w:r w:rsidRPr="3C963C45" w:rsidR="790D37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S</w:t>
      </w:r>
      <w:r w:rsidRPr="3C963C45" w:rsidR="007CC5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ection -2 Scope of work</w:t>
      </w:r>
      <w:bookmarkEnd w:id="621372458"/>
    </w:p>
    <w:p w:rsidR="2F164A8A" w:rsidP="2F164A8A" w:rsidRDefault="2F164A8A" w14:paraId="77462831" w14:textId="08E5422C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</w:rPr>
      </w:pPr>
    </w:p>
    <w:p xmlns:wp14="http://schemas.microsoft.com/office/word/2010/wordml" w:rsidRPr="00E0763E" w:rsidR="00C81D92" w:rsidP="5999D4D6" w:rsidRDefault="00C81D92" w14:paraId="5C247AEA" wp14:textId="0D59284D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</w:rPr>
      </w:pPr>
      <w:bookmarkStart w:name="_Toc2129082611" w:id="1421832478"/>
      <w:r w:rsidRPr="3C963C45" w:rsidR="0826F5BB">
        <w:rPr>
          <w:rFonts w:ascii="Arial" w:hAnsi="Arial" w:eastAsia="Arial" w:cs="Arial"/>
          <w:sz w:val="28"/>
          <w:szCs w:val="28"/>
          <w:u w:val="single"/>
        </w:rPr>
        <w:t>Overview:</w:t>
      </w:r>
      <w:bookmarkEnd w:id="1421832478"/>
      <w:r w:rsidRPr="3C963C45" w:rsidR="0826F5BB">
        <w:rPr>
          <w:rFonts w:ascii="Arial" w:hAnsi="Arial" w:eastAsia="Arial" w:cs="Arial"/>
          <w:sz w:val="28"/>
          <w:szCs w:val="28"/>
          <w:u w:val="single"/>
        </w:rPr>
        <w:t xml:space="preserve"> </w:t>
      </w:r>
    </w:p>
    <w:p xmlns:wp14="http://schemas.microsoft.com/office/word/2010/wordml" w:rsidRPr="00E0763E" w:rsidR="00C81D92" w:rsidP="5999D4D6" w:rsidRDefault="00C81D92" w14:paraId="31821497" wp14:textId="0C7E5A75">
      <w:pPr>
        <w:pStyle w:val="CitrixBodyText1"/>
        <w:ind w:firstLine="720"/>
        <w:rPr>
          <w:rFonts w:ascii="Arial" w:hAnsi="Arial" w:eastAsia="Arial" w:cs="Arial"/>
          <w:color w:val="auto"/>
          <w:sz w:val="24"/>
          <w:szCs w:val="24"/>
        </w:rPr>
      </w:pPr>
    </w:p>
    <w:p xmlns:wp14="http://schemas.microsoft.com/office/word/2010/wordml" w:rsidRPr="00E0763E" w:rsidR="00C81D92" w:rsidP="1E7078B0" w:rsidRDefault="00C81D92" w14:paraId="11DB1CCF" wp14:textId="1600CC62">
      <w:pPr>
        <w:pStyle w:val="CitrixBodyText1"/>
        <w:ind w:firstLine="720"/>
        <w:jc w:val="both"/>
        <w:rPr>
          <w:rFonts w:ascii="Arial" w:hAnsi="Arial" w:eastAsia="Arial" w:cs="Arial"/>
          <w:color w:val="auto"/>
          <w:sz w:val="24"/>
          <w:szCs w:val="24"/>
        </w:rPr>
      </w:pPr>
      <w:r w:rsidRPr="1E7078B0" w:rsidR="7EC5BC9D">
        <w:rPr>
          <w:rFonts w:ascii="Arial" w:hAnsi="Arial" w:eastAsia="Arial" w:cs="Arial"/>
          <w:color w:val="auto"/>
          <w:sz w:val="24"/>
          <w:szCs w:val="24"/>
        </w:rPr>
        <w:t>B</w:t>
      </w:r>
      <w:r w:rsidRPr="1E7078B0" w:rsidR="0826F5BB">
        <w:rPr>
          <w:rFonts w:ascii="Arial" w:hAnsi="Arial" w:eastAsia="Arial" w:cs="Arial"/>
          <w:color w:val="auto"/>
          <w:sz w:val="24"/>
          <w:szCs w:val="24"/>
        </w:rPr>
        <w:t xml:space="preserve">ased on the information provided by the customer </w:t>
      </w:r>
      <w:r w:rsidRPr="1E7078B0" w:rsidR="0826F5BB">
        <w:rPr>
          <w:rFonts w:ascii="Arial" w:hAnsi="Arial" w:eastAsia="Arial" w:cs="Arial"/>
          <w:b w:val="0"/>
          <w:bCs w:val="0"/>
          <w:color w:val="auto"/>
          <w:sz w:val="24"/>
          <w:szCs w:val="24"/>
        </w:rPr>
        <w:t>“</w:t>
      </w:r>
      <w:r w:rsidRPr="1E7078B0" w:rsidR="2C5068D8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>OwlTech</w:t>
      </w:r>
      <w:r w:rsidRPr="1E7078B0" w:rsidR="2C5068D8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 Pvt Ltd</w:t>
      </w:r>
      <w:r w:rsidRPr="1E7078B0" w:rsidR="0826F5BB">
        <w:rPr>
          <w:rFonts w:ascii="Arial" w:hAnsi="Arial" w:eastAsia="Arial" w:cs="Arial"/>
          <w:color w:val="auto"/>
          <w:sz w:val="24"/>
          <w:szCs w:val="24"/>
        </w:rPr>
        <w:t xml:space="preserve"> in the engagement and as mutually agreed the below are the scope of the development and initial support.</w:t>
      </w:r>
    </w:p>
    <w:p xmlns:wp14="http://schemas.microsoft.com/office/word/2010/wordml" w:rsidRPr="00E0763E" w:rsidR="00C81D92" w:rsidP="53211453" w:rsidRDefault="00C81D92" w14:paraId="44E871BC" wp14:textId="77777777">
      <w:pPr>
        <w:pStyle w:val="CitrixBodyText1"/>
        <w:ind w:firstLine="720"/>
        <w:rPr>
          <w:rFonts w:ascii="Arial" w:hAnsi="Arial" w:eastAsia="Arial" w:cs="Arial"/>
          <w:color w:val="auto"/>
        </w:rPr>
      </w:pPr>
    </w:p>
    <w:p xmlns:wp14="http://schemas.microsoft.com/office/word/2010/wordml" w:rsidRPr="00E0763E" w:rsidR="00C81D92" w:rsidP="75EAEEED" w:rsidRDefault="00C81D92" w14:paraId="203AE08F" wp14:textId="77777777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  <w:bookmarkStart w:name="_Toc619503646" w:id="1982365965"/>
      <w:r w:rsidRPr="3C963C45" w:rsidR="3708BB71">
        <w:rPr>
          <w:rFonts w:ascii="Arial" w:hAnsi="Arial" w:eastAsia="Arial" w:cs="Arial"/>
          <w:sz w:val="28"/>
          <w:szCs w:val="28"/>
          <w:u w:val="single"/>
        </w:rPr>
        <w:t>In-scope:</w:t>
      </w:r>
      <w:bookmarkEnd w:id="1982365965"/>
    </w:p>
    <w:p w:rsidR="33443B62" w:rsidP="33443B62" w:rsidRDefault="33443B62" w14:paraId="1EA2F17E" w14:textId="0F370500">
      <w:pPr>
        <w:pStyle w:val="CitrixBodyText1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5F6166"/>
          <w:sz w:val="22"/>
          <w:szCs w:val="22"/>
        </w:rPr>
      </w:pPr>
    </w:p>
    <w:p w:rsidR="0525E9E7" w:rsidP="2F164A8A" w:rsidRDefault="0525E9E7" w14:paraId="40A31297" w14:textId="14239495">
      <w:pPr>
        <w:pStyle w:val="CitrixBodyText1"/>
        <w:numPr>
          <w:ilvl w:val="0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Product Development </w:t>
      </w:r>
    </w:p>
    <w:p w:rsidR="0525E9E7" w:rsidP="2F164A8A" w:rsidRDefault="0525E9E7" w14:paraId="0BEBDE77" w14:textId="42CCE4C0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15CAC9FB" w:rsidR="73524B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U</w:t>
      </w:r>
      <w:r w:rsidRPr="15CAC9FB" w:rsidR="5F85D90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I</w:t>
      </w:r>
      <w:r w:rsidRPr="15CAC9FB" w:rsidR="73524B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</w:t>
      </w:r>
      <w:r w:rsidRPr="15CAC9FB" w:rsidR="4B86828C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15CAC9FB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evelopmen</w:t>
      </w:r>
      <w:r w:rsidRPr="15CAC9FB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t</w:t>
      </w:r>
      <w:r w:rsidRPr="15CAC9FB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. </w:t>
      </w:r>
      <w:r w:rsidRPr="15CAC9FB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</w:t>
      </w:r>
    </w:p>
    <w:p w:rsidR="0525E9E7" w:rsidP="2F164A8A" w:rsidRDefault="0525E9E7" w14:paraId="2D99BDD3" w14:textId="6BD297C2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7509F5EC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ata </w:t>
      </w:r>
      <w:r w:rsidRPr="72AEF997" w:rsidR="2A7CE6B0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m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odel &amp; </w:t>
      </w:r>
      <w:r w:rsidRPr="72AEF997" w:rsidR="0B5A33B8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ata </w:t>
      </w:r>
      <w:r w:rsidRPr="72AEF997" w:rsidR="56087E1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s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tructure </w:t>
      </w:r>
      <w:r w:rsidRPr="72AEF997" w:rsidR="6336BE68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esign. </w:t>
      </w:r>
    </w:p>
    <w:p w:rsidR="0525E9E7" w:rsidP="2F164A8A" w:rsidRDefault="0525E9E7" w14:paraId="1D7FFA80" w14:textId="77D5A106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6A2C8FB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API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</w:t>
      </w:r>
      <w:r w:rsidRPr="72AEF997" w:rsidR="0FF485C8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esign &amp; </w:t>
      </w:r>
      <w:r w:rsidRPr="72AEF997" w:rsidR="4402C1F0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evelopment. </w:t>
      </w:r>
    </w:p>
    <w:p w:rsidR="2F164A8A" w:rsidP="72AEF997" w:rsidRDefault="2F164A8A" w14:paraId="4D182AA9" w14:textId="608F2441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19E2C37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W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eb </w:t>
      </w:r>
      <w:r w:rsidRPr="72AEF997" w:rsidR="2D0E8D8A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a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pp </w:t>
      </w:r>
      <w:r w:rsidRPr="72AEF997" w:rsidR="4388E9D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esign &amp; </w:t>
      </w:r>
      <w:r w:rsidRPr="72AEF997" w:rsidR="5221E29D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d</w:t>
      </w:r>
      <w:r w:rsidRPr="72AEF997" w:rsidR="716D571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evelopment</w:t>
      </w:r>
      <w:r w:rsidRPr="72AEF997" w:rsidR="60220925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.</w:t>
      </w:r>
    </w:p>
    <w:p w:rsidR="6ACA2B66" w:rsidP="72AEF997" w:rsidRDefault="6ACA2B66" w14:paraId="29E0888A" w14:textId="26CEAA8A">
      <w:pPr>
        <w:pStyle w:val="CitrixBodyText1"/>
        <w:numPr>
          <w:ilvl w:val="1"/>
          <w:numId w:val="237"/>
        </w:numPr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5F6166"/>
          <w:sz w:val="22"/>
          <w:szCs w:val="22"/>
        </w:rPr>
      </w:pPr>
      <w:r w:rsidRPr="72AEF997" w:rsidR="6ACA2B66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I</w:t>
      </w:r>
      <w:r w:rsidRPr="72AEF997" w:rsidR="5D6FF11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ntegration with the backend (3</w:t>
      </w:r>
      <w:r w:rsidRPr="72AEF997" w:rsidR="5D6FF11F">
        <w:rPr>
          <w:rFonts w:ascii="Arial" w:hAnsi="Arial" w:eastAsia="Arial" w:cs="Arial"/>
          <w:color w:val="auto"/>
          <w:sz w:val="24"/>
          <w:szCs w:val="24"/>
          <w:vertAlign w:val="superscript"/>
          <w:lang w:eastAsia="en-US" w:bidi="ar-SA"/>
        </w:rPr>
        <w:t>rd</w:t>
      </w:r>
      <w:r w:rsidRPr="72AEF997" w:rsidR="5D6FF11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party) </w:t>
      </w:r>
      <w:r w:rsidRPr="72AEF997" w:rsidR="6A2C8FBF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API</w:t>
      </w:r>
      <w:r w:rsidRPr="72AEF997" w:rsidR="076B05D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s.</w:t>
      </w:r>
    </w:p>
    <w:p w:rsidR="335B0F10" w:rsidP="2F164A8A" w:rsidRDefault="335B0F10" w14:paraId="0A0BC342" w14:textId="15385558">
      <w:pPr>
        <w:pStyle w:val="CitrixBodyText1"/>
        <w:numPr>
          <w:ilvl w:val="0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Version Maintenance</w:t>
      </w:r>
    </w:p>
    <w:p w:rsidR="335B0F10" w:rsidP="2F164A8A" w:rsidRDefault="335B0F10" w14:paraId="10B6B6D1" w14:textId="6A806E5B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auto"/>
          <w:sz w:val="24"/>
          <w:szCs w:val="24"/>
        </w:rPr>
      </w:pPr>
      <w:r w:rsidRPr="72AEF997" w:rsidR="21A15AA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M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aintaining the </w:t>
      </w:r>
      <w:r w:rsidRPr="72AEF997" w:rsidR="6EABF559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p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roject </w:t>
      </w:r>
      <w:r w:rsidRPr="72AEF997" w:rsidR="6A3C0225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a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rtifacts in </w:t>
      </w:r>
      <w:r w:rsidRPr="72AEF997" w:rsidR="70998B62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c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lient preferred 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>SCM</w:t>
      </w:r>
      <w:r w:rsidRPr="72AEF997" w:rsidR="1CDB7101">
        <w:rPr>
          <w:rFonts w:ascii="Arial" w:hAnsi="Arial" w:eastAsia="Arial" w:cs="Arial"/>
          <w:color w:val="auto"/>
          <w:sz w:val="24"/>
          <w:szCs w:val="24"/>
          <w:lang w:eastAsia="en-US" w:bidi="ar-SA"/>
        </w:rPr>
        <w:t xml:space="preserve"> tool. </w:t>
      </w:r>
    </w:p>
    <w:p w:rsidR="7E028745" w:rsidP="72AEF997" w:rsidRDefault="7E028745" w14:paraId="0D962BCF" w14:textId="7D6FF7A7">
      <w:pPr>
        <w:pStyle w:val="ListParagraph"/>
        <w:numPr>
          <w:ilvl w:val="1"/>
          <w:numId w:val="237"/>
        </w:numPr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7E02874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M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aintaining the </w:t>
      </w:r>
      <w:r w:rsidRPr="72AEF997" w:rsidR="16166809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roject </w:t>
      </w:r>
      <w:r w:rsidRPr="72AEF997" w:rsidR="7ACAE97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b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inaries and 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their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versions in </w:t>
      </w:r>
      <w:r w:rsidRPr="72AEF997" w:rsidR="0252633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</w:t>
      </w:r>
      <w:r w:rsidRPr="72AEF997" w:rsidR="1CDB710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lient preferred SCM tool.</w:t>
      </w:r>
      <w:r w:rsidRPr="72AEF997" w:rsidR="63371FA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72AEF997" w:rsidRDefault="2F652834" w14:paraId="6E7E5350" w14:textId="61A2B879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  <w:r w:rsidRPr="72AEF997" w:rsidR="6C47881F">
        <w:rPr>
          <w:rFonts w:ascii="Arial" w:hAnsi="Arial" w:eastAsia="Arial" w:cs="Arial" w:asciiTheme="minorAscii" w:hAnsiTheme="minorAscii" w:eastAsiaTheme="minorAscii" w:cstheme="minorBidi"/>
          <w:noProof w:val="0"/>
          <w:color w:val="auto"/>
          <w:sz w:val="24"/>
          <w:szCs w:val="24"/>
          <w:lang w:val="en-US" w:eastAsia="en-US" w:bidi="ar-SA"/>
        </w:rPr>
        <w:t xml:space="preserve">Application Deployment 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</w:t>
      </w:r>
    </w:p>
    <w:p w:rsidR="2F652834" w:rsidP="2F164A8A" w:rsidRDefault="2F652834" w14:paraId="5DBD6635" w14:textId="52FD2E33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2539D8F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B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uilding the deployable binaries</w:t>
      </w:r>
      <w:r w:rsidRPr="72AEF997" w:rsidR="1492B2F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3A1C7395" w:rsidP="72AEF997" w:rsidRDefault="3A1C7395" w14:paraId="5C7404CF" w14:textId="73552E3F">
      <w:pPr>
        <w:pStyle w:val="CitrixBodyText1"/>
        <w:numPr>
          <w:ilvl w:val="1"/>
          <w:numId w:val="237"/>
        </w:numPr>
        <w:suppressLineNumbers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3A1C739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eploying the application in the cloud</w:t>
      </w:r>
      <w:r w:rsidRPr="72AEF997" w:rsidR="2A85804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1B31F8D2" w14:textId="3E026CA7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Initial Support </w:t>
      </w:r>
    </w:p>
    <w:p w:rsidR="2F652834" w:rsidP="2F164A8A" w:rsidRDefault="2F652834" w14:paraId="4B3E8173" w14:textId="0C6A27FE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4E656AAE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s per the agreement the 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initial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  <w:r w:rsidRPr="72AEF997" w:rsidR="2F55634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s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upport covers  </w:t>
      </w:r>
    </w:p>
    <w:p w:rsidR="2F652834" w:rsidP="2F164A8A" w:rsidRDefault="2F652834" w14:paraId="55D5086F" w14:textId="1D8C7515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4897F1E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K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nowledge </w:t>
      </w:r>
      <w:r w:rsidRPr="72AEF997" w:rsidR="60723F6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t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ransition to client personal </w:t>
      </w:r>
    </w:p>
    <w:p w:rsidR="2F652834" w:rsidP="2F164A8A" w:rsidRDefault="2F652834" w14:paraId="629B37CA" w14:textId="4A519072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179E926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H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andling application incident tickets</w:t>
      </w:r>
      <w:r w:rsidRPr="72AEF997" w:rsidR="79FE365A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4821599C" w14:textId="497EFB26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13D250E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S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tabilization of the </w:t>
      </w:r>
      <w:r w:rsidRPr="72AEF997" w:rsidR="61ABB82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pplication</w:t>
      </w:r>
      <w:r w:rsidRPr="72AEF997" w:rsidR="04172CDC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72AEF997" w:rsidRDefault="2F652834" w14:paraId="4A021EC3" w14:textId="671E271D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704C167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T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raining to </w:t>
      </w:r>
      <w:r w:rsidRPr="72AEF997" w:rsidR="43F87E7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dministrator </w:t>
      </w:r>
      <w:r w:rsidRPr="72AEF997" w:rsidR="193F4A4E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ser of the </w:t>
      </w:r>
      <w:r w:rsidRPr="72AEF997" w:rsidR="2D60371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pplication</w:t>
      </w:r>
      <w:r w:rsidRPr="72AEF997" w:rsidR="2ADC2545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– </w:t>
      </w:r>
      <w:r w:rsidRPr="72AEF997" w:rsidR="6DE5C89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imited</w:t>
      </w:r>
      <w:r w:rsidRPr="72AEF997" w:rsidR="01E4C7F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 </w:t>
      </w:r>
    </w:p>
    <w:p w:rsidR="6A698CB7" w:rsidP="2F164A8A" w:rsidRDefault="6A698CB7" w14:paraId="37321B97" w14:textId="0E7662D4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0D1E7BC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Do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cumentation </w:t>
      </w:r>
    </w:p>
    <w:p w:rsidR="2F652834" w:rsidP="2F164A8A" w:rsidRDefault="2F652834" w14:paraId="6CAC3C25" w14:textId="08374614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2F164A8A" w:rsidR="2F65283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As part of the deliverables, the below documents will be prepared and handed over to the customer  </w:t>
      </w:r>
    </w:p>
    <w:p w:rsidR="2F652834" w:rsidP="72AEF997" w:rsidRDefault="2F652834" w14:paraId="7B8327C3" w14:textId="18FEDEDA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Technical </w:t>
      </w:r>
      <w:r w:rsidRPr="72AEF997" w:rsidR="45215B0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esign </w:t>
      </w:r>
      <w:r w:rsidRPr="72AEF997" w:rsidR="3A47AFC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ocument </w:t>
      </w:r>
    </w:p>
    <w:p w:rsidR="2F652834" w:rsidP="72AEF997" w:rsidRDefault="2F652834" w14:paraId="2CF86451" w14:textId="55E1BC1C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Infra </w:t>
      </w:r>
      <w:r w:rsidRPr="72AEF997" w:rsidR="66C83EB2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rch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document</w:t>
      </w:r>
      <w:r w:rsidRPr="72AEF997" w:rsidR="7E3448AC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72AEF997" w:rsidRDefault="2F652834" w14:paraId="60785821" w14:textId="378FCEFD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Use </w:t>
      </w:r>
      <w:r w:rsidRPr="72AEF997" w:rsidR="4FCBFC7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ase </w:t>
      </w:r>
      <w:r w:rsidRPr="72AEF997" w:rsidR="3EC6A5EB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ocument</w:t>
      </w:r>
      <w:r w:rsidRPr="72AEF997" w:rsidR="4B329CF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72AEF997" w:rsidRDefault="2F652834" w14:paraId="6265DD1C" w14:textId="45DE3863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Test </w:t>
      </w:r>
      <w:r w:rsidRPr="72AEF997" w:rsidR="5AECF729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ase </w:t>
      </w:r>
      <w:r w:rsidRPr="72AEF997" w:rsidR="77076EA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ocument</w:t>
      </w:r>
      <w:r w:rsidRPr="72AEF997" w:rsidR="4B329CF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164A8A" w:rsidP="72AEF997" w:rsidRDefault="2F164A8A" w14:paraId="6D734BD9" w14:textId="6B3F5FC0">
      <w:pPr>
        <w:pStyle w:val="CitrixBodyText1"/>
        <w:numPr>
          <w:ilvl w:val="2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Mini </w:t>
      </w:r>
      <w:r w:rsidRPr="72AEF997" w:rsidR="14667EA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ser </w:t>
      </w:r>
      <w:r w:rsidRPr="72AEF997" w:rsidR="108F4A3A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m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anual / </w:t>
      </w:r>
      <w:r w:rsidRPr="72AEF997" w:rsidR="53B61AE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t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raining </w:t>
      </w:r>
      <w:r w:rsidRPr="72AEF997" w:rsidR="76EF3648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ocument. </w:t>
      </w:r>
    </w:p>
    <w:p w:rsidR="2F652834" w:rsidP="2F164A8A" w:rsidRDefault="2F652834" w14:paraId="3B86B93E" w14:textId="62191906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  <w:r w:rsidRPr="33B8950E" w:rsidR="4D05A66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Cloud Infrastructure Architectur</w:t>
      </w:r>
      <w:r w:rsidRPr="33B8950E" w:rsidR="52A38D4A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</w:t>
      </w:r>
      <w:r w:rsidRPr="33B8950E" w:rsidR="4D05A66D">
        <w:rPr>
          <w:rFonts w:ascii="Arial" w:hAnsi="Arial" w:eastAsia="Arial" w:cs="Arial"/>
          <w:noProof w:val="0"/>
          <w:lang w:val="en-US"/>
        </w:rPr>
        <w:t xml:space="preserve"> </w:t>
      </w:r>
    </w:p>
    <w:p w:rsidR="33B8950E" w:rsidP="33B8950E" w:rsidRDefault="33B8950E" w14:paraId="1828FB4E" w14:textId="32400368">
      <w:pPr>
        <w:pStyle w:val="Normal"/>
        <w:bidi w:val="0"/>
        <w:ind w:left="0" w:right="-20"/>
        <w:rPr>
          <w:rFonts w:ascii="Arial" w:hAnsi="Arial" w:eastAsia="Arial" w:cs="Arial"/>
          <w:noProof w:val="0"/>
          <w:color w:val="FFFFFF" w:themeColor="background1" w:themeTint="FF" w:themeShade="FF"/>
          <w:sz w:val="28"/>
          <w:szCs w:val="28"/>
          <w:lang w:val="en-US"/>
        </w:rPr>
      </w:pPr>
    </w:p>
    <w:p w:rsidR="2F652834" w:rsidP="2F164A8A" w:rsidRDefault="2F652834" w14:paraId="0FA09CFC" w14:textId="485C40D1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Assessment and </w:t>
      </w:r>
      <w:r w:rsidRPr="72AEF997" w:rsidR="7B61D2D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lanning</w:t>
      </w:r>
      <w:r w:rsidRPr="72AEF997" w:rsidR="3F5D6399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2FCEAB0D" w14:textId="6426020E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Design and </w:t>
      </w:r>
      <w:r w:rsidRPr="72AEF997" w:rsidR="09E64E5B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rchitecture</w:t>
      </w:r>
      <w:r w:rsidRPr="72AEF997" w:rsidR="07E767B2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20E5F0F1" w14:textId="38CC2B2B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Security </w:t>
      </w:r>
      <w:r w:rsidRPr="72AEF997" w:rsidR="6F5D433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lanning</w:t>
      </w:r>
      <w:r w:rsidRPr="72AEF997" w:rsidR="6A0A0F88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1F9B2DD2" w14:textId="456709C1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Cost </w:t>
      </w:r>
      <w:r w:rsidRPr="72AEF997" w:rsidR="5EA922DB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ptimization</w:t>
      </w:r>
      <w:r w:rsidRPr="72AEF997" w:rsidR="6A0A0F88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787B6531" w14:textId="259D685A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Integration</w:t>
      </w:r>
      <w:r w:rsidRPr="72AEF997" w:rsidR="028C667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30E01F17" w14:textId="5E6B68D1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Network </w:t>
      </w:r>
      <w:r w:rsidRPr="72AEF997" w:rsidR="1433869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esign</w:t>
      </w:r>
      <w:r w:rsidRPr="72AEF997" w:rsidR="313AC8A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61294B2C" w14:textId="0B31EE98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Automation and </w:t>
      </w:r>
      <w:r w:rsidRPr="72AEF997" w:rsidR="6D98637E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rchestration</w:t>
      </w:r>
      <w:r w:rsidRPr="72AEF997" w:rsidR="0523CEC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647DFB44" w14:textId="1402D880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Compliance and </w:t>
      </w:r>
      <w:r w:rsidRPr="72AEF997" w:rsidR="7FAFC9B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g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overnance</w:t>
      </w:r>
      <w:r w:rsidRPr="72AEF997" w:rsidR="0523CEC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164A8A" w:rsidP="72AEF997" w:rsidRDefault="2F164A8A" w14:paraId="52EE866F" w14:textId="702D53F0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Documentation</w:t>
      </w:r>
      <w:r w:rsidRPr="15CAC9FB" w:rsidR="5932DEF7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15CAC9FB" w:rsidP="15CAC9FB" w:rsidRDefault="15CAC9FB" w14:paraId="19AD1C88" w14:textId="0499B708">
      <w:pPr>
        <w:pStyle w:val="CitrixBodyText1"/>
        <w:suppressLineNumbers w:val="0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noProof w:val="0"/>
          <w:color w:val="5F6166"/>
          <w:sz w:val="22"/>
          <w:szCs w:val="22"/>
          <w:lang w:val="en-US" w:eastAsia="en-US" w:bidi="ar-SA"/>
        </w:rPr>
      </w:pPr>
    </w:p>
    <w:p w:rsidR="2F652834" w:rsidP="2F164A8A" w:rsidRDefault="2F652834" w14:paraId="3B55BB68" w14:textId="20004731">
      <w:pPr>
        <w:pStyle w:val="ListParagraph"/>
        <w:numPr>
          <w:ilvl w:val="0"/>
          <w:numId w:val="237"/>
        </w:numPr>
        <w:bidi w:val="0"/>
        <w:ind w:right="-20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33B8950E" w:rsidR="4D05A66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Cloud Infrastructure Support </w:t>
      </w:r>
    </w:p>
    <w:p w:rsidR="33B8950E" w:rsidP="33B8950E" w:rsidRDefault="33B8950E" w14:paraId="3F1A9B1D" w14:textId="1AEBC64C">
      <w:pPr>
        <w:pStyle w:val="Normal"/>
        <w:bidi w:val="0"/>
        <w:ind w:left="0" w:right="-20"/>
        <w:rPr>
          <w:rFonts w:ascii="Arial" w:hAnsi="Arial" w:eastAsia="Arial" w:cs="Arial"/>
          <w:noProof w:val="0"/>
          <w:color w:val="FFFFFF" w:themeColor="background1" w:themeTint="FF" w:themeShade="FF"/>
          <w:sz w:val="28"/>
          <w:szCs w:val="28"/>
          <w:lang w:val="en-US" w:eastAsia="en-US" w:bidi="ar-SA"/>
        </w:rPr>
      </w:pPr>
    </w:p>
    <w:p w:rsidR="2F652834" w:rsidP="2F164A8A" w:rsidRDefault="2F652834" w14:paraId="727F162C" w14:textId="61F94FB9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Monitoring and </w:t>
      </w:r>
      <w:r w:rsidRPr="72AEF997" w:rsidR="532B98F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lerting</w:t>
      </w:r>
      <w:r w:rsidRPr="72AEF997" w:rsidR="3DDC3E89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480CBD57" w14:textId="0C094DEA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Incident </w:t>
      </w:r>
      <w:r w:rsidRPr="72AEF997" w:rsidR="6371BAC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esponse</w:t>
      </w:r>
      <w:r w:rsidRPr="72AEF997" w:rsidR="5DBECF1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6FB44F2D" w14:textId="3BDD85F2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Patch and </w:t>
      </w:r>
      <w:r w:rsidRPr="72AEF997" w:rsidR="7398B4F2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pdate </w:t>
      </w:r>
      <w:r w:rsidRPr="72AEF997" w:rsidR="3B2FB8DA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m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anagement</w:t>
      </w:r>
      <w:r w:rsidRPr="72AEF997" w:rsidR="517F7CF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48A2C270" w14:textId="22C32F80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Performance </w:t>
      </w:r>
      <w:r w:rsidRPr="72AEF997" w:rsidR="1D8A2DC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ptimization</w:t>
      </w:r>
      <w:r w:rsidRPr="72AEF997" w:rsidR="35BC6576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61FBA677" w14:textId="21C863CB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User </w:t>
      </w:r>
      <w:r w:rsidRPr="72AEF997" w:rsidR="7E5FDEE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s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upport</w:t>
      </w:r>
      <w:r w:rsidRPr="72AEF997" w:rsidR="6694EC5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 </w:t>
      </w:r>
    </w:p>
    <w:p w:rsidR="2F652834" w:rsidP="2F164A8A" w:rsidRDefault="2F652834" w14:paraId="57D3DF75" w14:textId="3DCA5C40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Backup and </w:t>
      </w:r>
      <w:r w:rsidRPr="72AEF997" w:rsidR="264383B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ecovery</w:t>
      </w:r>
      <w:r w:rsidRPr="72AEF997" w:rsidR="342DC690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652834" w:rsidP="2F164A8A" w:rsidRDefault="2F652834" w14:paraId="52136596" w14:textId="372EE304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Access </w:t>
      </w:r>
      <w:r w:rsidRPr="72AEF997" w:rsidR="575A411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c</w:t>
      </w:r>
      <w:r w:rsidRPr="72AEF997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ontrol</w:t>
      </w:r>
      <w:r w:rsidRPr="72AEF997" w:rsidR="0EF5B7F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164A8A" w:rsidP="15CAC9FB" w:rsidRDefault="2F164A8A" w14:paraId="1597B77D" w14:textId="35D416DB">
      <w:pPr>
        <w:pStyle w:val="CitrixBodyText1"/>
        <w:numPr>
          <w:ilvl w:val="1"/>
          <w:numId w:val="237"/>
        </w:numPr>
        <w:suppressLineNumbers w:val="0"/>
        <w:spacing w:before="0" w:beforeAutospacing="off" w:after="120" w:afterAutospacing="off" w:line="259" w:lineRule="auto"/>
        <w:ind w:left="1440" w:right="0" w:hanging="36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Cost </w:t>
      </w:r>
      <w:r w:rsidRPr="15CAC9FB" w:rsidR="50A25031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m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onitoring and </w:t>
      </w:r>
      <w:r w:rsidRPr="15CAC9FB" w:rsidR="6B3A42C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r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eporting</w:t>
      </w:r>
      <w:r w:rsidRPr="15CAC9FB" w:rsidR="2ADABDE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164A8A" w:rsidP="15CAC9FB" w:rsidRDefault="2F164A8A" w14:paraId="3D0B4315" w14:textId="4D3D91AF">
      <w:pPr>
        <w:pStyle w:val="CitrixBodyText1"/>
        <w:numPr>
          <w:ilvl w:val="1"/>
          <w:numId w:val="237"/>
        </w:numPr>
        <w:suppressLineNumbers w:val="0"/>
        <w:bidi w:val="0"/>
        <w:spacing w:before="0" w:beforeAutospacing="off" w:after="120" w:afterAutospacing="off" w:line="259" w:lineRule="auto"/>
        <w:ind w:left="1440" w:right="0" w:hanging="360"/>
        <w:jc w:val="left"/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</w:pP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Documentation and </w:t>
      </w:r>
      <w:r w:rsidRPr="15CAC9FB" w:rsidR="0CE520ED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k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 xml:space="preserve">nowledge </w:t>
      </w:r>
      <w:r w:rsidRPr="15CAC9FB" w:rsidR="006D9B44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s</w:t>
      </w:r>
      <w:r w:rsidRPr="15CAC9FB" w:rsidR="6C47881F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haring</w:t>
      </w:r>
      <w:r w:rsidRPr="15CAC9FB" w:rsidR="2ADABDE3">
        <w:rPr>
          <w:rFonts w:ascii="Arial" w:hAnsi="Arial" w:eastAsia="Arial" w:cs="Arial"/>
          <w:noProof w:val="0"/>
          <w:color w:val="auto"/>
          <w:sz w:val="24"/>
          <w:szCs w:val="24"/>
          <w:lang w:val="en-US" w:eastAsia="en-US" w:bidi="ar-SA"/>
        </w:rPr>
        <w:t>.</w:t>
      </w:r>
    </w:p>
    <w:p w:rsidR="2F164A8A" w:rsidP="2F164A8A" w:rsidRDefault="2F164A8A" w14:paraId="3CC34DD5" w14:textId="4D9E46F5">
      <w:pPr>
        <w:pStyle w:val="Normal"/>
        <w:bidi w:val="0"/>
        <w:ind w:left="0" w:right="-20"/>
        <w:rPr>
          <w:rFonts w:ascii="Arial" w:hAnsi="Arial" w:eastAsia="Arial" w:cs="Arial"/>
          <w:noProof w:val="0"/>
          <w:color w:val="FFFFFF" w:themeColor="background1" w:themeTint="FF" w:themeShade="FF"/>
          <w:sz w:val="28"/>
          <w:szCs w:val="28"/>
          <w:lang w:val="en-US"/>
        </w:rPr>
      </w:pPr>
    </w:p>
    <w:p xmlns:wp14="http://schemas.microsoft.com/office/word/2010/wordml" w:rsidRPr="00E0763E" w:rsidR="00C81D92" w:rsidP="75EAEEED" w:rsidRDefault="00C81D92" w14:paraId="48AEBE5E" wp14:textId="77777777">
      <w:pPr>
        <w:pStyle w:val="Heading2"/>
        <w:rPr>
          <w:rFonts w:ascii="Arial" w:hAnsi="Arial" w:eastAsia="Arial" w:cs="Arial"/>
          <w:sz w:val="28"/>
          <w:szCs w:val="28"/>
          <w:u w:val="single"/>
        </w:rPr>
      </w:pPr>
      <w:bookmarkStart w:name="_Toc1074599718" w:id="397636163"/>
      <w:r w:rsidRPr="3C963C45" w:rsidR="007CC5A1">
        <w:rPr>
          <w:rFonts w:ascii="Arial" w:hAnsi="Arial" w:eastAsia="Arial" w:cs="Arial"/>
          <w:sz w:val="28"/>
          <w:szCs w:val="28"/>
          <w:u w:val="single"/>
        </w:rPr>
        <w:t>Out of scope:</w:t>
      </w:r>
      <w:bookmarkEnd w:id="397636163"/>
    </w:p>
    <w:p w:rsidR="2923F34C" w:rsidP="53211453" w:rsidRDefault="2923F34C" w14:paraId="790E954C" w14:textId="33A4769B">
      <w:pPr>
        <w:pStyle w:val="CitrixBodyText1"/>
        <w:ind w:left="0"/>
        <w:rPr>
          <w:rFonts w:ascii="Arial" w:hAnsi="Arial" w:eastAsia="Arial" w:cs="Arial"/>
          <w:color w:val="auto"/>
          <w:sz w:val="24"/>
          <w:szCs w:val="24"/>
        </w:rPr>
      </w:pPr>
    </w:p>
    <w:p w:rsidR="08402D2D" w:rsidP="2F164A8A" w:rsidRDefault="08402D2D" w14:paraId="62D1560F" w14:textId="2E8EFC39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r w:rsidRPr="33B8950E" w:rsidR="007CC5A1">
        <w:rPr>
          <w:rFonts w:ascii="Arial" w:hAnsi="Arial" w:eastAsia="Arial" w:cs="Arial"/>
          <w:color w:val="auto"/>
          <w:sz w:val="24"/>
          <w:szCs w:val="24"/>
        </w:rPr>
        <w:t>Application content and multimedia.</w:t>
      </w:r>
    </w:p>
    <w:p xmlns:wp14="http://schemas.microsoft.com/office/word/2010/wordml" w:rsidRPr="00E0763E" w:rsidR="00C81D92" w:rsidP="2F164A8A" w:rsidRDefault="00C81D92" w14:paraId="4B07AD86" wp14:textId="77777777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r w:rsidRPr="33B8950E" w:rsidR="0826F5BB">
        <w:rPr>
          <w:rFonts w:ascii="Arial" w:hAnsi="Arial" w:eastAsia="Arial" w:cs="Arial"/>
          <w:color w:val="auto"/>
          <w:sz w:val="24"/>
          <w:szCs w:val="24"/>
        </w:rPr>
        <w:t>End user customer support engagement system.</w:t>
      </w:r>
    </w:p>
    <w:p xmlns:wp14="http://schemas.microsoft.com/office/word/2010/wordml" w:rsidRPr="00E0763E" w:rsidR="00C81D92" w:rsidP="2F164A8A" w:rsidRDefault="00C81D92" w14:paraId="6476EA15" wp14:textId="77777777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r w:rsidRPr="33B8950E" w:rsidR="0826F5BB">
        <w:rPr>
          <w:rFonts w:ascii="Arial" w:hAnsi="Arial" w:eastAsia="Arial" w:cs="Arial"/>
          <w:color w:val="auto"/>
          <w:sz w:val="24"/>
          <w:szCs w:val="24"/>
        </w:rPr>
        <w:t>Marketing &amp; media contents.</w:t>
      </w:r>
    </w:p>
    <w:p w:rsidR="75EAEEED" w:rsidP="2F164A8A" w:rsidRDefault="75EAEEED" w14:paraId="1CD2CCA9" w14:textId="5C1D7C0E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auto"/>
          <w:sz w:val="24"/>
          <w:szCs w:val="24"/>
        </w:rPr>
      </w:pPr>
      <w:r w:rsidRPr="33B8950E" w:rsidR="450CB5FE">
        <w:rPr>
          <w:rFonts w:ascii="Arial" w:hAnsi="Arial" w:eastAsia="Arial" w:cs="Arial"/>
          <w:color w:val="auto"/>
          <w:sz w:val="24"/>
          <w:szCs w:val="24"/>
        </w:rPr>
        <w:t>Multilingual</w:t>
      </w:r>
      <w:r w:rsidRPr="33B8950E" w:rsidR="0826F5BB">
        <w:rPr>
          <w:rFonts w:ascii="Arial" w:hAnsi="Arial" w:eastAsia="Arial" w:cs="Arial"/>
          <w:color w:val="auto"/>
          <w:sz w:val="24"/>
          <w:szCs w:val="24"/>
        </w:rPr>
        <w:t xml:space="preserve"> content.</w:t>
      </w:r>
    </w:p>
    <w:p w:rsidR="00378769" w:rsidP="33B8950E" w:rsidRDefault="00378769" w14:paraId="04777CD5" w14:textId="1BF8B271">
      <w:pPr>
        <w:pStyle w:val="CitrixBodyText1"/>
        <w:numPr>
          <w:ilvl w:val="0"/>
          <w:numId w:val="17"/>
        </w:numPr>
        <w:rPr>
          <w:rFonts w:ascii="Arial" w:hAnsi="Arial" w:eastAsia="Arial" w:cs="Arial"/>
          <w:color w:val="5F6166"/>
          <w:sz w:val="22"/>
          <w:szCs w:val="22"/>
        </w:rPr>
      </w:pPr>
      <w:r w:rsidRPr="33B8950E" w:rsidR="00378769">
        <w:rPr>
          <w:rFonts w:ascii="Arial" w:hAnsi="Arial" w:eastAsia="Arial" w:cs="Arial"/>
          <w:color w:val="auto"/>
          <w:sz w:val="24"/>
          <w:szCs w:val="24"/>
        </w:rPr>
        <w:t>Play store</w:t>
      </w:r>
      <w:r w:rsidRPr="33B8950E" w:rsidR="00378769">
        <w:rPr>
          <w:rFonts w:ascii="Arial" w:hAnsi="Arial" w:eastAsia="Arial" w:cs="Arial"/>
          <w:color w:val="auto"/>
          <w:sz w:val="24"/>
          <w:szCs w:val="24"/>
        </w:rPr>
        <w:t xml:space="preserve"> App Store Content if any</w:t>
      </w:r>
    </w:p>
    <w:p w:rsidR="5999D4D6" w:rsidP="2F164A8A" w:rsidRDefault="5999D4D6" w14:paraId="4D233A23" w14:textId="0F370500">
      <w:pPr>
        <w:pStyle w:val="CitrixBodyText1"/>
        <w:bidi w:val="0"/>
        <w:spacing w:before="0" w:beforeAutospacing="off" w:after="120" w:afterAutospacing="off" w:line="259" w:lineRule="auto"/>
        <w:ind w:right="0"/>
        <w:jc w:val="left"/>
        <w:rPr>
          <w:rFonts w:ascii="Arial" w:hAnsi="Arial" w:eastAsia="Arial" w:cs="Arial"/>
          <w:color w:val="5F6166"/>
          <w:sz w:val="22"/>
          <w:szCs w:val="22"/>
        </w:rPr>
      </w:pPr>
    </w:p>
    <w:p w:rsidR="5999D4D6" w:rsidP="2F164A8A" w:rsidRDefault="5999D4D6" w14:paraId="46DE263C" w14:textId="25BF6D54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</w:rPr>
      </w:pPr>
      <w:bookmarkStart w:name="_Toc850989002" w:id="1104900298"/>
      <w:r w:rsidRPr="3C963C45" w:rsidR="396961D4">
        <w:rPr>
          <w:rFonts w:ascii="Arial" w:hAnsi="Arial" w:eastAsia="Arial" w:cs="Arial"/>
          <w:sz w:val="28"/>
          <w:szCs w:val="28"/>
          <w:u w:val="single"/>
        </w:rPr>
        <w:t>Dependencies</w:t>
      </w:r>
      <w:bookmarkEnd w:id="1104900298"/>
    </w:p>
    <w:p w:rsidR="5999D4D6" w:rsidP="2F164A8A" w:rsidRDefault="5999D4D6" w14:paraId="2FF968C0" w14:textId="593A2C27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sz w:val="28"/>
          <w:szCs w:val="28"/>
          <w:u w:val="single"/>
        </w:rPr>
      </w:pPr>
    </w:p>
    <w:p w:rsidR="5999D4D6" w:rsidP="1E7078B0" w:rsidRDefault="5999D4D6" w14:paraId="4DA5C511" w14:textId="7690A1DC">
      <w:pPr>
        <w:pStyle w:val="CitrixBodyText1"/>
        <w:numPr>
          <w:ilvl w:val="0"/>
          <w:numId w:val="17"/>
        </w:numPr>
        <w:suppressLineNumbers w:val="0"/>
        <w:bidi w:val="0"/>
        <w:spacing w:before="0" w:beforeAutospacing="off" w:after="120" w:afterAutospacing="off" w:line="259" w:lineRule="auto"/>
        <w:ind w:left="1080" w:right="0" w:hanging="360"/>
        <w:jc w:val="both"/>
        <w:rPr>
          <w:rFonts w:ascii="Arial" w:hAnsi="Arial" w:eastAsia="Arial" w:cs="Arial"/>
          <w:color w:val="5F6166"/>
          <w:sz w:val="22"/>
          <w:szCs w:val="22"/>
        </w:rPr>
      </w:pPr>
      <w:r w:rsidRPr="1E7078B0" w:rsidR="1499D5A0">
        <w:rPr>
          <w:rFonts w:ascii="Arial" w:hAnsi="Arial" w:eastAsia="Arial" w:cs="Arial"/>
          <w:color w:val="auto"/>
          <w:sz w:val="24"/>
          <w:szCs w:val="24"/>
        </w:rPr>
        <w:t>Development &amp; testing infrastructure in cloud for deploying the application</w:t>
      </w:r>
      <w:r w:rsidRPr="1E7078B0" w:rsidR="5B8AF181">
        <w:rPr>
          <w:rFonts w:ascii="Arial" w:hAnsi="Arial" w:eastAsia="Arial" w:cs="Arial"/>
          <w:color w:val="auto"/>
          <w:sz w:val="24"/>
          <w:szCs w:val="24"/>
        </w:rPr>
        <w:t xml:space="preserve"> to be provided by </w:t>
      </w:r>
      <w:r w:rsidRPr="1E7078B0" w:rsidR="599BAD1F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 Tech</w:t>
      </w:r>
      <w:r w:rsidRPr="1E7078B0" w:rsidR="6A7E322C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Pvt Ltd</w:t>
      </w:r>
      <w:r w:rsidRPr="1E7078B0" w:rsidR="3A1159C2">
        <w:rPr>
          <w:rFonts w:ascii="Arial" w:hAnsi="Arial" w:eastAsia="Arial" w:cs="Arial"/>
          <w:color w:val="auto"/>
          <w:sz w:val="24"/>
          <w:szCs w:val="24"/>
        </w:rPr>
        <w:t>.</w:t>
      </w:r>
    </w:p>
    <w:p w:rsidR="5999D4D6" w:rsidP="1E7078B0" w:rsidRDefault="5999D4D6" w14:paraId="4B6E2735" w14:textId="7114D42F">
      <w:pPr>
        <w:pStyle w:val="CitrixBodyText1"/>
        <w:numPr>
          <w:ilvl w:val="0"/>
          <w:numId w:val="17"/>
        </w:numPr>
        <w:suppressLineNumbers w:val="0"/>
        <w:spacing w:before="0" w:beforeAutospacing="off" w:after="120" w:afterAutospacing="off" w:line="259" w:lineRule="auto"/>
        <w:ind w:left="1080" w:right="0" w:hanging="360"/>
        <w:jc w:val="both"/>
        <w:rPr>
          <w:rFonts w:ascii="Arial" w:hAnsi="Arial" w:eastAsia="Arial" w:cs="Arial"/>
          <w:color w:val="auto"/>
          <w:sz w:val="24"/>
          <w:szCs w:val="24"/>
          <w:lang w:val="en-GB"/>
        </w:rPr>
      </w:pPr>
      <w:r w:rsidRPr="1E7078B0" w:rsidR="1499D5A0">
        <w:rPr>
          <w:rFonts w:ascii="Arial" w:hAnsi="Arial" w:eastAsia="Arial" w:cs="Arial"/>
          <w:color w:val="auto"/>
          <w:sz w:val="24"/>
          <w:szCs w:val="24"/>
          <w:lang w:val="en-GB"/>
        </w:rPr>
        <w:t xml:space="preserve">Third party integration licenses, access keys like </w:t>
      </w:r>
      <w:r w:rsidRPr="1E7078B0" w:rsidR="4250BBBB">
        <w:rPr>
          <w:rFonts w:ascii="Arial" w:hAnsi="Arial" w:eastAsia="Arial" w:cs="Arial"/>
          <w:color w:val="auto"/>
          <w:sz w:val="24"/>
          <w:szCs w:val="24"/>
          <w:lang w:val="en-GB"/>
        </w:rPr>
        <w:t xml:space="preserve">AWS </w:t>
      </w:r>
      <w:r w:rsidRPr="1E7078B0" w:rsidR="1499D5A0">
        <w:rPr>
          <w:rFonts w:ascii="Arial" w:hAnsi="Arial" w:eastAsia="Arial" w:cs="Arial"/>
          <w:color w:val="auto"/>
          <w:sz w:val="24"/>
          <w:szCs w:val="24"/>
          <w:lang w:val="en-GB"/>
        </w:rPr>
        <w:t xml:space="preserve">whatever needed should be provided by </w:t>
      </w:r>
      <w:r w:rsidRPr="1E7078B0" w:rsidR="382E3BF7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Owl</w:t>
      </w:r>
      <w:r w:rsidRPr="1E7078B0" w:rsidR="2FD8ED91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 xml:space="preserve"> </w:t>
      </w:r>
      <w:r w:rsidRPr="1E7078B0" w:rsidR="382E3BF7"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  <w:t>Tech Pvt Ltd</w:t>
      </w:r>
      <w:r w:rsidRPr="1E7078B0" w:rsidR="77418414">
        <w:rPr>
          <w:rFonts w:ascii="Arial" w:hAnsi="Arial" w:eastAsia="Arial" w:cs="Arial"/>
          <w:color w:val="auto"/>
          <w:sz w:val="24"/>
          <w:szCs w:val="24"/>
          <w:lang w:val="en-GB"/>
        </w:rPr>
        <w:t>.</w:t>
      </w:r>
    </w:p>
    <w:p w:rsidR="72AEF997" w:rsidP="72AEF997" w:rsidRDefault="72AEF997" w14:paraId="6F152802" w14:textId="384FEF47">
      <w:pPr>
        <w:pStyle w:val="CitrixBodyText1"/>
        <w:suppressLineNumbers w:val="0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color w:val="auto"/>
          <w:sz w:val="24"/>
          <w:szCs w:val="24"/>
          <w:lang w:val="en-GB"/>
        </w:rPr>
      </w:pPr>
    </w:p>
    <w:p w:rsidR="2F164A8A" w:rsidP="2F164A8A" w:rsidRDefault="2F164A8A" w14:paraId="7C55F458" w14:textId="436BA82A">
      <w:pPr>
        <w:rPr>
          <w:rFonts w:ascii="Arial" w:hAnsi="Arial" w:eastAsia="Arial" w:cs="Arial"/>
        </w:rPr>
      </w:pPr>
      <w:r w:rsidRPr="72AEF997">
        <w:rPr>
          <w:rFonts w:ascii="Arial" w:hAnsi="Arial" w:eastAsia="Arial" w:cs="Arial"/>
        </w:rPr>
        <w:br w:type="page"/>
      </w:r>
    </w:p>
    <w:p xmlns:wp14="http://schemas.microsoft.com/office/word/2010/wordml" w:rsidRPr="00E0763E" w:rsidR="000D3E5E" w:rsidP="3C963C45" w:rsidRDefault="006254AF" w14:paraId="1DDDAD43" wp14:textId="77777777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</w:pPr>
      <w:bookmarkStart w:name="_Toc773037755" w:id="931654321"/>
      <w:r w:rsidRPr="3C963C45" w:rsidR="1A55461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F6EC5"/>
          <w:sz w:val="40"/>
          <w:szCs w:val="40"/>
          <w:lang w:val="en-GB"/>
        </w:rPr>
        <w:t>Section -3 Deliverables</w:t>
      </w:r>
      <w:bookmarkEnd w:id="931654321"/>
    </w:p>
    <w:p xmlns:wp14="http://schemas.microsoft.com/office/word/2010/wordml" w:rsidRPr="00E0763E" w:rsidR="000D3E5E" w:rsidP="53211453" w:rsidRDefault="000D3E5E" w14:paraId="738610EB" wp14:textId="71D8CA56">
      <w:pPr>
        <w:pStyle w:val="Heading1"/>
        <w:suppressAutoHyphens/>
        <w:rPr>
          <w:rFonts w:ascii="Arial" w:hAnsi="Arial" w:eastAsia="Arial" w:cs="Arial"/>
          <w:b w:val="0"/>
          <w:bCs w:val="0"/>
          <w:color w:val="auto"/>
          <w:lang w:val="en-GB" w:eastAsia="en-GB"/>
        </w:rPr>
      </w:pPr>
    </w:p>
    <w:tbl>
      <w:tblPr>
        <w:tblpPr w:leftFromText="180" w:rightFromText="180" w:vertAnchor="text" w:horzAnchor="margin" w:tblpXSpec="center" w:tblpY="157"/>
        <w:tblW w:w="1059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65"/>
        <w:gridCol w:w="2925"/>
      </w:tblGrid>
      <w:tr xmlns:wp14="http://schemas.microsoft.com/office/word/2010/wordml" w:rsidRPr="00E0763E" w:rsidR="006254AF" w:rsidTr="15CAC9FB" w14:paraId="0ADAF4D1" wp14:textId="77777777">
        <w:trPr>
          <w:trHeight w:val="272"/>
        </w:trPr>
        <w:tc>
          <w:tcPr>
            <w:tcW w:w="10590" w:type="dxa"/>
            <w:gridSpan w:val="2"/>
            <w:shd w:val="clear" w:color="auto" w:fill="auto"/>
            <w:tcMar/>
          </w:tcPr>
          <w:p w:rsidRPr="00E0763E" w:rsidR="006254AF" w:rsidP="53211453" w:rsidRDefault="006254AF" w14:paraId="0115A0C0" wp14:textId="77777777">
            <w:pPr>
              <w:pStyle w:val="CitrixBodyText1"/>
              <w:rPr>
                <w:rFonts w:ascii="Arial" w:hAnsi="Arial" w:eastAsia="Arial" w:cs="Arial"/>
                <w:b w:val="1"/>
                <w:bCs w:val="1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b w:val="1"/>
                <w:bCs w:val="1"/>
                <w:color w:val="auto"/>
                <w:sz w:val="24"/>
                <w:szCs w:val="24"/>
                <w:lang w:bidi="en-US"/>
              </w:rPr>
              <w:t>List of deliverables</w:t>
            </w:r>
          </w:p>
        </w:tc>
      </w:tr>
      <w:tr xmlns:wp14="http://schemas.microsoft.com/office/word/2010/wordml" w:rsidRPr="00E0763E" w:rsidR="006254AF" w:rsidTr="15CAC9FB" w14:paraId="4DB1E93C" wp14:textId="77777777">
        <w:trPr>
          <w:trHeight w:val="305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651078F2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 xml:space="preserve">Product source code &amp; software licenses 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637805D2" wp14:textId="767D7260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59B241FD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7F75AFC0" wp14:anchorId="7543DC84">
                  <wp:extent cx="167640" cy="134112"/>
                  <wp:effectExtent l="0" t="0" r="0" b="0"/>
                  <wp:docPr id="2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fe9231689f86423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718D4ABC" wp14:textId="77777777">
        <w:trPr>
          <w:trHeight w:val="198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42BF0414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Implementation &amp; configuration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463F29E8" wp14:textId="6F01779C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144C6472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462329EC" wp14:anchorId="613D1CF8">
                  <wp:extent cx="167640" cy="134112"/>
                  <wp:effectExtent l="0" t="0" r="0" b="0"/>
                  <wp:docPr id="3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6fde143739a24fb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25114CBB" wp14:textId="77777777">
        <w:trPr>
          <w:trHeight w:val="471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11AF25A2" wp14:textId="099AAC81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 xml:space="preserve">Handover &amp; </w:t>
            </w:r>
            <w:r w:rsidRPr="72AEF997" w:rsidR="0D6EB20F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high-level</w:t>
            </w: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 xml:space="preserve"> documentation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3B7B4B86" wp14:textId="53D798A4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71F5C203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1A41B4E0" wp14:anchorId="763B6A3C">
                  <wp:extent cx="167640" cy="134112"/>
                  <wp:effectExtent l="0" t="0" r="0" b="0"/>
                  <wp:docPr id="1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d0bae7b2e25848c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6FB3809D" wp14:textId="77777777">
        <w:trPr>
          <w:trHeight w:val="471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29C2A764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2F164A8A" w:rsidR="61DFBB7D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Support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3A0FF5F2" wp14:textId="57B2C56F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56D5F50A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30927E7B" wp14:anchorId="17BCA400">
                  <wp:extent cx="167640" cy="134112"/>
                  <wp:effectExtent l="0" t="0" r="0" b="0"/>
                  <wp:docPr id="7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49a15667af0c4da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6BA0B493" wp14:textId="77777777">
        <w:trPr>
          <w:trHeight w:val="471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443CCECD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2F164A8A" w:rsidR="61DFBB7D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Training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5630AD66" wp14:textId="7027A02F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732F89BF">
              <w:rPr>
                <w:rFonts w:ascii="Arial" w:hAnsi="Arial" w:eastAsia="Arial" w:cs="Arial"/>
              </w:rPr>
              <w:t xml:space="preserve">                 </w:t>
            </w:r>
            <w:r w:rsidR="4C330269">
              <w:drawing>
                <wp:inline xmlns:wp14="http://schemas.microsoft.com/office/word/2010/wordprocessingDrawing" wp14:editId="5EF46B13" wp14:anchorId="7D900989">
                  <wp:extent cx="167640" cy="134112"/>
                  <wp:effectExtent l="0" t="0" r="0" b="0"/>
                  <wp:docPr id="9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450360fc6f504c6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E0763E" w:rsidR="006254AF" w:rsidTr="15CAC9FB" w14:paraId="0730B8B7" wp14:textId="77777777">
        <w:trPr>
          <w:trHeight w:val="471"/>
        </w:trPr>
        <w:tc>
          <w:tcPr>
            <w:tcW w:w="7665" w:type="dxa"/>
            <w:shd w:val="clear" w:color="auto" w:fill="auto"/>
            <w:tcMar/>
          </w:tcPr>
          <w:p w:rsidRPr="00E0763E" w:rsidR="006254AF" w:rsidP="53211453" w:rsidRDefault="006254AF" w14:paraId="3E0A3791" wp14:textId="77777777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72AEF997" w:rsidR="4C330269"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  <w:t>Professional services</w:t>
            </w:r>
          </w:p>
        </w:tc>
        <w:tc>
          <w:tcPr>
            <w:tcW w:w="2925" w:type="dxa"/>
            <w:shd w:val="clear" w:color="auto" w:fill="auto"/>
            <w:tcMar/>
          </w:tcPr>
          <w:p w:rsidRPr="00E0763E" w:rsidR="006254AF" w:rsidP="53211453" w:rsidRDefault="006254AF" w14:paraId="61829076" wp14:textId="71A5CD94">
            <w:pPr>
              <w:pStyle w:val="CitrixBodyText1"/>
              <w:rPr>
                <w:rFonts w:ascii="Arial" w:hAnsi="Arial" w:eastAsia="Arial" w:cs="Arial"/>
                <w:color w:val="auto"/>
                <w:sz w:val="24"/>
                <w:szCs w:val="24"/>
                <w:lang w:bidi="en-US"/>
              </w:rPr>
            </w:pPr>
            <w:r w:rsidRPr="33B8950E" w:rsidR="096807EB">
              <w:rPr>
                <w:rFonts w:ascii="Arial" w:hAnsi="Arial" w:eastAsia="Arial" w:cs="Arial"/>
              </w:rPr>
              <w:t xml:space="preserve">                 </w:t>
            </w:r>
            <w:r w:rsidR="0F6255E7">
              <w:drawing>
                <wp:inline xmlns:wp14="http://schemas.microsoft.com/office/word/2010/wordprocessingDrawing" wp14:editId="283C12D5" wp14:anchorId="160D0525">
                  <wp:extent cx="167640" cy="134112"/>
                  <wp:effectExtent l="0" t="0" r="0" b="0"/>
                  <wp:docPr id="10" name="image2.jpe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jpeg"/>
                          <pic:cNvPicPr/>
                        </pic:nvPicPr>
                        <pic:blipFill>
                          <a:blip r:embed="R8a3318e5be6b4b7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7640" cy="1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5CAC9FB" w:rsidRDefault="15CAC9FB" w14:paraId="07FE6634" w14:textId="0B162105">
      <w:r>
        <w:br w:type="page"/>
      </w:r>
    </w:p>
    <w:p w:rsidR="6CAD3182" w:rsidP="3C963C45" w:rsidRDefault="6CAD3182" w14:paraId="7CDF9CE1" w14:textId="097C624D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2052218311" w:id="717802702"/>
      <w:r w:rsidRPr="3C963C45" w:rsidR="6CAD31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-4 Functional requirement</w:t>
      </w:r>
      <w:r w:rsidRPr="3C963C45" w:rsidR="1B1DF4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</w:t>
      </w:r>
      <w:bookmarkEnd w:id="717802702"/>
    </w:p>
    <w:p w:rsidR="15CAC9FB" w:rsidP="15CAC9FB" w:rsidRDefault="15CAC9FB" w14:paraId="7F44CCC9" w14:textId="34136EE9">
      <w:pPr>
        <w:pStyle w:val="Heading1"/>
        <w:keepNext w:val="1"/>
        <w:keepLines w:val="1"/>
        <w:spacing w:before="0" w:beforeAutospacing="off" w:after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6CAD3182" w:rsidP="15CAC9FB" w:rsidRDefault="6CAD3182" w14:paraId="6772E2B1" w14:textId="3CD179D2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408617223" w:id="981081479"/>
      <w:r w:rsidRPr="3C963C45" w:rsidR="6CAD3182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High Level Modules</w:t>
      </w:r>
      <w:bookmarkEnd w:id="981081479"/>
    </w:p>
    <w:p w:rsidR="15CAC9FB" w:rsidP="15CAC9FB" w:rsidRDefault="15CAC9FB" w14:paraId="06ED6903" w14:textId="4F57CB83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37584587" w:rsidP="1E7078B0" w:rsidRDefault="37584587" w14:paraId="0B0FD15C" w14:textId="10367B6D">
      <w:pPr>
        <w:pStyle w:val="CitrixBodyText1"/>
        <w:keepNext w:val="1"/>
        <w:keepLines w:val="1"/>
        <w:suppressLineNumbers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7584587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>User Profile Management</w:t>
      </w:r>
    </w:p>
    <w:p w:rsidR="4A469A0E" w:rsidP="1E7078B0" w:rsidRDefault="4A469A0E" w14:paraId="6526A07A" w14:textId="2CE95D67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4A469A0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will serve as the master module to add, remove, update user profiles based on designation. </w:t>
      </w:r>
    </w:p>
    <w:p w:rsidR="4A469A0E" w:rsidP="27EE494D" w:rsidRDefault="4A469A0E" w14:paraId="53A8C988" w14:textId="623B8C42">
      <w:pPr>
        <w:pStyle w:val="CitrixBodyText1"/>
        <w:keepNext w:val="1"/>
        <w:keepLines w:val="1"/>
        <w:numPr>
          <w:ilvl w:val="0"/>
          <w:numId w:val="335"/>
        </w:numPr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</w:pPr>
      <w:r w:rsidRPr="27EE494D" w:rsidR="4A469A0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>Access to functions and modules will be managed by hierarchical integrity</w:t>
      </w:r>
      <w:r w:rsidRPr="27EE494D" w:rsidR="4A469A0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.  </w:t>
      </w:r>
    </w:p>
    <w:p w:rsidR="4A469A0E" w:rsidP="1E7078B0" w:rsidRDefault="4A469A0E" w14:paraId="1B6B8D5E" w14:textId="4E8222FC">
      <w:pPr>
        <w:pStyle w:val="CitrixBodyText1"/>
        <w:keepNext w:val="1"/>
        <w:keepLines w:val="1"/>
        <w:numPr>
          <w:ilvl w:val="0"/>
          <w:numId w:val="335"/>
        </w:numPr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4A469A0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This module will be the only one which allows the Company to perform all CRUD operations for profile management, which includes addition of customers, remote location, infrastructure addition across geography.</w:t>
      </w:r>
    </w:p>
    <w:p w:rsidR="74F3B857" w:rsidP="1E7078B0" w:rsidRDefault="74F3B857" w14:paraId="70E02D79" w14:textId="45501D24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Customer Management  </w:t>
      </w:r>
    </w:p>
    <w:p w:rsidR="74F3B857" w:rsidP="1E7078B0" w:rsidRDefault="74F3B857" w14:paraId="72EBCB1D" w14:textId="24DAAC69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This module is meant for customers to self-manage their operations from our portal, like view total inventory available, delivered and in Q-Box, it should also provide with features to manage reallocation, returns re-order etc.</w:t>
      </w:r>
    </w:p>
    <w:p w:rsidR="74F3B857" w:rsidP="1E7078B0" w:rsidRDefault="74F3B857" w14:paraId="635540FE" w14:textId="078E2880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>Remote location management</w:t>
      </w:r>
    </w:p>
    <w:p w:rsidR="74F3B857" w:rsidP="1E7078B0" w:rsidRDefault="74F3B857" w14:paraId="1DF927EE" w14:textId="73021379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will be an installable application which will be uniquely identifiable ·  </w:t>
      </w:r>
    </w:p>
    <w:p w:rsidR="74F3B857" w:rsidP="1E7078B0" w:rsidRDefault="74F3B857" w14:paraId="356FE9E2" w14:textId="3673F7CF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Easy to install / uninstall/re-install ·  </w:t>
      </w:r>
    </w:p>
    <w:p w:rsidR="74F3B857" w:rsidP="1E7078B0" w:rsidRDefault="74F3B857" w14:paraId="32C8119E" w14:textId="412C4234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Data synchronization as near to live as possible without costing high ·  </w:t>
      </w:r>
    </w:p>
    <w:p w:rsidR="74F3B857" w:rsidP="1E7078B0" w:rsidRDefault="74F3B857" w14:paraId="4044FB13" w14:textId="423DF65B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Track update and persist stock and SKU’s ·  </w:t>
      </w:r>
    </w:p>
    <w:p w:rsidR="74F3B857" w:rsidP="1E7078B0" w:rsidRDefault="74F3B857" w14:paraId="62931244" w14:textId="6988DCC5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Ability to capture code identifier and make necessary process based on application flows. Q- Box, Delivery partner, Inward </w:t>
      </w: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stock</w:t>
      </w: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and outward stock · </w:t>
      </w:r>
    </w:p>
    <w:p w:rsidR="74F3B857" w:rsidP="1E7078B0" w:rsidRDefault="74F3B857" w14:paraId="284BEB24" w14:textId="27EEB7BD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Track other logistical information </w:t>
      </w: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required</w:t>
      </w:r>
      <w:r w:rsidRPr="1E7078B0" w:rsidR="74F3B857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at Remote location</w:t>
      </w:r>
    </w:p>
    <w:p w:rsidR="33989D89" w:rsidP="1E7078B0" w:rsidRDefault="33989D89" w14:paraId="5129AE28" w14:textId="1CD57129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Infrastructure Management </w:t>
      </w:r>
    </w:p>
    <w:p w:rsidR="33989D89" w:rsidP="1E7078B0" w:rsidRDefault="33989D89" w14:paraId="442A8FD5" w14:textId="44A2681D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A single viewpoint to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locate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and drill down all infrastructure related metrics. ·  </w:t>
      </w:r>
    </w:p>
    <w:p w:rsidR="33989D89" w:rsidP="1E7078B0" w:rsidRDefault="33989D89" w14:paraId="1F26C007" w14:textId="7E598E52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Facilities available,  </w:t>
      </w:r>
    </w:p>
    <w:p w:rsidR="33989D89" w:rsidP="1E7078B0" w:rsidRDefault="33989D89" w14:paraId="55883C90" w14:textId="24B8FA71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Number of boxes  </w:t>
      </w:r>
    </w:p>
    <w:p w:rsidR="33989D89" w:rsidP="1E7078B0" w:rsidRDefault="33989D89" w14:paraId="27952F18" w14:textId="49406077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In operation/ out of operation/ Needing maintenance / replacement </w:t>
      </w:r>
    </w:p>
    <w:p w:rsidR="33989D89" w:rsidP="1E7078B0" w:rsidRDefault="33989D89" w14:paraId="79E693AE" w14:textId="045F49DC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Database Management </w:t>
      </w:r>
    </w:p>
    <w:p w:rsidR="33989D89" w:rsidP="27EE494D" w:rsidRDefault="33989D89" w14:paraId="0D5D11D9" w14:textId="5A5388DB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</w:pP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This module should have the ability persist every capable data about Infrastructure, transactions with timestamp, Should Realtime and offline data charts along with pivots to 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>showcase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 the data flowing in and thru the systems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.  </w:t>
      </w:r>
    </w:p>
    <w:p w:rsidR="33989D89" w:rsidP="1E7078B0" w:rsidRDefault="33989D89" w14:paraId="048845DD" w14:textId="1F1DBF4D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There needs to be a system with which data can be used to predict /extrapolate and show trend charts over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a period of time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. </w:t>
      </w:r>
    </w:p>
    <w:p w:rsidR="33989D89" w:rsidP="1E7078B0" w:rsidRDefault="33989D89" w14:paraId="67975A6D" w14:textId="013DBF30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Integration Management </w:t>
      </w:r>
    </w:p>
    <w:p w:rsidR="33989D89" w:rsidP="27EE494D" w:rsidRDefault="33989D89" w14:paraId="63DB4664" w14:textId="2C99FFA0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</w:pP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This module will be an integral 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>portion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 of the MVP, which will allow the application to integrate with Delivery company infrastructures. Every Integration with Q-Box application and Delivery Company should be managed from this module</w:t>
      </w:r>
      <w:r w:rsidRPr="27EE494D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  <w:t xml:space="preserve">.  </w:t>
      </w:r>
    </w:p>
    <w:p w:rsidR="33989D89" w:rsidP="1E7078B0" w:rsidRDefault="33989D89" w14:paraId="73443ACB" w14:textId="69C6278C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All remote configuration to Q-Box Remote locations will be routed thru this module. </w:t>
      </w:r>
    </w:p>
    <w:p w:rsidR="33989D89" w:rsidP="1E7078B0" w:rsidRDefault="33989D89" w14:paraId="6290AAD7" w14:textId="567850C3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Integration with other client systems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maybe on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any Tech stake, this module should have the capability to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showcase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real time traffic and connectivity to ensure the systems work seamlessly. </w:t>
      </w:r>
    </w:p>
    <w:p w:rsidR="33989D89" w:rsidP="1E7078B0" w:rsidRDefault="33989D89" w14:paraId="3480BFA9" w14:textId="60D99D82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System should have the ability to send and receive any kind of data from Partner. All such data should be traceable and persisted </w:t>
      </w:r>
    </w:p>
    <w:p w:rsidR="33989D89" w:rsidP="1E7078B0" w:rsidRDefault="33989D89" w14:paraId="516F9A84" w14:textId="1E0C6B05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Occupancy Management </w:t>
      </w:r>
    </w:p>
    <w:p w:rsidR="33989D89" w:rsidP="1E7078B0" w:rsidRDefault="33989D89" w14:paraId="7BB7DAE1" w14:textId="0E6202EE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Server side – View of all Q-boxes and ability to drill down to see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utilization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of infrastructure – Q- Box, Mass storage, duration of occupancy, item wise occupancy, date and time wise occupancy based on item etc. </w:t>
      </w:r>
    </w:p>
    <w:p w:rsidR="33989D89" w:rsidP="1E7078B0" w:rsidRDefault="33989D89" w14:paraId="002CE2D9" w14:textId="1607AA51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Remote Side – Display available Q-boxes to load, Occupied Q- boxes, Inventory status, delivered and time inside box status, </w:t>
      </w:r>
    </w:p>
    <w:p w:rsidR="33989D89" w:rsidP="1E7078B0" w:rsidRDefault="33989D89" w14:paraId="25BA68E4" w14:textId="512E5B07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Scan, persist and open to load. </w:t>
      </w:r>
    </w:p>
    <w:p w:rsidR="33989D89" w:rsidP="1E7078B0" w:rsidRDefault="33989D89" w14:paraId="4D91407B" w14:textId="425001C4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Scan, soft delete and open door to pick up. </w:t>
      </w:r>
    </w:p>
    <w:p w:rsidR="33989D89" w:rsidP="1E7078B0" w:rsidRDefault="33989D89" w14:paraId="2365A701" w14:textId="6FA7FF28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Inventory Inward tracking in the remote location.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</w:t>
      </w:r>
    </w:p>
    <w:p w:rsidR="33989D89" w:rsidP="1E7078B0" w:rsidRDefault="33989D89" w14:paraId="69268623" w14:textId="369B668E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Metrics and Statistics Management. </w:t>
      </w:r>
    </w:p>
    <w:p w:rsidR="33989D89" w:rsidP="1E7078B0" w:rsidRDefault="33989D89" w14:paraId="23795288" w14:textId="347DD0E0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is a one stop shop to retrieve all historical data based on filters and selection dropdowns. This module is accessible. And should be to generate MIS reports on a periodic basis and publish to a defined group of people, this facility can be configured to add individuals or a group of people </w:t>
      </w:r>
    </w:p>
    <w:p w:rsidR="33989D89" w:rsidP="1E7078B0" w:rsidRDefault="33989D89" w14:paraId="1F29953A" w14:textId="0E1E3489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Order Tracking Management </w:t>
      </w:r>
    </w:p>
    <w:p w:rsidR="33989D89" w:rsidP="1E7078B0" w:rsidRDefault="33989D89" w14:paraId="448DA2A3" w14:textId="1626CB88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is for tracking Order generation from Delivery Partner to Hotel and to Q-Box Inventory, </w:t>
      </w:r>
    </w:p>
    <w:p w:rsidR="33989D89" w:rsidP="1E7078B0" w:rsidRDefault="33989D89" w14:paraId="206DC051" w14:textId="4757B0A2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will host the SKU generation for every individual menu item that will be attached along with every Order and Menu item generated. </w:t>
      </w:r>
    </w:p>
    <w:p w:rsidR="33989D89" w:rsidP="1E7078B0" w:rsidRDefault="33989D89" w14:paraId="18456620" w14:textId="7A144B09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will also host </w:t>
      </w:r>
      <w:r w:rsidRPr="1E7078B0" w:rsidR="644F3151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t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he SKU management, that will include addition deletion and updating of SKU’s. </w:t>
      </w:r>
    </w:p>
    <w:p w:rsidR="33989D89" w:rsidP="1E7078B0" w:rsidRDefault="33989D89" w14:paraId="7017438E" w14:textId="1C751318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</w:t>
      </w:r>
      <w:r w:rsidRPr="1E7078B0" w:rsidR="4D528EEE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will be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pivotal for connecting the Restaurant Order to the Q-Box and then to the Customer order. </w:t>
      </w:r>
    </w:p>
    <w:p w:rsidR="33989D89" w:rsidP="1E7078B0" w:rsidRDefault="33989D89" w14:paraId="2141730E" w14:textId="01941D96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Every SKU and individual pack will have to be associated to an order number {both the customer and delivery company}. </w:t>
      </w:r>
    </w:p>
    <w:p w:rsidR="33989D89" w:rsidP="1E7078B0" w:rsidRDefault="33989D89" w14:paraId="7744A378" w14:textId="6A06EADF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 w:asciiTheme="minorAscii" w:hAnsiTheme="minorAscii" w:eastAsiaTheme="minorAscii" w:cstheme="minorBidi"/>
          <w:b w:val="0"/>
          <w:bCs w:val="0"/>
          <w:noProof w:val="0"/>
          <w:color w:val="auto"/>
          <w:sz w:val="24"/>
          <w:szCs w:val="24"/>
          <w:lang w:val="en-GB" w:eastAsia="en-US" w:bidi="ar-SA"/>
        </w:rPr>
        <w:t>Any unmapped SKU pack will have to be reconcilable with returns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5F6166"/>
          <w:sz w:val="22"/>
          <w:szCs w:val="22"/>
          <w:lang w:val="en-GB"/>
        </w:rPr>
        <w:t xml:space="preserve">. </w:t>
      </w:r>
    </w:p>
    <w:p w:rsidR="33989D89" w:rsidP="1E7078B0" w:rsidRDefault="33989D89" w14:paraId="7CF15B37" w14:textId="2189434B">
      <w:pPr>
        <w:pStyle w:val="CitrixBodyText1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1"/>
          <w:bCs w:val="1"/>
          <w:noProof w:val="0"/>
          <w:color w:val="auto"/>
          <w:sz w:val="24"/>
          <w:szCs w:val="24"/>
          <w:lang w:val="en-GB"/>
        </w:rPr>
        <w:t xml:space="preserve">Revenue Tracker </w:t>
      </w:r>
    </w:p>
    <w:p w:rsidR="33989D89" w:rsidP="1E7078B0" w:rsidRDefault="33989D89" w14:paraId="01953A72" w14:textId="1D7A53AF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This module is an acquired intelligence module. </w:t>
      </w:r>
    </w:p>
    <w:p w:rsidR="33989D89" w:rsidP="1E7078B0" w:rsidRDefault="33989D89" w14:paraId="11C806D9" w14:textId="13AB2B81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The key function of this module is to retrieve the cost of a menu item from the delivery company application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on a daily basis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against every SKU, collate the order details and derive the sale price of every order passing through the system and show case the Transactional value of all orders. </w:t>
      </w:r>
    </w:p>
    <w:p w:rsidR="33989D89" w:rsidP="1E7078B0" w:rsidRDefault="33989D89" w14:paraId="49A82F27" w14:textId="0E9F10F6">
      <w:pPr>
        <w:pStyle w:val="CitrixBodyText1"/>
        <w:keepNext w:val="1"/>
        <w:keepLines w:val="1"/>
        <w:numPr>
          <w:ilvl w:val="0"/>
          <w:numId w:val="335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</w:pP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A report of total sale value transacted through every Q-box should be 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consolidated</w:t>
      </w:r>
      <w:r w:rsidRPr="1E7078B0" w:rsidR="33989D89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 xml:space="preserve"> to prepare an EOD report at every level of the Pecking order</w:t>
      </w:r>
      <w:r w:rsidRPr="1E7078B0" w:rsidR="25E2C74B"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GB"/>
        </w:rPr>
        <w:t>.</w:t>
      </w:r>
    </w:p>
    <w:p w:rsidR="1E7078B0" w:rsidP="1E7078B0" w:rsidRDefault="1E7078B0" w14:paraId="474AB151" w14:textId="1AB5E437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</w:p>
    <w:p w:rsidR="1E7078B0" w:rsidRDefault="1E7078B0" w14:paraId="76CD7358" w14:textId="6DB87360">
      <w:r>
        <w:br w:type="page"/>
      </w:r>
    </w:p>
    <w:p w:rsidR="6920B6B9" w:rsidP="3C963C45" w:rsidRDefault="6920B6B9" w14:paraId="78B79E9B" w14:textId="7396A919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960830778" w:id="1641447007"/>
      <w:r w:rsidRPr="3C963C45" w:rsidR="6920B6B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-5 Non-functional requirement</w:t>
      </w:r>
      <w:r w:rsidRPr="3C963C45" w:rsidR="7A70678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</w:t>
      </w:r>
      <w:bookmarkEnd w:id="1641447007"/>
    </w:p>
    <w:p w:rsidR="1E7078B0" w:rsidP="1E7078B0" w:rsidRDefault="1E7078B0" w14:paraId="15057F75" w14:textId="3C2FA97F">
      <w:pPr>
        <w:keepNext w:val="1"/>
        <w:bidi w:val="0"/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tbl>
      <w:tblPr>
        <w:tblStyle w:val="TableGridLight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980"/>
        <w:gridCol w:w="8100"/>
      </w:tblGrid>
      <w:tr w:rsidR="1E7078B0" w:rsidTr="2D731DC7" w14:paraId="00C4F8CB">
        <w:trPr>
          <w:trHeight w:val="300"/>
        </w:trPr>
        <w:tc>
          <w:tcPr>
            <w:tcW w:w="1980" w:type="dxa"/>
            <w:tcBorders>
              <w:top w:val="single" w:sz="6"/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6DAF5465" w14:textId="112808A1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Performance</w:t>
            </w:r>
          </w:p>
        </w:tc>
        <w:tc>
          <w:tcPr>
            <w:tcW w:w="8100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4802F6F8" w14:textId="229605FD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Ensure the applications are responsive and perform efficiently, even with a large volume of data and users.</w:t>
            </w:r>
          </w:p>
        </w:tc>
      </w:tr>
      <w:tr w:rsidR="1E7078B0" w:rsidTr="2D731DC7" w14:paraId="3C2580A3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2B4B35FB" w14:textId="60958FB1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Scalability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0EADED78" w14:textId="726FEFA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Design the system to handle the potential growth of the company and accommodate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additional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units or functionalities.</w:t>
            </w:r>
          </w:p>
        </w:tc>
      </w:tr>
      <w:tr w:rsidR="1E7078B0" w:rsidTr="2D731DC7" w14:paraId="54C059D0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6B94D6BC" w14:textId="079795C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Usability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46CE7284" w14:textId="0B78904B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Develop an intuitive and user-friendly interface to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facilitate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easy adoption by employees with varying levels of technical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expertise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2D731DC7" w:rsidTr="2D731DC7" w14:paraId="6E344A45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22E4354F" w:rsidP="2D731DC7" w:rsidRDefault="22E4354F" w14:paraId="2399BC3D" w14:textId="327E036A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 w:rsidRPr="2D731DC7" w:rsidR="22E435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Availability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2E4354F" w:rsidP="2D731DC7" w:rsidRDefault="22E4354F" w14:paraId="296D7B27" w14:textId="3A1910D8">
            <w:pPr>
              <w:pStyle w:val="Normal"/>
              <w:bidi w:val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</w:pPr>
            <w:r w:rsidRPr="2D731DC7" w:rsidR="22E435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The Application will be up and running all the time 24/7 and the availability will be 99.9%</w:t>
            </w:r>
            <w:r w:rsidRPr="2D731DC7" w:rsidR="6DD21526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2D731DC7" w:rsidR="4742237D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other than </w:t>
            </w:r>
            <w:r w:rsidRPr="2D731DC7" w:rsidR="6DD21526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the unexpected situation with the Third-Party Service Providers like Cloud </w:t>
            </w:r>
            <w:r w:rsidRPr="2D731DC7" w:rsidR="6A5D15DA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Vendors,</w:t>
            </w:r>
            <w:r w:rsidRPr="2D731DC7" w:rsidR="6DD21526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I</w:t>
            </w:r>
            <w:r w:rsidRPr="2D731DC7" w:rsidR="178E3575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nternet Service Providers.</w:t>
            </w:r>
          </w:p>
        </w:tc>
      </w:tr>
      <w:tr w:rsidR="1E7078B0" w:rsidTr="2D731DC7" w14:paraId="3A1243A6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4F5498C1" w14:textId="1803718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Data backup and recovery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5D0458F4" w14:textId="6A98348B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Implement regular data backup and disaster recovery mechanisms to prevent data loss.</w:t>
            </w:r>
          </w:p>
        </w:tc>
      </w:tr>
      <w:tr w:rsidR="1E7078B0" w:rsidTr="2D731DC7" w14:paraId="21C0109E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394C914A" w14:textId="5EDBCD60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Compliance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1135DCFF" w14:textId="2955E9ED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Ensure that the Q-BOX applications 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comply with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industry-specific standards and regulations 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pertaining to</w:t>
            </w: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iso certifications.</w:t>
            </w:r>
          </w:p>
        </w:tc>
      </w:tr>
      <w:tr w:rsidR="1E7078B0" w:rsidTr="2D731DC7" w14:paraId="33F65950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4B8A0950" w14:textId="6F66B5AC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Integration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046B8944" w14:textId="4E7D90BB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Enable integration with existing and future systems or APIs</w:t>
            </w:r>
          </w:p>
        </w:tc>
      </w:tr>
      <w:tr w:rsidR="1E7078B0" w:rsidTr="2D731DC7" w14:paraId="5EB84799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55DE4724" w14:textId="366A8B38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Security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5AEA7909" w14:textId="3805D49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Implement robust security features to protect sensitive business data and prevent unauthorized access.</w:t>
            </w:r>
          </w:p>
        </w:tc>
      </w:tr>
      <w:tr w:rsidR="1E7078B0" w:rsidTr="2D731DC7" w14:paraId="70D59E3B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283AB65B" w14:textId="505B81EE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Reporting and analytics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635E97AA" w14:textId="53632B51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Provide comprehensive reporting and analytics tools to help management make data-driven decisions.</w:t>
            </w:r>
          </w:p>
        </w:tc>
      </w:tr>
      <w:tr w:rsidR="1E7078B0" w:rsidTr="2D731DC7" w14:paraId="17B04E74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7BA8A552" w14:textId="1E120930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Hierarchical access control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0FFE873A" w14:textId="6B1748BD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Implement a hierarchical access system to control user access based on roles and responsibilities.</w:t>
            </w:r>
          </w:p>
        </w:tc>
      </w:tr>
      <w:tr w:rsidR="1E7078B0" w:rsidTr="2D731DC7" w14:paraId="516B236C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3AC63040" w14:textId="1653B77C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Documentation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71172ACF" w14:textId="74510C1C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Maintain detailed technical documentation for the applications to support iso compliance and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facilitate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future maintenance and updates.</w:t>
            </w:r>
          </w:p>
        </w:tc>
      </w:tr>
      <w:tr w:rsidR="1E7078B0" w:rsidTr="2D731DC7" w14:paraId="3C3F73F6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69C4AC0F" w14:textId="524217B2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Training and support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5EA6A08D" w14:textId="3866924D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Provide training and support to ensure that the application users can effectively use and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maintain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the application.</w:t>
            </w:r>
          </w:p>
        </w:tc>
      </w:tr>
      <w:tr w:rsidR="1E7078B0" w:rsidTr="2D731DC7" w14:paraId="5154FA78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3854F58E" w14:textId="2A8C44BA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Cloud-based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4B57BDE6" w14:textId="151BEA0A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Ensure that the applications are hosted in a secure and reliable cloud environment to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facilitate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accessibility and scalability.</w:t>
            </w:r>
          </w:p>
        </w:tc>
      </w:tr>
      <w:tr w:rsidR="1E7078B0" w:rsidTr="2D731DC7" w14:paraId="3F0AAAA5">
        <w:trPr>
          <w:trHeight w:val="300"/>
        </w:trPr>
        <w:tc>
          <w:tcPr>
            <w:tcW w:w="198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1E73EC78" w14:textId="457DED05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Scalable architecture</w:t>
            </w:r>
          </w:p>
        </w:tc>
        <w:tc>
          <w:tcPr>
            <w:tcW w:w="8100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6D5AD759" w14:textId="77AAB29B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Design a modular and scalable architecture that can accommodate future expansions and changes in business requirements.</w:t>
            </w:r>
          </w:p>
        </w:tc>
      </w:tr>
      <w:tr w:rsidR="1E7078B0" w:rsidTr="2D731DC7" w14:paraId="5A776468">
        <w:trPr>
          <w:trHeight w:val="300"/>
        </w:trPr>
        <w:tc>
          <w:tcPr>
            <w:tcW w:w="198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1E7078B0" w:rsidRDefault="1E7078B0" w14:paraId="5C209649" w14:textId="4A2532F7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User training and onboarding</w:t>
            </w:r>
          </w:p>
        </w:tc>
        <w:tc>
          <w:tcPr>
            <w:tcW w:w="8100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E7078B0" w:rsidP="2D731DC7" w:rsidRDefault="1E7078B0" w14:paraId="70B39096" w14:textId="6B510596">
            <w:pPr>
              <w:bidi w:val="0"/>
              <w:spacing w:after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GB"/>
              </w:rPr>
            </w:pP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Develop comprehensive training materials and provide onboarding support to ensure all users can effectively 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>utilize</w:t>
            </w:r>
            <w:r w:rsidRPr="2D731DC7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n-US"/>
              </w:rPr>
              <w:t xml:space="preserve"> the application.</w:t>
            </w:r>
          </w:p>
        </w:tc>
      </w:tr>
    </w:tbl>
    <w:p w:rsidR="1E7078B0" w:rsidRDefault="1E7078B0" w14:paraId="188644CB" w14:textId="66D0E029">
      <w:r>
        <w:br w:type="page"/>
      </w:r>
    </w:p>
    <w:p w:rsidR="30889065" w:rsidP="3C963C45" w:rsidRDefault="30889065" w14:paraId="26C8AAA3" w14:textId="4CD5805F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2092442835" w:id="836373850"/>
      <w:r w:rsidRPr="3C963C45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-6 High level architectural considerations</w:t>
      </w:r>
      <w:bookmarkEnd w:id="836373850"/>
    </w:p>
    <w:p w:rsidR="1E7078B0" w:rsidP="1E7078B0" w:rsidRDefault="1E7078B0" w14:paraId="31BD0C3F" w14:textId="5533A8C6">
      <w:pPr>
        <w:bidi w:val="0"/>
        <w:spacing w:after="120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454550E" w:rsidP="1E7078B0" w:rsidRDefault="3454550E" w14:paraId="53A81E77" w14:textId="331F27E7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bookmarkStart w:name="_Toc1202261270" w:id="725891259"/>
      <w:r w:rsidRPr="3C963C45" w:rsidR="3454550E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Key Considerations</w:t>
      </w:r>
      <w:bookmarkEnd w:id="725891259"/>
    </w:p>
    <w:p w:rsidR="1E7078B0" w:rsidP="1E7078B0" w:rsidRDefault="1E7078B0" w14:paraId="045631B1" w14:textId="6209A42D">
      <w:pPr>
        <w:pStyle w:val="CrayonServices"/>
        <w:bidi w:val="0"/>
        <w:spacing w:after="120" w:line="259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0889065" w:rsidP="1E7078B0" w:rsidRDefault="30889065" w14:paraId="58718FD9" w14:textId="3615FB68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Component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based distributed architecture.</w:t>
      </w:r>
    </w:p>
    <w:p w:rsidR="30889065" w:rsidP="1E7078B0" w:rsidRDefault="30889065" w14:paraId="6DCB52A2" w14:textId="50A92928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Reactive in nature.</w:t>
      </w:r>
    </w:p>
    <w:p w:rsidR="30889065" w:rsidP="1E7078B0" w:rsidRDefault="30889065" w14:paraId="3222DC8C" w14:textId="35CF0816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Containerized builds.</w:t>
      </w:r>
    </w:p>
    <w:p w:rsidR="30889065" w:rsidP="1E7078B0" w:rsidRDefault="30889065" w14:paraId="2F04AA22" w14:textId="361531F7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Microservice / API based.</w:t>
      </w:r>
    </w:p>
    <w:p w:rsidR="30889065" w:rsidP="1E7078B0" w:rsidRDefault="30889065" w14:paraId="4EBAFB48" w14:textId="381EC7EA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Clear separation of functional modules and</w:t>
      </w:r>
    </w:p>
    <w:p w:rsidR="30889065" w:rsidP="1E7078B0" w:rsidRDefault="30889065" w14:paraId="7E9768CC" w14:textId="01EE3315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Plug &amp; play integrations</w:t>
      </w:r>
    </w:p>
    <w:p w:rsidR="30889065" w:rsidP="1E7078B0" w:rsidRDefault="30889065" w14:paraId="27367A09" w14:textId="4F81B097">
      <w:pPr>
        <w:pStyle w:val="CrayonServices"/>
        <w:numPr>
          <w:ilvl w:val="0"/>
          <w:numId w:val="336"/>
        </w:num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The solution is being loosely coupled model, which can easily be integrated with any system, which needs data engineering services.</w:t>
      </w:r>
    </w:p>
    <w:p w:rsidR="30889065" w:rsidP="1E7078B0" w:rsidRDefault="30889065" w14:paraId="7A9D1C99" w14:textId="051A1D6F">
      <w:pPr>
        <w:pStyle w:val="CrayonServices"/>
        <w:widowControl w:val="0"/>
        <w:numPr>
          <w:ilvl w:val="0"/>
          <w:numId w:val="336"/>
        </w:numPr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Role based customization</w:t>
      </w:r>
    </w:p>
    <w:p w:rsidR="30889065" w:rsidP="1E7078B0" w:rsidRDefault="30889065" w14:paraId="1AAD5CB2" w14:textId="65573252">
      <w:pPr>
        <w:pStyle w:val="CrayonServices"/>
        <w:widowControl w:val="0"/>
        <w:numPr>
          <w:ilvl w:val="0"/>
          <w:numId w:val="336"/>
        </w:numPr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Rule driven configurations</w:t>
      </w:r>
    </w:p>
    <w:p w:rsidR="30889065" w:rsidP="1E7078B0" w:rsidRDefault="30889065" w14:paraId="35B0F1F7" w14:textId="7BB5003A">
      <w:pPr>
        <w:pStyle w:val="CrayonServices"/>
        <w:widowControl w:val="0"/>
        <w:numPr>
          <w:ilvl w:val="0"/>
          <w:numId w:val="336"/>
        </w:numPr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Easily extendable.</w:t>
      </w:r>
    </w:p>
    <w:p w:rsidR="1E7078B0" w:rsidP="1E7078B0" w:rsidRDefault="1E7078B0" w14:paraId="13A249BA" w14:textId="13BFBF77">
      <w:pPr>
        <w:pStyle w:val="CrayonServices"/>
        <w:widowControl w:val="0"/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0889065" w:rsidP="1E7078B0" w:rsidRDefault="30889065" w14:paraId="642E811C" w14:textId="5F5D63B1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bookmarkStart w:name="_Toc92721619" w:id="1284667333"/>
      <w:r w:rsidRPr="3C963C45" w:rsidR="30889065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Components &amp; technologies</w:t>
      </w:r>
      <w:bookmarkEnd w:id="1284667333"/>
    </w:p>
    <w:p w:rsidR="1E7078B0" w:rsidP="1E7078B0" w:rsidRDefault="1E7078B0" w14:paraId="538A2983" w14:textId="68852DA4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0889065" w:rsidP="2D731DC7" w:rsidRDefault="30889065" w14:paraId="30EC6B14" w14:textId="27ECEA62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D731DC7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Web Ui </w:t>
      </w:r>
      <w:r w:rsidRPr="2D731DC7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– React</w:t>
      </w:r>
      <w:r w:rsidRPr="2D731DC7" w:rsidR="00E07A2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js</w:t>
      </w:r>
    </w:p>
    <w:p w:rsidR="30889065" w:rsidP="2D731DC7" w:rsidRDefault="30889065" w14:paraId="062AD27C" w14:textId="25C60133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D731DC7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Mobile Application</w:t>
      </w:r>
      <w:r w:rsidRPr="2D731DC7" w:rsidR="52E4F62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– </w:t>
      </w:r>
      <w:r w:rsidRPr="2D731DC7" w:rsidR="02E4A48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Flutter</w:t>
      </w:r>
      <w:r w:rsidRPr="2D731DC7" w:rsidR="52E4F62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( built for iOS &amp; Android )</w:t>
      </w:r>
    </w:p>
    <w:p w:rsidR="30889065" w:rsidP="1E7078B0" w:rsidRDefault="30889065" w14:paraId="60370E0D" w14:textId="3CB2AF87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Middleware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–  Vert.X</w:t>
      </w:r>
    </w:p>
    <w:p w:rsidR="30889065" w:rsidP="1E7078B0" w:rsidRDefault="30889065" w14:paraId="550BF90B" w14:textId="1A6B1403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Authentication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– JWT / OAuth2</w:t>
      </w:r>
    </w:p>
    <w:p w:rsidR="30889065" w:rsidP="1E7078B0" w:rsidRDefault="30889065" w14:paraId="10B210DA" w14:textId="21E29446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Database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-</w:t>
      </w:r>
      <w:r>
        <w:tab/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Postgres </w:t>
      </w:r>
    </w:p>
    <w:p w:rsidR="30889065" w:rsidP="1E7078B0" w:rsidRDefault="30889065" w14:paraId="345DE8C2" w14:textId="080C4547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Security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- DMG with web application firewalls</w:t>
      </w:r>
    </w:p>
    <w:p w:rsidR="30889065" w:rsidP="1E7078B0" w:rsidRDefault="30889065" w14:paraId="53CEE409" w14:textId="32B007E0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Data encryption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- AES / RSA / SHA 256-bit encryption</w:t>
      </w:r>
    </w:p>
    <w:p w:rsidR="30889065" w:rsidP="1E7078B0" w:rsidRDefault="30889065" w14:paraId="44347B1F" w14:textId="1DB33944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Hosting environment</w:t>
      </w:r>
      <w:r w:rsidRPr="1E7078B0" w:rsidR="6237171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–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Cloud</w:t>
      </w:r>
      <w:r w:rsidRPr="1E7078B0" w:rsidR="6237171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/ On Premises</w:t>
      </w:r>
    </w:p>
    <w:p w:rsidR="1E7078B0" w:rsidP="1E7078B0" w:rsidRDefault="1E7078B0" w14:paraId="73E74959" w14:textId="3194C2DA">
      <w:pPr>
        <w:bidi w:val="0"/>
        <w:spacing w:before="0" w:beforeAutospacing="off" w:after="120" w:afterAutospacing="off" w:line="240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E7078B0" w:rsidRDefault="1E7078B0" w14:paraId="251DF858" w14:textId="46179EF3">
      <w:r>
        <w:br w:type="page"/>
      </w:r>
    </w:p>
    <w:p w:rsidR="30889065" w:rsidP="1E7078B0" w:rsidRDefault="30889065" w14:paraId="0EF08D73" w14:textId="045A4139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980118142" w:id="808188950"/>
      <w:r w:rsidRPr="3C963C45" w:rsidR="30889065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Project resources</w:t>
      </w:r>
      <w:bookmarkEnd w:id="808188950"/>
    </w:p>
    <w:p w:rsidR="1E7078B0" w:rsidP="1E7078B0" w:rsidRDefault="1E7078B0" w14:paraId="2F4AD250" w14:textId="3856D31A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</w:p>
    <w:p w:rsidR="30889065" w:rsidP="1E7078B0" w:rsidRDefault="30889065" w14:paraId="083850E3" w14:textId="3B21A32A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Technology resources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- </w:t>
      </w:r>
    </w:p>
    <w:p w:rsidR="30889065" w:rsidP="1E7078B0" w:rsidRDefault="30889065" w14:paraId="29EC0E13" w14:textId="27FC15B4">
      <w:pPr>
        <w:pStyle w:val="CrayonServices"/>
        <w:numPr>
          <w:ilvl w:val="1"/>
          <w:numId w:val="456"/>
        </w:numPr>
        <w:bidi w:val="0"/>
        <w:spacing w:before="0" w:beforeAutospacing="off" w:after="12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most preferred </w:t>
      </w:r>
      <w:r w:rsidRPr="1E7078B0" w:rsidR="730B71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Open-source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software licenses / purchase licenses if 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required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for the technology listings.</w:t>
      </w:r>
    </w:p>
    <w:p w:rsidR="30889065" w:rsidP="1E7078B0" w:rsidRDefault="30889065" w14:paraId="7557681B" w14:textId="3D8DF18E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Human resources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- </w:t>
      </w:r>
    </w:p>
    <w:p w:rsidR="30889065" w:rsidP="1E7078B0" w:rsidRDefault="30889065" w14:paraId="29B76CBA" w14:textId="0E398CC4">
      <w:pPr>
        <w:pStyle w:val="CrayonServices"/>
        <w:numPr>
          <w:ilvl w:val="1"/>
          <w:numId w:val="457"/>
        </w:numPr>
        <w:bidi w:val="0"/>
        <w:spacing w:before="0" w:beforeAutospacing="off" w:after="12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initial development 3 – 4 ft and 1 pt. later support based on mutual agreement</w:t>
      </w:r>
    </w:p>
    <w:p w:rsidR="30889065" w:rsidP="1E7078B0" w:rsidRDefault="30889065" w14:paraId="7BBFC329" w14:textId="60CF44BF">
      <w:pPr>
        <w:pStyle w:val="CrayonServices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Communication resources</w:t>
      </w: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- </w:t>
      </w:r>
    </w:p>
    <w:p w:rsidR="30889065" w:rsidP="1E7078B0" w:rsidRDefault="30889065" w14:paraId="463B3D9B" w14:textId="44B8E362">
      <w:pPr>
        <w:pStyle w:val="CrayonServices"/>
        <w:numPr>
          <w:ilvl w:val="1"/>
          <w:numId w:val="458"/>
        </w:numPr>
        <w:bidi w:val="0"/>
        <w:spacing w:before="0" w:beforeAutospacing="off" w:after="120" w:afterAutospacing="off" w:line="240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over emails / teams / or other tele or video calls. in person meetings</w:t>
      </w:r>
    </w:p>
    <w:p w:rsidR="30889065" w:rsidP="1E7078B0" w:rsidRDefault="30889065" w14:paraId="05209659" w14:textId="50E427B9">
      <w:pPr>
        <w:pStyle w:val="CrayonServices"/>
        <w:widowControl w:val="0"/>
        <w:suppressLineNumbers w:val="0"/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088906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Scrum based development model</w:t>
      </w:r>
    </w:p>
    <w:p w:rsidR="1E7078B0" w:rsidP="1E7078B0" w:rsidRDefault="1E7078B0" w14:paraId="48E1E972" w14:textId="5965F3CE">
      <w:pPr>
        <w:pStyle w:val="CrayonServices"/>
        <w:widowControl w:val="0"/>
        <w:tabs>
          <w:tab w:val="left" w:leader="none" w:pos="1799"/>
          <w:tab w:val="left" w:leader="none" w:pos="1800"/>
        </w:tabs>
        <w:bidi w:val="0"/>
        <w:spacing w:before="0" w:beforeAutospacing="off" w:after="120" w:afterAutospacing="off" w:line="240" w:lineRule="auto"/>
        <w:ind w:left="0" w:right="0" w:hanging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E7078B0" w:rsidRDefault="1E7078B0" w14:paraId="33A431C0" w14:textId="3808924A">
      <w:r>
        <w:br w:type="page"/>
      </w:r>
    </w:p>
    <w:p w:rsidR="38F08043" w:rsidP="3C963C45" w:rsidRDefault="38F08043" w14:paraId="274938A2" w14:textId="36B6FA80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263502996" w:id="522637122"/>
      <w:r w:rsidRPr="3C963C45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-7 Solution Architecture</w:t>
      </w:r>
      <w:bookmarkEnd w:id="522637122"/>
    </w:p>
    <w:p w:rsidR="1E7078B0" w:rsidP="1E7078B0" w:rsidRDefault="1E7078B0" w14:paraId="0846E926" w14:textId="2F0C53E7">
      <w:pPr>
        <w:keepNext w:val="1"/>
        <w:bidi w:val="0"/>
        <w:spacing w:after="6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val="en-GB"/>
        </w:rPr>
      </w:pPr>
    </w:p>
    <w:p w:rsidR="38F08043" w:rsidP="1E7078B0" w:rsidRDefault="38F08043" w14:paraId="44582F36" w14:textId="1EA6E08B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217667760" w:id="897361350"/>
      <w:r w:rsidRPr="3C963C45" w:rsidR="38F08043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Technical Implementation Landscape</w:t>
      </w:r>
      <w:bookmarkEnd w:id="897361350"/>
    </w:p>
    <w:p w:rsidR="1E7078B0" w:rsidP="1E7078B0" w:rsidRDefault="1E7078B0" w14:paraId="6F479086" w14:textId="4336D532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1E7078B0" w:rsidP="1E7078B0" w:rsidRDefault="1E7078B0" w14:paraId="4C3C2265" w14:textId="69DD7ADF">
      <w:pPr>
        <w:pStyle w:val="Normal"/>
        <w:keepNext w:val="1"/>
        <w:bidi w:val="0"/>
        <w:spacing w:after="0"/>
        <w:ind w:left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lang w:val="en-GB"/>
        </w:rPr>
      </w:pPr>
    </w:p>
    <w:p w:rsidR="38F08043" w:rsidP="3C963C45" w:rsidRDefault="38F08043" w14:paraId="1B282EC7" w14:textId="10B971F9">
      <w:pPr>
        <w:keepNext w:val="1"/>
        <w:bidi w:val="0"/>
        <w:spacing w:after="60" w:line="240" w:lineRule="auto"/>
        <w:rPr>
          <w:rFonts w:ascii="Franklin Gothic Book" w:hAnsi="Franklin Gothic Book" w:eastAsia="Franklin Gothic Book" w:cs="Franklin Gothic Book"/>
          <w:b w:val="0"/>
          <w:bCs w:val="0"/>
          <w:i w:val="0"/>
          <w:iCs w:val="0"/>
          <w:caps w:val="0"/>
          <w:smallCaps w:val="0"/>
          <w:noProof w:val="0"/>
          <w:color w:val="auto"/>
          <w:sz w:val="48"/>
          <w:szCs w:val="48"/>
          <w:lang w:val="en-GB"/>
        </w:rPr>
      </w:pPr>
      <w:r w:rsidR="38F08043">
        <w:drawing>
          <wp:inline wp14:editId="316CB1FB" wp14:anchorId="210A34FA">
            <wp:extent cx="6438900" cy="3734562"/>
            <wp:effectExtent l="0" t="0" r="0" b="0"/>
            <wp:docPr id="2141543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b1807d185846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900" cy="37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76697" w:rsidP="1E7078B0" w:rsidRDefault="59176697" w14:paraId="5D7DF059" w14:textId="38E104EE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Master Controller Dashboard</w:t>
      </w:r>
    </w:p>
    <w:p w:rsidR="59176697" w:rsidP="1E7078B0" w:rsidRDefault="59176697" w14:paraId="52AD8A5A" w14:textId="5A7E158F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Remote Location Dashboard</w:t>
      </w:r>
    </w:p>
    <w:p w:rsidR="59176697" w:rsidP="1E7078B0" w:rsidRDefault="59176697" w14:paraId="74C0C540" w14:textId="2A0507F1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Restaurant / Food Supplier / Delivery Company API Integration</w:t>
      </w:r>
    </w:p>
    <w:p w:rsidR="59176697" w:rsidP="1E7078B0" w:rsidRDefault="59176697" w14:paraId="6BBE193F" w14:textId="3CEFCE2B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Device Data Integration</w:t>
      </w:r>
    </w:p>
    <w:p w:rsidR="59176697" w:rsidP="1E7078B0" w:rsidRDefault="59176697" w14:paraId="6C22A657" w14:textId="3C98428F">
      <w:pPr>
        <w:pStyle w:val="CrayonServices"/>
        <w:keepNext w:val="1"/>
        <w:keepLines w:val="1"/>
        <w:numPr>
          <w:ilvl w:val="0"/>
          <w:numId w:val="33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C963C45" w:rsidR="5917669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Overall Process Orchestration</w:t>
      </w:r>
    </w:p>
    <w:p w:rsidR="1E7078B0" w:rsidP="1E7078B0" w:rsidRDefault="1E7078B0" w14:paraId="3763F7D4" w14:textId="2AB4C53A">
      <w:pPr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</w:p>
    <w:p w:rsidR="22D9D62C" w:rsidP="2D731DC7" w:rsidRDefault="22D9D62C" w14:paraId="43D12E54" w14:textId="43C520FB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470152388" w:id="1602222828"/>
      <w:r w:rsidRPr="3C963C45" w:rsidR="22D9D62C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Solution Design</w:t>
      </w:r>
      <w:bookmarkEnd w:id="1602222828"/>
    </w:p>
    <w:p w:rsidR="2D731DC7" w:rsidP="2D731DC7" w:rsidRDefault="2D731DC7" w14:paraId="5D70B670" w14:textId="5EB1B74F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01CC36EE" w:rsidP="2D731DC7" w:rsidRDefault="01CC36EE" w14:paraId="08537178" w14:textId="34E11186">
      <w:pPr>
        <w:pStyle w:val="Heading2"/>
        <w:keepNext w:val="1"/>
        <w:keepLines w:val="1"/>
        <w:bidi w:val="0"/>
        <w:spacing w:before="0" w:beforeAutospacing="off" w:after="0" w:afterAutospacing="off" w:line="240" w:lineRule="auto"/>
        <w:ind w:left="0" w:right="0"/>
        <w:jc w:val="left"/>
      </w:pPr>
      <w:r w:rsidR="01CC36EE">
        <w:drawing>
          <wp:inline wp14:editId="239EC467" wp14:anchorId="09E9E7A7">
            <wp:extent cx="6677492" cy="3448050"/>
            <wp:effectExtent l="0" t="0" r="0" b="0"/>
            <wp:docPr id="212728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8d2b2b08d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49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08043" w:rsidP="1E7078B0" w:rsidRDefault="38F08043" w14:paraId="1BFE2687" w14:textId="774D6FFC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60736386" w:id="1973787474"/>
      <w:r w:rsidRPr="3C963C45" w:rsidR="38F08043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Hosting Infrastructure Architecture</w:t>
      </w:r>
      <w:bookmarkEnd w:id="1973787474"/>
    </w:p>
    <w:p w:rsidR="1E7078B0" w:rsidP="1E7078B0" w:rsidRDefault="1E7078B0" w14:paraId="68F12CC6" w14:textId="5EF88430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2D731DC7" w:rsidRDefault="38F08043" w14:paraId="62F6C1CE" w14:textId="3120FC2C">
      <w:pPr>
        <w:keepNext w:val="1"/>
        <w:bidi w:val="0"/>
        <w:spacing w:after="0"/>
        <w:rPr>
          <w:rFonts w:ascii="Franklin Gothic Book" w:hAnsi="Franklin Gothic Book" w:eastAsia="Franklin Gothic Book" w:cs="Franklin Gothic Book"/>
          <w:b w:val="0"/>
          <w:bCs w:val="0"/>
          <w:i w:val="0"/>
          <w:iCs w:val="0"/>
          <w:caps w:val="0"/>
          <w:smallCaps w:val="0"/>
          <w:noProof w:val="0"/>
          <w:color w:val="auto"/>
          <w:sz w:val="48"/>
          <w:szCs w:val="48"/>
          <w:lang w:val="en-GB"/>
        </w:rPr>
      </w:pPr>
      <w:r w:rsidR="38F08043">
        <w:drawing>
          <wp:inline wp14:editId="41D73C6F" wp14:anchorId="3D692603">
            <wp:extent cx="6267450" cy="2632329"/>
            <wp:effectExtent l="0" t="0" r="0" b="0"/>
            <wp:docPr id="128511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25f0b8f1743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7450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7078B0" w:rsidP="1E7078B0" w:rsidRDefault="1E7078B0" w14:paraId="3CAAF8A4" w14:textId="4F2E2E6D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1E7078B0" w:rsidP="1E7078B0" w:rsidRDefault="1E7078B0" w14:paraId="13092C64" w14:textId="00AB3D89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38F08043" w:rsidP="1E7078B0" w:rsidRDefault="38F08043" w14:paraId="6372A890" w14:textId="71C5E60C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2083382292" w:id="1880984563"/>
      <w:r w:rsidRPr="3C963C45" w:rsidR="38F08043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Technical Architecture</w:t>
      </w:r>
      <w:bookmarkEnd w:id="1880984563"/>
    </w:p>
    <w:p w:rsidR="1E7078B0" w:rsidP="1E7078B0" w:rsidRDefault="1E7078B0" w14:paraId="1BE1CE71" w14:textId="5895A7E1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p w:rsidR="1E7078B0" w:rsidP="2D731DC7" w:rsidRDefault="1E7078B0" w14:paraId="7D433057" w14:textId="79DEBA64">
      <w:pPr>
        <w:keepNext w:val="1"/>
        <w:spacing w:after="0"/>
        <w:rPr>
          <w:rFonts w:ascii="Franklin Gothic Book" w:hAnsi="Franklin Gothic Book" w:eastAsia="Franklin Gothic Book" w:cs="Franklin Gothic Book"/>
          <w:b w:val="0"/>
          <w:bCs w:val="0"/>
          <w:i w:val="0"/>
          <w:iCs w:val="0"/>
          <w:caps w:val="0"/>
          <w:smallCaps w:val="0"/>
          <w:noProof w:val="0"/>
          <w:color w:val="auto"/>
          <w:sz w:val="48"/>
          <w:szCs w:val="48"/>
          <w:lang w:val="en-GB"/>
        </w:rPr>
      </w:pPr>
      <w:r w:rsidR="50E40D9E">
        <w:drawing>
          <wp:inline wp14:editId="3585917A" wp14:anchorId="5432302F">
            <wp:extent cx="6391723" cy="3099986"/>
            <wp:effectExtent l="0" t="0" r="0" b="0"/>
            <wp:docPr id="2025395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3c9f6b3714f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1723" cy="30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08043" w:rsidP="1E7078B0" w:rsidRDefault="38F08043" w14:paraId="4988BD7E" w14:textId="45C73452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890711545" w:id="1647754437"/>
      <w:r w:rsidRPr="3C963C45" w:rsidR="38F08043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Major Use Case Flow</w:t>
      </w:r>
      <w:bookmarkEnd w:id="1647754437"/>
    </w:p>
    <w:p w:rsidR="1E7078B0" w:rsidP="1E7078B0" w:rsidRDefault="1E7078B0" w14:paraId="7C34A081" w14:textId="62A66A87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3FC8CBF6" w14:textId="1A0FFE13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Inward &amp; Internal QBOX-Flow</w:t>
      </w:r>
    </w:p>
    <w:p w:rsidR="38F08043" w:rsidP="2D731DC7" w:rsidRDefault="38F08043" w14:paraId="54F9467F" w14:textId="1311B8EC">
      <w:pPr>
        <w:pStyle w:val="Normal"/>
        <w:keepNext w:val="1"/>
        <w:bidi w:val="0"/>
        <w:spacing w:after="0"/>
      </w:pPr>
      <w:r w:rsidR="46538061">
        <w:drawing>
          <wp:inline wp14:editId="4250C740" wp14:anchorId="707B0C0D">
            <wp:extent cx="6400800" cy="3324225"/>
            <wp:effectExtent l="0" t="0" r="0" b="0"/>
            <wp:docPr id="1933212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78a384892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08043" w:rsidP="1E7078B0" w:rsidRDefault="38F08043" w14:paraId="14A6145A" w14:textId="7283C07E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Outward Flow</w:t>
      </w:r>
    </w:p>
    <w:p w:rsidR="1E7078B0" w:rsidP="2D731DC7" w:rsidRDefault="1E7078B0" w14:paraId="4FAF0598" w14:textId="7846F226">
      <w:pPr>
        <w:pStyle w:val="Normal"/>
        <w:keepNext w:val="1"/>
        <w:bidi w:val="0"/>
        <w:spacing w:after="0"/>
      </w:pPr>
      <w:r w:rsidR="040B5445">
        <w:drawing>
          <wp:inline wp14:editId="712584C1" wp14:anchorId="1CE1B10C">
            <wp:extent cx="6606674" cy="3362325"/>
            <wp:effectExtent l="0" t="0" r="0" b="0"/>
            <wp:docPr id="1972663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81ca1f764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67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08043" w:rsidP="60A86E49" w:rsidRDefault="38F08043" w14:paraId="1713290C" w14:textId="5F4C753D">
      <w:pPr>
        <w:keepNext w:val="1"/>
        <w:spacing w:after="0"/>
      </w:pPr>
    </w:p>
    <w:p w:rsidR="1E7078B0" w:rsidRDefault="1E7078B0" w14:paraId="5658D40F" w14:textId="48D86AD5">
      <w:r>
        <w:br w:type="page"/>
      </w:r>
    </w:p>
    <w:p w:rsidR="3ED06F94" w:rsidP="1E7078B0" w:rsidRDefault="3ED06F94" w14:paraId="26761EDD" w14:textId="05D78D32">
      <w:pPr>
        <w:pStyle w:val="Heading2"/>
        <w:keepNext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1099010726" w:id="1732933514"/>
      <w:r w:rsidRPr="3C963C45" w:rsidR="3ED06F94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Data B</w:t>
      </w:r>
      <w:r w:rsidRPr="3C963C45" w:rsidR="38F08043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ackup process</w:t>
      </w:r>
      <w:bookmarkEnd w:id="1732933514"/>
    </w:p>
    <w:p w:rsidR="1E7078B0" w:rsidP="1E7078B0" w:rsidRDefault="1E7078B0" w14:paraId="0AC13190" w14:textId="11A1E6CD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04211E96" w14:textId="25C249C6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Option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–1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8F08043" w:rsidP="1E7078B0" w:rsidRDefault="38F08043" w14:paraId="11F93469" w14:textId="6F099FBA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Using Cloud PAAS (Postgres PAAS)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127039FC" w14:textId="12A7B640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Continues Expense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5C96D8B1" w14:textId="4C5C134E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Reliable,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7977EDA2" w14:textId="32309A45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No Manual intervention is needed when the Database server goes down.</w:t>
      </w:r>
    </w:p>
    <w:p w:rsidR="38F08043" w:rsidP="1E7078B0" w:rsidRDefault="38F08043" w14:paraId="32CF58F8" w14:textId="1CED3D15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Option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–2</w:t>
      </w:r>
    </w:p>
    <w:p w:rsidR="38F08043" w:rsidP="1E7078B0" w:rsidRDefault="38F08043" w14:paraId="3B4192FD" w14:textId="16FD6A02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Writing Procedure to Automate the Data backup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05A753EE" w14:textId="3CE5E4F1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One time development expense.</w:t>
      </w:r>
    </w:p>
    <w:p w:rsidR="38F08043" w:rsidP="1E7078B0" w:rsidRDefault="38F08043" w14:paraId="243A1E7E" w14:textId="00A27CD0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Manual Restoration needed when server Goes down</w:t>
      </w:r>
    </w:p>
    <w:p w:rsidR="1E7078B0" w:rsidP="1E7078B0" w:rsidRDefault="1E7078B0" w14:paraId="6B962917" w14:textId="0453291E">
      <w:pPr>
        <w:keepNext w:val="1"/>
        <w:bidi w:val="0"/>
        <w:spacing w:before="0" w:beforeAutospacing="off" w:after="0" w:afterAutospacing="off" w:line="276" w:lineRule="auto"/>
        <w:ind w:left="0" w:right="0"/>
        <w:jc w:val="left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118B3B6F" w14:textId="4F64CA61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2088694965" w:id="1447842971"/>
      <w:r w:rsidRPr="3C963C45" w:rsidR="38F08043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Data Archiving:</w:t>
      </w:r>
      <w:bookmarkEnd w:id="1447842971"/>
    </w:p>
    <w:p w:rsidR="1E7078B0" w:rsidP="1E7078B0" w:rsidRDefault="1E7078B0" w14:paraId="76B1AEBC" w14:textId="39F43E91">
      <w:pPr>
        <w:keepNext w:val="1"/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5C9345E6" w14:textId="5B56D281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Purpose: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8F08043" w:rsidP="1E7078B0" w:rsidRDefault="38F08043" w14:paraId="30D9E682" w14:textId="0E2D3E52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Move inactive data to separate storage for long-term retention, reducing active database size and improving performance.</w:t>
      </w:r>
    </w:p>
    <w:p w:rsidR="38F08043" w:rsidP="1E7078B0" w:rsidRDefault="38F08043" w14:paraId="7B6B2AA6" w14:textId="58C325A2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Methods: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8F08043" w:rsidP="2D731DC7" w:rsidRDefault="38F08043" w14:paraId="366C57E5" w14:textId="06403CEF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Manual archiving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Export data using SQL COPY commands or 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other</w:t>
      </w:r>
      <w:r w:rsidRPr="2D731DC7" w:rsidR="254B2EC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tools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store in compressed files or another database.</w:t>
      </w:r>
      <w:r w:rsidRPr="2D731DC7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6666006E" w14:textId="112249AE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Automatic archiving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Set up automated scripts or use built-in features like 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pg_dump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regularly archive data based on criteria such as age, size, or usage.</w:t>
      </w:r>
    </w:p>
    <w:p w:rsidR="38F08043" w:rsidP="1E7078B0" w:rsidRDefault="38F08043" w14:paraId="6020C5DC" w14:textId="4C79DBBF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Capabilities:</w:t>
      </w:r>
    </w:p>
    <w:p w:rsidR="38F08043" w:rsidP="1E7078B0" w:rsidRDefault="38F08043" w14:paraId="74C86C1A" w14:textId="4CE07D0C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Flexibility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Various options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for archiving data, allowing administrators to choose the most suitable method.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2C1D0D5A" w14:textId="42061B4F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Scalability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 Handles large volumes of data efficiently, suitable for high-volume applications.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5FA7D7AC" w14:textId="78AB3B3D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Security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 Implement access controls and encryption mechanisms to secure archived data.</w:t>
      </w:r>
    </w:p>
    <w:p w:rsidR="1E7078B0" w:rsidP="1E7078B0" w:rsidRDefault="1E7078B0" w14:paraId="0E197447" w14:textId="671D4668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719DA54F" w14:textId="712B274C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  <w:bookmarkStart w:name="_Toc2058661793" w:id="235408966"/>
      <w:r w:rsidRPr="3C963C45" w:rsidR="38F08043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Restoring from Archive:</w:t>
      </w:r>
      <w:bookmarkEnd w:id="235408966"/>
    </w:p>
    <w:p w:rsidR="1E7078B0" w:rsidP="1E7078B0" w:rsidRDefault="1E7078B0" w14:paraId="457F2BC0" w14:textId="2A921B80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</w:pPr>
    </w:p>
    <w:p w:rsidR="38F08043" w:rsidP="1E7078B0" w:rsidRDefault="38F08043" w14:paraId="294892EC" w14:textId="344782C8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Purpose: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8F08043" w:rsidP="1E7078B0" w:rsidRDefault="38F08043" w14:paraId="2ABDB1BE" w14:textId="23C076AB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Retrieve archived data and restore it to the active database when necessary for data recovery, analysis, or auditing.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095F8EA0" w14:textId="72DEBCE0">
      <w:pPr>
        <w:pStyle w:val="CrayonServices"/>
        <w:keepNext w:val="1"/>
        <w:keepLines w:val="1"/>
        <w:suppressLineNumbers w:val="0"/>
        <w:bidi w:val="0"/>
        <w:spacing w:before="0" w:beforeAutospacing="off" w:after="120" w:afterAutospacing="off" w:line="240" w:lineRule="auto"/>
        <w:ind w:left="720" w:right="0" w:hanging="36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Capabilities:</w:t>
      </w:r>
      <w:r w:rsidRPr="1E7078B0" w:rsidR="38F080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38F08043" w:rsidP="1E7078B0" w:rsidRDefault="38F08043" w14:paraId="1F3B7D25" w14:textId="7EAB2777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Point-in-time recovery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 Supports restoring the database to a specific point using archived WAL files.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153D4DBC" w14:textId="50749412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Granular restoration: Restore specific tables, schemas, or individual records from archived data.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5A1572B1" w14:textId="6BE5B903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Rollback: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Supports rollback mechanisms to revert changes and 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maintain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data consistency.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6051693B" w14:textId="303F3FCC">
      <w:pPr>
        <w:pStyle w:val="Heading1"/>
        <w:keepNext w:val="1"/>
        <w:keepLines w:val="1"/>
        <w:bidi w:val="0"/>
        <w:spacing w:before="240" w:after="0"/>
        <w:ind w:left="72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Microsoft Sans Serif" w:hAnsi="Microsoft Sans Serif" w:eastAsia="Microsoft Sans Serif" w:cs="Microsoft Sans Serif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38F08043" w:rsidP="1E7078B0" w:rsidRDefault="38F08043" w14:paraId="60CF4D13" w14:textId="2B7E183C">
      <w:pPr>
        <w:pStyle w:val="Heading2"/>
        <w:keepNext w:val="1"/>
        <w:keepLines w:val="1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662367656" w:id="39693143"/>
      <w:r w:rsidRPr="3C963C45" w:rsidR="38F08043">
        <w:rPr>
          <w:rFonts w:ascii="Arial" w:hAnsi="Arial" w:eastAsia="Arial" w:cs="Arial"/>
          <w:noProof w:val="0"/>
          <w:sz w:val="28"/>
          <w:szCs w:val="28"/>
          <w:u w:val="single"/>
          <w:lang w:val="en-US"/>
        </w:rPr>
        <w:t>API Contract</w:t>
      </w:r>
      <w:bookmarkEnd w:id="39693143"/>
    </w:p>
    <w:p w:rsidR="1E7078B0" w:rsidP="1E7078B0" w:rsidRDefault="1E7078B0" w14:paraId="19225F17" w14:textId="0CF4FB3B">
      <w:pPr>
        <w:keepNext w:val="1"/>
        <w:bidi w:val="0"/>
        <w:spacing w:after="0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38F08043" w:rsidP="1E7078B0" w:rsidRDefault="38F08043" w14:paraId="0842BD77" w14:textId="4AE721CD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To Maintain the system </w:t>
      </w:r>
      <w:r w:rsidRPr="1E7078B0" w:rsidR="071553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nd updates better, we need to build and handshake the APIS to the external parties wherever applicable rather than the core consumption APIs of the third party.</w:t>
      </w:r>
    </w:p>
    <w:p w:rsidR="38F08043" w:rsidP="1E7078B0" w:rsidRDefault="38F08043" w14:paraId="7315D070" w14:textId="704C0494">
      <w:pPr>
        <w:pStyle w:val="CrayonServices"/>
        <w:keepNext w:val="1"/>
        <w:keepLines w:val="1"/>
        <w:numPr>
          <w:ilvl w:val="1"/>
          <w:numId w:val="338"/>
        </w:numPr>
        <w:suppressLineNumbers w:val="0"/>
        <w:bidi w:val="0"/>
        <w:spacing w:before="0" w:beforeAutospacing="off" w:after="120" w:afterAutospacing="off" w:line="259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38F0804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Example: Sequence number generation API must manage by Q-BOX and consumed by Swiggy / Zomato.</w:t>
      </w:r>
    </w:p>
    <w:p w:rsidR="1E7078B0" w:rsidRDefault="1E7078B0" w14:paraId="2CC72984" w14:textId="67A74227">
      <w:r>
        <w:br w:type="page"/>
      </w:r>
    </w:p>
    <w:p w:rsidR="21C509DA" w:rsidP="3C963C45" w:rsidRDefault="21C509DA" w14:paraId="5892B31B" w14:textId="21189D41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908994985" w:id="303148739"/>
      <w:r w:rsidRPr="3C963C45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-7 Delivery Strategy</w:t>
      </w:r>
      <w:bookmarkEnd w:id="303148739"/>
      <w:r w:rsidRPr="3C963C45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 xml:space="preserve"> </w:t>
      </w:r>
    </w:p>
    <w:p w:rsidR="1E7078B0" w:rsidP="1E7078B0" w:rsidRDefault="1E7078B0" w14:paraId="5CF37B28" w14:textId="5F7F2414">
      <w:pPr>
        <w:keepNext w:val="1"/>
        <w:bidi w:val="0"/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48"/>
          <w:szCs w:val="48"/>
          <w:lang w:val="en-GB"/>
        </w:rPr>
      </w:pPr>
    </w:p>
    <w:p w:rsidR="21C509DA" w:rsidP="1E7078B0" w:rsidRDefault="21C509DA" w14:paraId="102DB5C3" w14:textId="07330A66">
      <w:pPr>
        <w:keepNext w:val="1"/>
        <w:bidi w:val="0"/>
        <w:spacing w:after="0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48"/>
          <w:szCs w:val="48"/>
          <w:lang w:val="en-GB"/>
        </w:rPr>
      </w:pPr>
      <w:r w:rsidR="21C509DA">
        <w:drawing>
          <wp:inline wp14:editId="360B24A6" wp14:anchorId="654A824F">
            <wp:extent cx="4371975" cy="2590800"/>
            <wp:effectExtent l="0" t="0" r="0" b="0"/>
            <wp:docPr id="831438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8c77bd505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509DA" w:rsidP="1E7078B0" w:rsidRDefault="21C509DA" w14:paraId="2C484DF8" w14:textId="4FF4008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Product Owner / Scrum Master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collects all stockholder’s new requirements and enhancements and then they are converted into product backlog based with priority.  </w:t>
      </w:r>
    </w:p>
    <w:p w:rsidR="21C509DA" w:rsidP="1E7078B0" w:rsidRDefault="21C509DA" w14:paraId="13C185E8" w14:textId="6AB5B74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Based on initial estimation and availability, Scrum Master will provide the number of sprints and release date.</w:t>
      </w:r>
    </w:p>
    <w:p w:rsidR="21C509DA" w:rsidP="1E7078B0" w:rsidRDefault="21C509DA" w14:paraId="062A7BC5" w14:textId="7CC8D3A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Each sprint will be planned based on capacity of team and timeline.</w:t>
      </w:r>
    </w:p>
    <w:p w:rsidR="21C509DA" w:rsidP="1E7078B0" w:rsidRDefault="21C509DA" w14:paraId="2C996E08" w14:textId="32444C1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End of the each sprint, team will demo the completion and review followed by retrospective. </w:t>
      </w:r>
    </w:p>
    <w:p w:rsidR="21C509DA" w:rsidP="1E7078B0" w:rsidRDefault="21C509DA" w14:paraId="6E46F61A" w14:textId="09D7E979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Based on the feedback, the team will improve the sprint velocity to deliver best productivity on each sprint. </w:t>
      </w:r>
    </w:p>
    <w:p w:rsidR="21C509DA" w:rsidP="1E7078B0" w:rsidRDefault="21C509DA" w14:paraId="153608A2" w14:textId="396BFEB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Team will also encourage to share the best practice and automation in technology based on domain knowledge and the experience over the project execution.</w:t>
      </w:r>
    </w:p>
    <w:p w:rsidR="1E7078B0" w:rsidP="1E7078B0" w:rsidRDefault="1E7078B0" w14:paraId="4B2DE6D1" w14:textId="2E168217">
      <w:pPr>
        <w:keepNext w:val="1"/>
        <w:bidi w:val="0"/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48"/>
          <w:szCs w:val="48"/>
          <w:lang w:val="en-GB"/>
        </w:rPr>
      </w:pPr>
    </w:p>
    <w:p w:rsidR="1E7078B0" w:rsidRDefault="1E7078B0" w14:paraId="5799963F" w14:textId="322DEF98">
      <w:r>
        <w:br w:type="page"/>
      </w:r>
    </w:p>
    <w:p w:rsidR="21C509DA" w:rsidP="3C963C45" w:rsidRDefault="21C509DA" w14:paraId="174E459B" w14:textId="3E7B552C">
      <w:pPr>
        <w:pStyle w:val="Heading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45715907" w:id="1555587736"/>
      <w:r w:rsidRPr="3C963C45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-8 Initial Support Engagement</w:t>
      </w:r>
      <w:bookmarkEnd w:id="1555587736"/>
    </w:p>
    <w:p w:rsidR="1E7078B0" w:rsidP="1E7078B0" w:rsidRDefault="1E7078B0" w14:paraId="14776DA1" w14:textId="4E8F3DFE">
      <w:pPr>
        <w:keepNext w:val="1"/>
        <w:bidi w:val="0"/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48"/>
          <w:szCs w:val="48"/>
          <w:lang w:val="en-GB"/>
        </w:rPr>
      </w:pPr>
    </w:p>
    <w:p w:rsidR="21C509DA" w:rsidP="1E7078B0" w:rsidRDefault="21C509DA" w14:paraId="76AFB9E7" w14:textId="639F7C18">
      <w:pPr>
        <w:pStyle w:val="CitrixBodyText1"/>
        <w:bidi w:val="0"/>
        <w:spacing w:after="12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8"/>
          <w:szCs w:val="28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5F6166"/>
          <w:sz w:val="28"/>
          <w:szCs w:val="28"/>
          <w:lang w:val="en-US"/>
        </w:rPr>
        <w:t>Supporting Services Approach after Product Launch</w:t>
      </w:r>
    </w:p>
    <w:p w:rsidR="21C509DA" w:rsidP="1E7078B0" w:rsidRDefault="21C509DA" w14:paraId="3ACE4851" w14:textId="510C7EA7">
      <w:pPr>
        <w:pStyle w:val="CitrixBodyText1"/>
        <w:bidi w:val="0"/>
        <w:spacing w:after="12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US"/>
        </w:rPr>
        <w:t>SCRUM –KANBAN BOARD Approach.</w:t>
      </w:r>
    </w:p>
    <w:p w:rsidR="21C509DA" w:rsidP="1E7078B0" w:rsidRDefault="21C509DA" w14:paraId="6ADA08D3" w14:textId="3E9DB396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Ticketing tool (JIRA) will be configured for issue logging (Ticket).</w:t>
      </w:r>
    </w:p>
    <w:p w:rsidR="21C509DA" w:rsidP="1E7078B0" w:rsidRDefault="21C509DA" w14:paraId="510743DD" w14:textId="0D3582E2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Issue Ticket will be entered / communicated to the team, and it will be prioritized as per the SLA.</w:t>
      </w:r>
    </w:p>
    <w:p w:rsidR="21C509DA" w:rsidP="1E7078B0" w:rsidRDefault="21C509DA" w14:paraId="1BB4A6E9" w14:textId="4CE12BB6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Ticket will be allocated to the Specific Point of Contact from the Team.</w:t>
      </w:r>
    </w:p>
    <w:p w:rsidR="21C509DA" w:rsidP="1E7078B0" w:rsidRDefault="21C509DA" w14:paraId="66608734" w14:textId="28854CB7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Ticket will be analysed / resolved as per the SLA by the Team member and updated against the ticket.</w:t>
      </w:r>
    </w:p>
    <w:p w:rsidR="21C509DA" w:rsidP="1E7078B0" w:rsidRDefault="21C509DA" w14:paraId="2667BF3E" w14:textId="4F59C991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PM/Scrum Master will verify and update to resolution the Business SPOC</w:t>
      </w:r>
    </w:p>
    <w:p w:rsidR="21C509DA" w:rsidP="1E7078B0" w:rsidRDefault="21C509DA" w14:paraId="2723925B" w14:textId="6857E28D">
      <w:pPr>
        <w:pStyle w:val="ListParagraph"/>
        <w:numPr>
          <w:ilvl w:val="0"/>
          <w:numId w:val="345"/>
        </w:numPr>
        <w:bidi w:val="0"/>
        <w:spacing w:after="0" w:line="240" w:lineRule="auto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0A86E49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AU"/>
        </w:rPr>
        <w:t>Weekly / Monthly reports will be published with statistics.</w:t>
      </w:r>
    </w:p>
    <w:p w:rsidR="1E7078B0" w:rsidP="1E7078B0" w:rsidRDefault="1E7078B0" w14:paraId="14620209" w14:textId="40C20AAD">
      <w:pPr>
        <w:bidi w:val="0"/>
        <w:spacing w:after="0" w:line="240" w:lineRule="auto"/>
        <w:ind w:left="180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95959" w:themeColor="text1" w:themeTint="A6" w:themeShade="FF"/>
          <w:sz w:val="24"/>
          <w:szCs w:val="24"/>
          <w:lang w:val="en-GB"/>
        </w:rPr>
      </w:pPr>
    </w:p>
    <w:p w:rsidR="21C509DA" w:rsidP="1E7078B0" w:rsidRDefault="21C509DA" w14:paraId="33DDEAC7" w14:textId="57E84F3D">
      <w:pPr>
        <w:pStyle w:val="CitrixBodyText1"/>
        <w:bidi w:val="0"/>
        <w:spacing w:after="120" w:line="259" w:lineRule="auto"/>
        <w:ind w:firstLine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2"/>
          <w:szCs w:val="22"/>
          <w:lang w:val="en-US"/>
        </w:rPr>
        <w:t xml:space="preserve"> </w:t>
      </w:r>
      <w:r w:rsidR="21C509DA">
        <w:drawing>
          <wp:inline wp14:editId="3EDCF8E2" wp14:anchorId="77A5974B">
            <wp:extent cx="3400425" cy="2076450"/>
            <wp:effectExtent l="0" t="0" r="0" b="0"/>
            <wp:docPr id="489664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32138f2ca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7078B0" w:rsidP="1E7078B0" w:rsidRDefault="1E7078B0" w14:paraId="37736CE8" w14:textId="70A8CBCA">
      <w:pPr>
        <w:bidi w:val="0"/>
        <w:spacing w:after="12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GB"/>
        </w:rPr>
      </w:pPr>
    </w:p>
    <w:p w:rsidR="21C509DA" w:rsidP="1E7078B0" w:rsidRDefault="21C509DA" w14:paraId="2AB727CE" w14:textId="00DE399B">
      <w:pPr>
        <w:bidi w:val="0"/>
        <w:spacing w:after="120" w:line="259" w:lineRule="auto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4"/>
          <w:szCs w:val="24"/>
          <w:lang w:val="en-GB"/>
        </w:rPr>
      </w:pPr>
      <w:r w:rsidR="21C509DA">
        <w:rPr/>
        <w:t xml:space="preserve">         </w:t>
      </w:r>
      <w:r w:rsidR="21C509DA">
        <w:drawing>
          <wp:inline wp14:editId="3D75138F" wp14:anchorId="7FF89A05">
            <wp:extent cx="3390900" cy="2085975"/>
            <wp:effectExtent l="0" t="0" r="0" b="0"/>
            <wp:docPr id="1207023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15cb40af1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7078B0" w:rsidRDefault="1E7078B0" w14:paraId="3ECDF8DA" w14:textId="35E8890C">
      <w:r>
        <w:br w:type="page"/>
      </w:r>
    </w:p>
    <w:p w:rsidR="21C509DA" w:rsidP="3C963C45" w:rsidRDefault="21C509DA" w14:paraId="5291100C" w14:textId="6DF8B183">
      <w:pPr>
        <w:pStyle w:val="Heading1"/>
        <w:keepNext w:val="1"/>
        <w:keepLines w:val="1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864193499" w:id="1130027353"/>
      <w:r w:rsidRPr="3C963C45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-9 Delivery Commitments</w:t>
      </w:r>
      <w:bookmarkEnd w:id="1130027353"/>
    </w:p>
    <w:p w:rsidR="1E7078B0" w:rsidP="1E7078B0" w:rsidRDefault="1E7078B0" w14:paraId="2AE14083" w14:textId="19DF7BA7">
      <w:pPr>
        <w:bidi w:val="0"/>
        <w:spacing w:after="12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5F6166"/>
          <w:sz w:val="22"/>
          <w:szCs w:val="22"/>
          <w:lang w:val="en-GB"/>
        </w:rPr>
      </w:pPr>
    </w:p>
    <w:p w:rsidR="21C509DA" w:rsidP="1E7078B0" w:rsidRDefault="21C509DA" w14:paraId="696DFFAF" w14:textId="301DB2E9">
      <w:pPr>
        <w:pStyle w:val="CitrixBodyText1"/>
        <w:bidi w:val="0"/>
        <w:spacing w:after="12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Capability for customization, </w:t>
      </w: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extensibility</w:t>
      </w: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maintainability of the platform</w:t>
      </w:r>
    </w:p>
    <w:p w:rsidR="21C509DA" w:rsidP="1E7078B0" w:rsidRDefault="21C509DA" w14:paraId="191B5F2B" w14:textId="6AAB462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Features are Role based.</w:t>
      </w:r>
    </w:p>
    <w:p w:rsidR="21C509DA" w:rsidP="1E7078B0" w:rsidRDefault="21C509DA" w14:paraId="0065FD5F" w14:textId="06C3443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Features are Rule based.</w:t>
      </w:r>
    </w:p>
    <w:p w:rsidR="21C509DA" w:rsidP="1E7078B0" w:rsidRDefault="21C509DA" w14:paraId="3F720361" w14:textId="2B5AF54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Configurable System Parameters.</w:t>
      </w:r>
    </w:p>
    <w:p w:rsidR="21C509DA" w:rsidP="1E7078B0" w:rsidRDefault="21C509DA" w14:paraId="45206FCD" w14:textId="7882258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External Adaptor factory implementation.</w:t>
      </w:r>
    </w:p>
    <w:p w:rsidR="1E7078B0" w:rsidP="1E7078B0" w:rsidRDefault="1E7078B0" w14:paraId="2940AE9A" w14:textId="772E9D1C">
      <w:pPr>
        <w:bidi w:val="0"/>
        <w:spacing w:after="12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62157257" w14:textId="4F31EE37">
      <w:pPr>
        <w:pStyle w:val="CitrixBodyText1"/>
        <w:bidi w:val="0"/>
        <w:spacing w:after="12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Interface with third Party applications</w:t>
      </w:r>
    </w:p>
    <w:p w:rsidR="21C509DA" w:rsidP="1E7078B0" w:rsidRDefault="21C509DA" w14:paraId="0040B17F" w14:textId="23184F3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API based Secured Integration and / or other secured hand shaking methods to access and use third party services,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systems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and devices.</w:t>
      </w:r>
    </w:p>
    <w:p w:rsidR="1E7078B0" w:rsidP="1E7078B0" w:rsidRDefault="1E7078B0" w14:paraId="48B055B2" w14:textId="5FE781C3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2B224ABD" w14:textId="384BBF41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Scalability, Throughput, Performance of the platform</w:t>
      </w:r>
    </w:p>
    <w:p w:rsidR="21C509DA" w:rsidP="1E7078B0" w:rsidRDefault="21C509DA" w14:paraId="3F73DAF9" w14:textId="5D66E3D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Elastic Solution Architecture, </w:t>
      </w:r>
    </w:p>
    <w:p w:rsidR="21C509DA" w:rsidP="1E7078B0" w:rsidRDefault="21C509DA" w14:paraId="647E0998" w14:textId="326CB58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Elastic Technical and Deployment Architecture to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attain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higher Scalability, Throughput &amp; Performance.</w:t>
      </w:r>
    </w:p>
    <w:p w:rsidR="1E7078B0" w:rsidP="1E7078B0" w:rsidRDefault="1E7078B0" w14:paraId="7C8D76B9" w14:textId="534BC450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2E0D100E" w14:textId="3EA090A5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Administrative Capabilities</w:t>
      </w:r>
    </w:p>
    <w:p w:rsidR="21C509DA" w:rsidP="1E7078B0" w:rsidRDefault="21C509DA" w14:paraId="5BE64B9E" w14:textId="76B83FAC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Role based access </w:t>
      </w:r>
      <w:r w:rsidRPr="1E7078B0" w:rsidR="252E59C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ontrols</w:t>
      </w:r>
    </w:p>
    <w:p w:rsidR="21C509DA" w:rsidP="1E7078B0" w:rsidRDefault="21C509DA" w14:paraId="2560E975" w14:textId="4B721A8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Page level </w:t>
      </w:r>
      <w:r w:rsidRPr="1E7078B0" w:rsidR="6160D58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ccess</w:t>
      </w:r>
    </w:p>
    <w:p w:rsidR="21C509DA" w:rsidP="1E7078B0" w:rsidRDefault="21C509DA" w14:paraId="01295BC6" w14:textId="03424123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Field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</w:t>
      </w:r>
      <w:r w:rsidRPr="1E7078B0" w:rsidR="50C4C8A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l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evel </w:t>
      </w:r>
      <w:r w:rsidRPr="1E7078B0" w:rsidR="4C9A98B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ccess</w:t>
      </w:r>
    </w:p>
    <w:p w:rsidR="1E7078B0" w:rsidP="1E7078B0" w:rsidRDefault="1E7078B0" w14:paraId="7087692F" w14:textId="225EE73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33A76385" w14:textId="0FA708FC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Support for on premise and private cloud deployment model</w:t>
      </w:r>
    </w:p>
    <w:p w:rsidR="21C509DA" w:rsidP="1E7078B0" w:rsidRDefault="21C509DA" w14:paraId="0BB4858A" w14:textId="182D4CB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Containerized hosting model to ensure hosting platform independent.</w:t>
      </w:r>
    </w:p>
    <w:p w:rsidR="1E7078B0" w:rsidP="1E7078B0" w:rsidRDefault="1E7078B0" w14:paraId="575ECA3D" w14:textId="789E6FCD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1867B1C0" w14:textId="191DC80E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Capability and scope for IT knowledge Transfer</w:t>
      </w:r>
    </w:p>
    <w:p w:rsidR="21C509DA" w:rsidP="1E7078B0" w:rsidRDefault="21C509DA" w14:paraId="761DD2AD" w14:textId="7DB4CE48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User Manual </w:t>
      </w:r>
    </w:p>
    <w:p w:rsidR="21C509DA" w:rsidP="1E7078B0" w:rsidRDefault="21C509DA" w14:paraId="4F7E8C5A" w14:textId="2A8546BC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Technical Design Documents</w:t>
      </w:r>
    </w:p>
    <w:p w:rsidR="21C509DA" w:rsidP="1E7078B0" w:rsidRDefault="21C509DA" w14:paraId="180D3D30" w14:textId="594E693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Functional Documents</w:t>
      </w:r>
    </w:p>
    <w:p w:rsidR="21C509DA" w:rsidP="1E7078B0" w:rsidRDefault="21C509DA" w14:paraId="4377755A" w14:textId="1F949BB3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KT Videos &amp; Audios</w:t>
      </w:r>
    </w:p>
    <w:p w:rsidR="1E7078B0" w:rsidP="1E7078B0" w:rsidRDefault="1E7078B0" w14:paraId="62537866" w14:textId="34316C9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38C598DB" w14:textId="4CF4EBC0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Security and Risk Compliance</w:t>
      </w:r>
    </w:p>
    <w:p w:rsidR="21C509DA" w:rsidP="1E7078B0" w:rsidRDefault="21C509DA" w14:paraId="67C05DB3" w14:textId="07D42F9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Adhering Risk Assessment Practices</w:t>
      </w:r>
    </w:p>
    <w:p w:rsidR="21C509DA" w:rsidP="1E7078B0" w:rsidRDefault="21C509DA" w14:paraId="01E01038" w14:textId="14CB18F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Risk Analysis and evaluation</w:t>
      </w:r>
    </w:p>
    <w:p w:rsidR="21C509DA" w:rsidP="1E7078B0" w:rsidRDefault="21C509DA" w14:paraId="7B0E20A1" w14:textId="20C3BD08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Security compliance testing</w:t>
      </w:r>
    </w:p>
    <w:p w:rsidR="21C509DA" w:rsidP="1E7078B0" w:rsidRDefault="21C509DA" w14:paraId="5A8149F1" w14:textId="3B7E229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Risk mitigation Plans</w:t>
      </w:r>
    </w:p>
    <w:p w:rsidR="1E7078B0" w:rsidP="1E7078B0" w:rsidRDefault="1E7078B0" w14:paraId="587F46F3" w14:textId="4E37C090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E7FFCFF" w14:textId="6C7C8D6E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Logging and Monitoring</w:t>
      </w:r>
    </w:p>
    <w:p w:rsidR="21C509DA" w:rsidP="1E7078B0" w:rsidRDefault="21C509DA" w14:paraId="423C8E8B" w14:textId="14A12636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Secured and scoped Logging and Log visualization with custom built or third-party tools</w:t>
      </w:r>
    </w:p>
    <w:p w:rsidR="21C509DA" w:rsidP="1E7078B0" w:rsidRDefault="21C509DA" w14:paraId="5CF83F05" w14:textId="75C50CE7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Application / API / utility Health check measures</w:t>
      </w:r>
    </w:p>
    <w:p w:rsidR="1E7078B0" w:rsidP="1E7078B0" w:rsidRDefault="1E7078B0" w14:paraId="7912A7D4" w14:textId="196DDFEC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55E299B6" w14:textId="238344CE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Strong AES-256 encryption for data security at rest</w:t>
      </w:r>
    </w:p>
    <w:p w:rsidR="21C509DA" w:rsidP="1E7078B0" w:rsidRDefault="21C509DA" w14:paraId="532AE444" w14:textId="41F1BE4E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AES 256 encryption</w:t>
      </w:r>
    </w:p>
    <w:p w:rsidR="21C509DA" w:rsidP="1E7078B0" w:rsidRDefault="21C509DA" w14:paraId="12D91AAD" w14:textId="054BA7A1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Separate &amp;Unique key store for various applications</w:t>
      </w:r>
    </w:p>
    <w:p w:rsidR="21C509DA" w:rsidP="1E7078B0" w:rsidRDefault="21C509DA" w14:paraId="6F6320E6" w14:textId="78742DD8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Vault stored encryption file stored keys</w:t>
      </w:r>
    </w:p>
    <w:p w:rsidR="21C509DA" w:rsidP="1E7078B0" w:rsidRDefault="21C509DA" w14:paraId="1A352093" w14:textId="06E49DCA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In-memory encryption processing – Self-construction &amp; destruction of encryption logics at service start and stop.</w:t>
      </w:r>
    </w:p>
    <w:p w:rsidR="1E7078B0" w:rsidP="1E7078B0" w:rsidRDefault="1E7078B0" w14:paraId="7F166CD4" w14:textId="38B4C5C1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3623E70B" w14:textId="5807F2F7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Mobile security to protect data on mobile devices</w:t>
      </w:r>
    </w:p>
    <w:p w:rsidR="21C509DA" w:rsidP="1E7078B0" w:rsidRDefault="21C509DA" w14:paraId="068FF1BA" w14:textId="054D4BF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JWT &amp; OATH2 Token based authentication</w:t>
      </w:r>
    </w:p>
    <w:p w:rsidR="21C509DA" w:rsidP="1E7078B0" w:rsidRDefault="21C509DA" w14:paraId="757A8888" w14:textId="2C365B8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Device Unique, mobile number unique and OTP unique based security key construction</w:t>
      </w:r>
    </w:p>
    <w:p w:rsidR="1E7078B0" w:rsidP="1E7078B0" w:rsidRDefault="1E7078B0" w14:paraId="1B2CE5DE" w14:textId="1ACFC783">
      <w:p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7FE3AB58" w14:textId="6B9A74E5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Vulnerability Management Program</w:t>
      </w:r>
    </w:p>
    <w:p w:rsidR="21C509DA" w:rsidP="1E7078B0" w:rsidRDefault="21C509DA" w14:paraId="2B669989" w14:textId="538B5CB6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Security Measures for OWASP Top 10 Vulnerabilities</w:t>
      </w:r>
    </w:p>
    <w:p w:rsidR="21C509DA" w:rsidP="1E7078B0" w:rsidRDefault="21C509DA" w14:paraId="398614E5" w14:textId="6959BF4C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1. Injection</w:t>
      </w:r>
    </w:p>
    <w:p w:rsidR="21C509DA" w:rsidP="1E7078B0" w:rsidRDefault="21C509DA" w14:paraId="16EABF68" w14:textId="39E9D381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2. Broken Authentication</w:t>
      </w:r>
    </w:p>
    <w:p w:rsidR="21C509DA" w:rsidP="1E7078B0" w:rsidRDefault="21C509DA" w14:paraId="73812751" w14:textId="65B8F83F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3. Sensitive Data Exposure</w:t>
      </w:r>
    </w:p>
    <w:p w:rsidR="21C509DA" w:rsidP="1E7078B0" w:rsidRDefault="21C509DA" w14:paraId="4AF76D24" w14:textId="37813E29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4. XML External Entities</w:t>
      </w:r>
    </w:p>
    <w:p w:rsidR="21C509DA" w:rsidP="1E7078B0" w:rsidRDefault="21C509DA" w14:paraId="4822C51B" w14:textId="60DD579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5. Broken Access Control</w:t>
      </w:r>
    </w:p>
    <w:p w:rsidR="21C509DA" w:rsidP="1E7078B0" w:rsidRDefault="21C509DA" w14:paraId="21E51DEC" w14:textId="4CBF97C3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6. Security Miss-configuration</w:t>
      </w:r>
    </w:p>
    <w:p w:rsidR="21C509DA" w:rsidP="1E7078B0" w:rsidRDefault="21C509DA" w14:paraId="7737057F" w14:textId="17CD362F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7. Cross-Site Scripting</w:t>
      </w:r>
    </w:p>
    <w:p w:rsidR="21C509DA" w:rsidP="1E7078B0" w:rsidRDefault="21C509DA" w14:paraId="60BE5F4A" w14:textId="46E767FC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8. Insecure De-serialization</w:t>
      </w:r>
    </w:p>
    <w:p w:rsidR="21C509DA" w:rsidP="1E7078B0" w:rsidRDefault="21C509DA" w14:paraId="5AB1FA3E" w14:textId="29789CC0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9. Using Components with Known Vulnerabilities</w:t>
      </w:r>
    </w:p>
    <w:p w:rsidR="21C509DA" w:rsidP="1E7078B0" w:rsidRDefault="21C509DA" w14:paraId="4C38A20B" w14:textId="0BA53ED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10. Insufficient Logging and Monitoring</w:t>
      </w:r>
    </w:p>
    <w:p w:rsidR="1E7078B0" w:rsidP="1E7078B0" w:rsidRDefault="1E7078B0" w14:paraId="58CFD5CE" w14:textId="10E76DE4">
      <w:pPr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7082D89" w14:textId="30D18D6C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Implement segregation of duties and role-based access control with authentication and authorization, using federated CLIENT identities.</w:t>
      </w:r>
    </w:p>
    <w:p w:rsidR="21C509DA" w:rsidP="1E7078B0" w:rsidRDefault="21C509DA" w14:paraId="738633D1" w14:textId="40998779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Security Headers with Application and Role</w:t>
      </w:r>
    </w:p>
    <w:p w:rsidR="21C509DA" w:rsidP="1E7078B0" w:rsidRDefault="21C509DA" w14:paraId="18C968F1" w14:textId="025835CD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ID &amp; access Management</w:t>
      </w:r>
    </w:p>
    <w:p w:rsidR="21C509DA" w:rsidP="1E7078B0" w:rsidRDefault="21C509DA" w14:paraId="573EA22A" w14:textId="507F9F53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Application &amp; Role based features access</w:t>
      </w:r>
    </w:p>
    <w:p w:rsidR="21C509DA" w:rsidP="1E7078B0" w:rsidRDefault="21C509DA" w14:paraId="746F5DD3" w14:textId="42E32CA6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Page level Access</w:t>
      </w:r>
    </w:p>
    <w:p w:rsidR="21C509DA" w:rsidP="1E7078B0" w:rsidRDefault="21C509DA" w14:paraId="1627D398" w14:textId="163070C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Control Level Access</w:t>
      </w:r>
    </w:p>
    <w:p w:rsidR="1E7078B0" w:rsidP="1E7078B0" w:rsidRDefault="1E7078B0" w14:paraId="1E044EF6" w14:textId="22F2E7F4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6AE6A956" w14:textId="56FD3BC9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Absence of obsolete or known insecure technologies / products</w:t>
      </w:r>
    </w:p>
    <w:p w:rsidR="21C509DA" w:rsidP="1E7078B0" w:rsidRDefault="21C509DA" w14:paraId="3BDD0566" w14:textId="5689D28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As part of OSWAP security measures and Security Scans, this will be eliminated at the time of choosing the tools and products.</w:t>
      </w:r>
    </w:p>
    <w:p w:rsidR="1E7078B0" w:rsidP="1E7078B0" w:rsidRDefault="1E7078B0" w14:paraId="3DEFD8F7" w14:textId="48F5EB75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2B86404B" w14:textId="6E770243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Solution deployment in multi-tier architecture model</w:t>
      </w:r>
    </w:p>
    <w:p w:rsidR="21C509DA" w:rsidP="1E7078B0" w:rsidRDefault="21C509DA" w14:paraId="6E2AE14A" w14:textId="00DF1FAC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Our solution is compliant with this model as we follow </w:t>
      </w:r>
    </w:p>
    <w:p w:rsidR="21C509DA" w:rsidP="1E7078B0" w:rsidRDefault="21C509DA" w14:paraId="70809747" w14:textId="2C626F12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Micro-service-based approach</w:t>
      </w:r>
    </w:p>
    <w:p w:rsidR="21C509DA" w:rsidP="1E7078B0" w:rsidRDefault="21C509DA" w14:paraId="0034D76A" w14:textId="7DF95B1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Container based approach </w:t>
      </w:r>
    </w:p>
    <w:p w:rsidR="21C509DA" w:rsidP="1E7078B0" w:rsidRDefault="21C509DA" w14:paraId="3FFF7380" w14:textId="3F8FCDE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Container Orchestration for scalability</w:t>
      </w:r>
    </w:p>
    <w:p w:rsidR="1E7078B0" w:rsidP="1E7078B0" w:rsidRDefault="1E7078B0" w14:paraId="31E7436A" w14:textId="58BABB4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55CC5393" w14:textId="6B8138A6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Segregation of solution layers logically and physically</w:t>
      </w:r>
    </w:p>
    <w:p w:rsidR="21C509DA" w:rsidP="2D731DC7" w:rsidRDefault="21C509DA" w14:paraId="7E9E73B0" w14:textId="08222BD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D731DC7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Every Individual module is built as a separate Micro-service with DBs associated with it.</w:t>
      </w:r>
      <w:r w:rsidRPr="2D731DC7" w:rsidR="597199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</w:t>
      </w:r>
    </w:p>
    <w:p w:rsidR="21C509DA" w:rsidP="1E7078B0" w:rsidRDefault="21C509DA" w14:paraId="49A93443" w14:textId="26551001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Multiple DB vendors can be used based on need.</w:t>
      </w:r>
    </w:p>
    <w:p w:rsidR="21C509DA" w:rsidP="1E7078B0" w:rsidRDefault="21C509DA" w14:paraId="409AE784" w14:textId="6E8B132B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Scaling, clustering can be done separately.</w:t>
      </w:r>
    </w:p>
    <w:p w:rsidR="1E7078B0" w:rsidP="1E7078B0" w:rsidRDefault="1E7078B0" w14:paraId="0CABA3DA" w14:textId="47FD8AE9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70256AFE" w14:textId="471099D5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Functionality of software be operational behind Web Application Firewall</w:t>
      </w:r>
    </w:p>
    <w:p w:rsidR="21C509DA" w:rsidP="1E7078B0" w:rsidRDefault="21C509DA" w14:paraId="6FC63118" w14:textId="684EDCB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Web Application Firewall will be configured with DMZ &amp; Application gateway</w:t>
      </w:r>
    </w:p>
    <w:p w:rsidR="21C509DA" w:rsidP="1E7078B0" w:rsidRDefault="21C509DA" w14:paraId="52B92AB7" w14:textId="562BC654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Reverse proxy API gateway will be used</w:t>
      </w:r>
    </w:p>
    <w:p w:rsidR="21C509DA" w:rsidP="1E7078B0" w:rsidRDefault="21C509DA" w14:paraId="5153F2E6" w14:textId="4E0AE2FF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Auth and App layers be separated</w:t>
      </w:r>
    </w:p>
    <w:p w:rsidR="1E7078B0" w:rsidP="1E7078B0" w:rsidRDefault="1E7078B0" w14:paraId="4168C1F2" w14:textId="59939A6E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120715F3" w14:textId="31450EA5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Audit logging</w:t>
      </w:r>
    </w:p>
    <w:p w:rsidR="21C509DA" w:rsidP="1E7078B0" w:rsidRDefault="21C509DA" w14:paraId="6E692FEF" w14:textId="40337BD9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Centralized and Customized Audit </w:t>
      </w:r>
    </w:p>
    <w:p w:rsidR="21C509DA" w:rsidP="1E7078B0" w:rsidRDefault="21C509DA" w14:paraId="555F9D3D" w14:textId="478FD0FA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Dynamic Configuration</w:t>
      </w:r>
    </w:p>
    <w:p w:rsidR="21C509DA" w:rsidP="1E7078B0" w:rsidRDefault="21C509DA" w14:paraId="0FDA260D" w14:textId="67F705B8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Actor, Action &amp; Time-based Audit Configuration</w:t>
      </w:r>
    </w:p>
    <w:p w:rsidR="21C509DA" w:rsidP="1E7078B0" w:rsidRDefault="21C509DA" w14:paraId="6837E394" w14:textId="79227265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History Based Configuration</w:t>
      </w:r>
    </w:p>
    <w:p w:rsidR="21C509DA" w:rsidP="1E7078B0" w:rsidRDefault="21C509DA" w14:paraId="2F37212F" w14:textId="71BDCD40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Generic utility tool to retrieve Audit Data</w:t>
      </w:r>
    </w:p>
    <w:p w:rsidR="21C509DA" w:rsidP="1E7078B0" w:rsidRDefault="21C509DA" w14:paraId="20F7DEA4" w14:textId="7A83CCB1">
      <w:pPr>
        <w:pStyle w:val="ListParagraph"/>
        <w:widowControl w:val="0"/>
        <w:numPr>
          <w:ilvl w:val="0"/>
          <w:numId w:val="339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Switch on / off capability</w:t>
      </w:r>
    </w:p>
    <w:p w:rsidR="1E7078B0" w:rsidP="1E7078B0" w:rsidRDefault="1E7078B0" w14:paraId="1458D5A8" w14:textId="2C85066C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0532F6FB" w14:textId="502404EE">
      <w:pPr>
        <w:pStyle w:val="CitrixBodyText1"/>
        <w:bidi w:val="0"/>
        <w:spacing w:after="12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QMS Strategy</w:t>
      </w:r>
    </w:p>
    <w:p w:rsidR="21C509DA" w:rsidP="1E7078B0" w:rsidRDefault="21C509DA" w14:paraId="0A4F59E4" w14:textId="47F790B9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Quality Manual</w:t>
      </w:r>
    </w:p>
    <w:p w:rsidR="21C509DA" w:rsidP="1E7078B0" w:rsidRDefault="21C509DA" w14:paraId="76EABF28" w14:textId="65AC03EA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Create a quality guide to follow quality management that reflects the organizational values of Customer.</w:t>
      </w:r>
    </w:p>
    <w:p w:rsidR="21C509DA" w:rsidP="1E7078B0" w:rsidRDefault="21C509DA" w14:paraId="66657035" w14:textId="45B1418F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Outline of the organization’s quality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objectives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and policies</w:t>
      </w:r>
    </w:p>
    <w:p w:rsidR="21C509DA" w:rsidP="1E7078B0" w:rsidRDefault="21C509DA" w14:paraId="72FA8113" w14:textId="6E8C2237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Highlight the quality procedures to achieve through the implementation.</w:t>
      </w:r>
    </w:p>
    <w:p w:rsidR="21C509DA" w:rsidP="1E7078B0" w:rsidRDefault="21C509DA" w14:paraId="6F483F4E" w14:textId="1551551F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Use a flowchart to show the documentation of essential quality management processes.</w:t>
      </w:r>
    </w:p>
    <w:p w:rsidR="1E7078B0" w:rsidP="1E7078B0" w:rsidRDefault="1E7078B0" w14:paraId="7F46BFAA" w14:textId="7B664896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0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996450F" w14:textId="7EB84F4B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Quality Objectives </w:t>
      </w:r>
    </w:p>
    <w:p w:rsidR="21C509DA" w:rsidP="1E7078B0" w:rsidRDefault="21C509DA" w14:paraId="583A3C06" w14:textId="2108735B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We define the quality management system to make sure we define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every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person’s responsibilities are clearly defined.</w:t>
      </w:r>
    </w:p>
    <w:p w:rsidR="1E7078B0" w:rsidP="1E7078B0" w:rsidRDefault="1E7078B0" w14:paraId="721DD726" w14:textId="49C7C8F3">
      <w:pPr>
        <w:bidi w:val="0"/>
        <w:spacing w:after="0" w:line="240" w:lineRule="auto"/>
        <w:ind w:left="1800"/>
        <w:contextualSpacing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0D61C075" w14:textId="213DBF38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Data management</w:t>
      </w:r>
    </w:p>
    <w:p w:rsidR="21C509DA" w:rsidP="1E7078B0" w:rsidRDefault="21C509DA" w14:paraId="61208C74" w14:textId="714B5FA4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Define clear data management to avoid scenarios of operational inefficiencies, poor customer experience, and other compliance risks. </w:t>
      </w:r>
    </w:p>
    <w:p w:rsidR="21C509DA" w:rsidP="1E7078B0" w:rsidRDefault="21C509DA" w14:paraId="5C8BF358" w14:textId="2EF9FED2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Data management procedures should address documentation and records, collection methods, sources, disposal, and storage.</w:t>
      </w:r>
    </w:p>
    <w:p w:rsidR="1E7078B0" w:rsidP="1E7078B0" w:rsidRDefault="1E7078B0" w14:paraId="4A8B5AAB" w14:textId="447CB2F8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7E481E48" w14:textId="6725E87F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Internal Processes</w:t>
      </w:r>
    </w:p>
    <w:p w:rsidR="21C509DA" w:rsidP="1E7078B0" w:rsidRDefault="21C509DA" w14:paraId="56C8F1B7" w14:textId="68E7B0E6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Each process involved in transforming inputs to finished products and services their links and relations and flows should be clearly defined, understood, and communicated.</w:t>
      </w:r>
    </w:p>
    <w:p w:rsidR="1E7078B0" w:rsidP="1E7078B0" w:rsidRDefault="1E7078B0" w14:paraId="1F6E9376" w14:textId="610F8C6F">
      <w:pPr>
        <w:bidi w:val="0"/>
        <w:spacing w:after="0" w:line="240" w:lineRule="auto"/>
        <w:ind w:left="180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DDA174D" w14:textId="15790814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User Satisfaction from the implemented services</w:t>
      </w:r>
    </w:p>
    <w:p w:rsidR="21C509DA" w:rsidP="1E7078B0" w:rsidRDefault="21C509DA" w14:paraId="3ACD5655" w14:textId="50005D6B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We will evaluate and manage the quality of user satisfaction. </w:t>
      </w:r>
    </w:p>
    <w:p w:rsidR="21C509DA" w:rsidP="1E7078B0" w:rsidRDefault="21C509DA" w14:paraId="349FF8BA" w14:textId="5A8130A7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Define different methods and tools you intend to use to measure the levels of user satisfaction by continuously reviewing satisfaction surveys, complaint procedures, or analytical tools to assess satisfaction trends.</w:t>
      </w:r>
    </w:p>
    <w:p w:rsidR="1E7078B0" w:rsidP="1E7078B0" w:rsidRDefault="1E7078B0" w14:paraId="05C792A7" w14:textId="3AE528E1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376ACB63" w14:textId="5FF0A990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Documentation</w:t>
      </w:r>
    </w:p>
    <w:p w:rsidR="21C509DA" w:rsidP="1E7078B0" w:rsidRDefault="21C509DA" w14:paraId="574A0974" w14:textId="622A2145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We need to record and design clear documentation of intentions to meet QMS continuous improvement standards.</w:t>
      </w:r>
    </w:p>
    <w:p w:rsidR="21C509DA" w:rsidP="1E7078B0" w:rsidRDefault="21C509DA" w14:paraId="451B8B33" w14:textId="1532E721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The documentation should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contain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safety designs, corrective action, quality planning procedures, and compliance requirements.</w:t>
      </w:r>
    </w:p>
    <w:p w:rsidR="1E7078B0" w:rsidP="1E7078B0" w:rsidRDefault="1E7078B0" w14:paraId="06089838" w14:textId="3EF255D5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ind w:left="144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2AE7A8CE" w14:textId="2DA15588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Quality Instruments</w:t>
      </w:r>
    </w:p>
    <w:p w:rsidR="21C509DA" w:rsidP="1E7078B0" w:rsidRDefault="21C509DA" w14:paraId="64FD61EC" w14:textId="1337F9F0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We will be using quality tools to continuously measure the progress and success of the support services to ensure the project 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objectives</w:t>
      </w: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 xml:space="preserve"> are met as per the organization standard.</w:t>
      </w:r>
    </w:p>
    <w:p w:rsidR="1E7078B0" w:rsidP="1E7078B0" w:rsidRDefault="1E7078B0" w14:paraId="314C5A08" w14:textId="55D1F4EF">
      <w:pPr>
        <w:widowControl w:val="0"/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1C509DA" w:rsidP="1E7078B0" w:rsidRDefault="21C509DA" w14:paraId="4A3BCED0" w14:textId="7E155518">
      <w:pPr>
        <w:pStyle w:val="CitrixBodyText1"/>
        <w:bidi w:val="0"/>
        <w:spacing w:before="0" w:beforeAutospacing="off" w:after="120" w:afterAutospacing="off" w:line="259" w:lineRule="auto"/>
        <w:ind w:left="0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Training plan and schedule</w:t>
      </w:r>
    </w:p>
    <w:p w:rsidR="21C509DA" w:rsidP="1E7078B0" w:rsidRDefault="21C509DA" w14:paraId="601B9811" w14:textId="3FD35C80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Schedule starts once the UAT is over and one month training to the people as per their role in this system.</w:t>
      </w:r>
    </w:p>
    <w:p w:rsidR="21C509DA" w:rsidP="1E7078B0" w:rsidRDefault="21C509DA" w14:paraId="20CC15F1" w14:textId="7F998499">
      <w:pPr>
        <w:pStyle w:val="ListParagraph"/>
        <w:widowControl w:val="0"/>
        <w:numPr>
          <w:ilvl w:val="0"/>
          <w:numId w:val="402"/>
        </w:numPr>
        <w:tabs>
          <w:tab w:val="left" w:leader="none" w:pos="1799"/>
          <w:tab w:val="left" w:leader="none" w:pos="1800"/>
        </w:tabs>
        <w:bidi w:val="0"/>
        <w:spacing w:before="165" w:after="0"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AU"/>
        </w:rPr>
        <w:t>Parallel support for a month with trained executives.</w:t>
      </w:r>
    </w:p>
    <w:p w:rsidR="1E7078B0" w:rsidP="1E7078B0" w:rsidRDefault="1E7078B0" w14:paraId="6287908D" w14:textId="79B7C50A">
      <w:pPr>
        <w:bidi w:val="0"/>
        <w:rPr>
          <w:color w:val="auto"/>
        </w:rPr>
      </w:pPr>
    </w:p>
    <w:p w:rsidR="1E7078B0" w:rsidRDefault="1E7078B0" w14:paraId="1F7AE442" w14:textId="7E6E7F0F">
      <w:r>
        <w:br w:type="page"/>
      </w:r>
    </w:p>
    <w:p w:rsidR="21C509DA" w:rsidP="3C963C45" w:rsidRDefault="21C509DA" w14:paraId="0F0D3FC5" w14:textId="3A1D89BC">
      <w:pPr>
        <w:pStyle w:val="Heading1"/>
        <w:widowControl w:val="0"/>
        <w:suppressLineNumbers w:val="0"/>
        <w:tabs>
          <w:tab w:val="left" w:leader="none" w:pos="1799"/>
          <w:tab w:val="left" w:leader="none" w:pos="1800"/>
        </w:tabs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</w:pPr>
      <w:bookmarkStart w:name="_Toc1884093953" w:id="1391133124"/>
      <w:r w:rsidRPr="3C963C45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6EC5"/>
          <w:sz w:val="40"/>
          <w:szCs w:val="40"/>
          <w:lang w:val="en-GB"/>
        </w:rPr>
        <w:t>Section -10 Product development plan</w:t>
      </w:r>
      <w:bookmarkEnd w:id="1391133124"/>
    </w:p>
    <w:p w:rsidR="21C509DA" w:rsidP="1E7078B0" w:rsidRDefault="21C509DA" w14:paraId="6E4CDA02" w14:textId="731836CE">
      <w:pPr>
        <w:bidi w:val="0"/>
        <w:spacing w:after="160" w:line="24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0"/>
          <w:szCs w:val="20"/>
          <w:lang w:val="en-GB"/>
        </w:rPr>
      </w:pPr>
      <w:r w:rsidRPr="1E7078B0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0"/>
          <w:szCs w:val="20"/>
          <w:lang w:val="en-GB"/>
        </w:rPr>
        <w:t>six months product s</w:t>
      </w:r>
    </w:p>
    <w:p w:rsidR="21C509DA" w:rsidP="1E7078B0" w:rsidRDefault="21C509DA" w14:paraId="73EEAA7F" w14:textId="431E6601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bookmarkStart w:name="_Toc906241065" w:id="673612442"/>
      <w:r w:rsidRPr="3C963C45" w:rsidR="21C509DA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Development Timeline:</w:t>
      </w:r>
      <w:bookmarkEnd w:id="673612442"/>
      <w:r w:rsidRPr="3C963C45" w:rsidR="21C509DA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 xml:space="preserve"> </w:t>
      </w:r>
    </w:p>
    <w:p w:rsidR="1E7078B0" w:rsidP="1E7078B0" w:rsidRDefault="1E7078B0" w14:paraId="065E6D2A" w14:textId="55BE7671">
      <w:pPr>
        <w:pStyle w:val="Heading2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475"/>
        <w:gridCol w:w="2250"/>
        <w:gridCol w:w="2685"/>
        <w:gridCol w:w="2475"/>
      </w:tblGrid>
      <w:tr w:rsidR="1E7078B0" w:rsidTr="1E7078B0" w14:paraId="27CCAEF7">
        <w:trPr>
          <w:trHeight w:val="300"/>
        </w:trPr>
        <w:tc>
          <w:tcPr>
            <w:tcW w:w="2475" w:type="dxa"/>
            <w:tcBorders>
              <w:top w:val="single" w:sz="6"/>
              <w:left w:val="single" w:sz="6"/>
              <w:bottom w:val="single" w:sz="6"/>
            </w:tcBorders>
            <w:shd w:val="clear" w:color="auto" w:fill="E7E6E6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4F550B46" w14:textId="08921738">
            <w:pPr>
              <w:bidi w:val="0"/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74151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374151"/>
                <w:sz w:val="24"/>
                <w:szCs w:val="24"/>
                <w:u w:val="none"/>
                <w:lang w:val="en-GB"/>
              </w:rPr>
              <w:t>Initial construct</w:t>
            </w:r>
          </w:p>
        </w:tc>
        <w:tc>
          <w:tcPr>
            <w:tcW w:w="2250" w:type="dxa"/>
            <w:tcBorders>
              <w:top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40D42E8A" w14:textId="48FCF94B">
            <w:pPr>
              <w:bidi w:val="0"/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74151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374151"/>
                <w:sz w:val="24"/>
                <w:szCs w:val="24"/>
                <w:u w:val="none"/>
                <w:lang w:val="en-GB"/>
              </w:rPr>
              <w:t>4 months</w:t>
            </w:r>
          </w:p>
        </w:tc>
        <w:tc>
          <w:tcPr>
            <w:tcW w:w="2685" w:type="dxa"/>
            <w:tcBorders>
              <w:top w:val="single" w:sz="6"/>
              <w:bottom w:val="single" w:sz="6"/>
            </w:tcBorders>
            <w:shd w:val="clear" w:color="auto" w:fill="E7E6E6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1A7744A8" w14:textId="2161CE0C">
            <w:pPr>
              <w:bidi w:val="0"/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74151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374151"/>
                <w:sz w:val="24"/>
                <w:szCs w:val="24"/>
                <w:u w:val="none"/>
                <w:lang w:val="en-GB"/>
              </w:rPr>
              <w:t>Support &amp; evolve</w:t>
            </w:r>
          </w:p>
        </w:tc>
        <w:tc>
          <w:tcPr>
            <w:tcW w:w="2475" w:type="dxa"/>
            <w:tcBorders>
              <w:top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2ACBB097" w14:textId="53032770">
            <w:pPr>
              <w:bidi w:val="0"/>
              <w:spacing w:after="0"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74151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374151"/>
                <w:sz w:val="24"/>
                <w:szCs w:val="24"/>
                <w:u w:val="none"/>
                <w:lang w:val="en-GB"/>
              </w:rPr>
              <w:t>3 months</w:t>
            </w:r>
          </w:p>
        </w:tc>
      </w:tr>
    </w:tbl>
    <w:p w:rsidR="1E7078B0" w:rsidP="1E7078B0" w:rsidRDefault="1E7078B0" w14:paraId="3B44FF3D" w14:textId="1FFD5FF4">
      <w:pPr>
        <w:bidi w:val="0"/>
        <w:spacing w:before="0" w:beforeAutospacing="off" w:after="160" w:afterAutospacing="off" w:line="240" w:lineRule="auto"/>
        <w:ind w:left="0" w:right="0" w:firstLine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</w:p>
    <w:tbl>
      <w:tblPr>
        <w:tblStyle w:val="TableGrid"/>
        <w:bidiVisual w:val="0"/>
        <w:tblW w:w="0" w:type="auto"/>
        <w:tblInd w:w="64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5925"/>
        <w:gridCol w:w="2775"/>
      </w:tblGrid>
      <w:tr w:rsidR="1E7078B0" w:rsidTr="1E7078B0" w14:paraId="6C544C0E">
        <w:trPr>
          <w:trHeight w:val="405"/>
        </w:trPr>
        <w:tc>
          <w:tcPr>
            <w:tcW w:w="1110" w:type="dxa"/>
            <w:tcBorders>
              <w:top w:val="single" w:sz="6"/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0573625C" w14:textId="5493D3B0">
            <w:pPr>
              <w:bidi w:val="0"/>
              <w:spacing w:after="200" w:line="276" w:lineRule="auto"/>
              <w:ind w:right="144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No</w:t>
            </w:r>
          </w:p>
        </w:tc>
        <w:tc>
          <w:tcPr>
            <w:tcW w:w="592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6CEA4C32" w14:textId="2FDE8085">
            <w:pPr>
              <w:bidi w:val="0"/>
              <w:spacing w:after="200" w:line="276" w:lineRule="auto"/>
              <w:ind w:right="144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Project task item</w:t>
            </w:r>
          </w:p>
        </w:tc>
        <w:tc>
          <w:tcPr>
            <w:tcW w:w="2775" w:type="dxa"/>
            <w:tcBorders>
              <w:top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67DE3C6D" w14:textId="06ABADFC">
            <w:pPr>
              <w:bidi w:val="0"/>
              <w:spacing w:after="200" w:line="276" w:lineRule="auto"/>
              <w:ind w:right="144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Delivery timeline</w:t>
            </w:r>
          </w:p>
        </w:tc>
      </w:tr>
      <w:tr w:rsidR="1E7078B0" w:rsidTr="1E7078B0" w14:paraId="40A54966">
        <w:trPr>
          <w:trHeight w:val="300"/>
        </w:trPr>
        <w:tc>
          <w:tcPr>
            <w:tcW w:w="111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E7A36BD" w14:textId="3A249DE8">
            <w:pPr>
              <w:bidi w:val="0"/>
              <w:spacing w:after="200" w:line="240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</w:t>
            </w:r>
          </w:p>
        </w:tc>
        <w:tc>
          <w:tcPr>
            <w:tcW w:w="5925" w:type="dxa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691CCCF" w14:textId="738815EC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High level design, </w:t>
            </w:r>
          </w:p>
          <w:p w:rsidR="1E7078B0" w:rsidP="1E7078B0" w:rsidRDefault="1E7078B0" w14:paraId="21F526C9" w14:textId="5B548594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System architecture, </w:t>
            </w:r>
          </w:p>
          <w:p w:rsidR="1E7078B0" w:rsidP="1E7078B0" w:rsidRDefault="1E7078B0" w14:paraId="0786CC64" w14:textId="0365AEC1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Data model, </w:t>
            </w:r>
          </w:p>
          <w:p w:rsidR="1E7078B0" w:rsidP="1E7078B0" w:rsidRDefault="1E7078B0" w14:paraId="64376C2D" w14:textId="631D73C7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UX to UI conversion, </w:t>
            </w:r>
          </w:p>
          <w:p w:rsidR="1E7078B0" w:rsidP="1E7078B0" w:rsidRDefault="1E7078B0" w14:paraId="08AEE875" w14:textId="213C0127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strategy &amp; test plan</w:t>
            </w:r>
          </w:p>
          <w:p w:rsidR="1E7078B0" w:rsidP="1E7078B0" w:rsidRDefault="1E7078B0" w14:paraId="4B8E4FBE" w14:textId="4B5E6CAD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Project plan.</w:t>
            </w:r>
          </w:p>
          <w:p w:rsidR="1E7078B0" w:rsidP="1E7078B0" w:rsidRDefault="1E7078B0" w14:paraId="62EDA363" w14:textId="0302D493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Requirement Iteration &amp; finalization.</w:t>
            </w:r>
          </w:p>
        </w:tc>
        <w:tc>
          <w:tcPr>
            <w:tcW w:w="277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4F220719" w14:textId="19697092">
            <w:pPr>
              <w:bidi w:val="0"/>
              <w:spacing w:after="200" w:line="276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 month</w:t>
            </w:r>
          </w:p>
        </w:tc>
      </w:tr>
      <w:tr w:rsidR="1E7078B0" w:rsidTr="1E7078B0" w14:paraId="72F20EBC">
        <w:trPr>
          <w:trHeight w:val="300"/>
        </w:trPr>
        <w:tc>
          <w:tcPr>
            <w:tcW w:w="111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1A65DD8B" w14:textId="4882604E">
            <w:pPr>
              <w:bidi w:val="0"/>
              <w:spacing w:after="200" w:line="240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2</w:t>
            </w:r>
          </w:p>
        </w:tc>
        <w:tc>
          <w:tcPr>
            <w:tcW w:w="5925" w:type="dxa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0A3BF80B" w14:textId="694BCFAF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Low level design</w:t>
            </w:r>
          </w:p>
          <w:p w:rsidR="1E7078B0" w:rsidP="1E7078B0" w:rsidRDefault="1E7078B0" w14:paraId="1C05DA66" w14:textId="128E6633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Middleware API development </w:t>
            </w:r>
          </w:p>
          <w:p w:rsidR="1E7078B0" w:rsidP="1E7078B0" w:rsidRDefault="1E7078B0" w14:paraId="73D1D22F" w14:textId="7A084A28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Business logic development</w:t>
            </w:r>
          </w:p>
          <w:p w:rsidR="1E7078B0" w:rsidP="1E7078B0" w:rsidRDefault="1E7078B0" w14:paraId="24A58FC5" w14:textId="64FE5258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Ui-API wiring </w:t>
            </w:r>
          </w:p>
          <w:p w:rsidR="1E7078B0" w:rsidP="1E7078B0" w:rsidRDefault="1E7078B0" w14:paraId="3623ED16" w14:textId="1E632FBE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Unit testing </w:t>
            </w:r>
          </w:p>
          <w:p w:rsidR="1E7078B0" w:rsidP="1E7078B0" w:rsidRDefault="1E7078B0" w14:paraId="49DA6C45" w14:textId="5E2972CD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System testing</w:t>
            </w:r>
          </w:p>
          <w:p w:rsidR="1E7078B0" w:rsidP="1E7078B0" w:rsidRDefault="1E7078B0" w14:paraId="2AAB0339" w14:textId="21BCD3B0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automation phase -1</w:t>
            </w:r>
          </w:p>
        </w:tc>
        <w:tc>
          <w:tcPr>
            <w:tcW w:w="277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73080388" w14:textId="59B9769E">
            <w:pPr>
              <w:bidi w:val="0"/>
              <w:spacing w:after="20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 month</w:t>
            </w:r>
          </w:p>
        </w:tc>
      </w:tr>
      <w:tr w:rsidR="1E7078B0" w:rsidTr="1E7078B0" w14:paraId="7A967A91">
        <w:trPr>
          <w:trHeight w:val="300"/>
        </w:trPr>
        <w:tc>
          <w:tcPr>
            <w:tcW w:w="111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284C17E0" w14:textId="4D1A79D3">
            <w:pPr>
              <w:bidi w:val="0"/>
              <w:spacing w:after="200" w:line="240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3</w:t>
            </w:r>
          </w:p>
        </w:tc>
        <w:tc>
          <w:tcPr>
            <w:tcW w:w="5925" w:type="dxa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3D2A8FED" w14:textId="3C0B0C08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INFRA readiness</w:t>
            </w:r>
          </w:p>
          <w:p w:rsidR="1E7078B0" w:rsidP="1E7078B0" w:rsidRDefault="1E7078B0" w14:paraId="7BDAD393" w14:textId="7346C97C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3rd party API integration</w:t>
            </w:r>
          </w:p>
          <w:p w:rsidR="1E7078B0" w:rsidP="1E7078B0" w:rsidRDefault="1E7078B0" w14:paraId="00710BBC" w14:textId="6BFFE95C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Unit testing </w:t>
            </w:r>
          </w:p>
          <w:p w:rsidR="1E7078B0" w:rsidP="1E7078B0" w:rsidRDefault="1E7078B0" w14:paraId="22017C62" w14:textId="797205DF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System testing</w:t>
            </w:r>
          </w:p>
          <w:p w:rsidR="1E7078B0" w:rsidP="1E7078B0" w:rsidRDefault="1E7078B0" w14:paraId="05BDA507" w14:textId="67180177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Integration testing</w:t>
            </w:r>
          </w:p>
          <w:p w:rsidR="1E7078B0" w:rsidP="1E7078B0" w:rsidRDefault="1E7078B0" w14:paraId="65A600E4" w14:textId="49016C3D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automation phase –2</w:t>
            </w:r>
          </w:p>
          <w:p w:rsidR="1E7078B0" w:rsidP="1E7078B0" w:rsidRDefault="1E7078B0" w14:paraId="0E58E335" w14:textId="5CC42EB3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data readiness</w:t>
            </w:r>
          </w:p>
          <w:p w:rsidR="1E7078B0" w:rsidP="1E7078B0" w:rsidRDefault="1E7078B0" w14:paraId="75B65534" w14:textId="3FFFDB29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Build and deployment readiness.</w:t>
            </w:r>
          </w:p>
        </w:tc>
        <w:tc>
          <w:tcPr>
            <w:tcW w:w="277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16D86036" w14:textId="653BA01D">
            <w:pPr>
              <w:bidi w:val="0"/>
              <w:spacing w:after="20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 month</w:t>
            </w:r>
          </w:p>
        </w:tc>
      </w:tr>
      <w:tr w:rsidR="1E7078B0" w:rsidTr="1E7078B0" w14:paraId="62C546D5">
        <w:trPr>
          <w:trHeight w:val="3375"/>
        </w:trPr>
        <w:tc>
          <w:tcPr>
            <w:tcW w:w="111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9874D7A" w14:textId="29A5CD8C">
            <w:pPr>
              <w:bidi w:val="0"/>
              <w:spacing w:after="200" w:line="240" w:lineRule="auto"/>
              <w:ind w:right="144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4</w:t>
            </w:r>
          </w:p>
        </w:tc>
        <w:tc>
          <w:tcPr>
            <w:tcW w:w="5925" w:type="dxa"/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045A608B" w14:textId="0A4C097C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Test execution</w:t>
            </w:r>
          </w:p>
          <w:p w:rsidR="1E7078B0" w:rsidP="1E7078B0" w:rsidRDefault="1E7078B0" w14:paraId="300E497A" w14:textId="5955DC7D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Bug fixes</w:t>
            </w:r>
          </w:p>
          <w:p w:rsidR="1E7078B0" w:rsidP="1E7078B0" w:rsidRDefault="1E7078B0" w14:paraId="085853D6" w14:textId="1DC7574A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left="720" w:right="144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Build and deployment.</w:t>
            </w:r>
          </w:p>
          <w:p w:rsidR="1E7078B0" w:rsidP="1E7078B0" w:rsidRDefault="1E7078B0" w14:paraId="0262BA2D" w14:textId="04B3CB3E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left="720" w:right="144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Complete testing (system, integration, security, load testing).</w:t>
            </w:r>
          </w:p>
          <w:p w:rsidR="1E7078B0" w:rsidP="1E7078B0" w:rsidRDefault="1E7078B0" w14:paraId="302CD21E" w14:textId="4FBE4741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 xml:space="preserve">User acceptance testing </w:t>
            </w:r>
          </w:p>
          <w:p w:rsidR="1E7078B0" w:rsidP="1E7078B0" w:rsidRDefault="1E7078B0" w14:paraId="4783F383" w14:textId="09C2D726">
            <w:pPr>
              <w:pStyle w:val="ListParagraph"/>
              <w:numPr>
                <w:ilvl w:val="0"/>
                <w:numId w:val="417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Production roll-out for current scope</w:t>
            </w:r>
          </w:p>
        </w:tc>
        <w:tc>
          <w:tcPr>
            <w:tcW w:w="277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74E56BF" w14:textId="2C72A6A8">
            <w:pPr>
              <w:bidi w:val="0"/>
              <w:spacing w:after="20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1 month</w:t>
            </w:r>
          </w:p>
        </w:tc>
      </w:tr>
      <w:tr w:rsidR="1E7078B0" w:rsidTr="1E7078B0" w14:paraId="26B0177E">
        <w:trPr>
          <w:trHeight w:val="2910"/>
        </w:trPr>
        <w:tc>
          <w:tcPr>
            <w:tcW w:w="1110" w:type="dxa"/>
            <w:tcBorders>
              <w:left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621A41BF" w14:textId="31A8B981">
            <w:pPr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5</w:t>
            </w:r>
          </w:p>
        </w:tc>
        <w:tc>
          <w:tcPr>
            <w:tcW w:w="5925" w:type="dxa"/>
            <w:tcBorders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4D60E05F" w14:textId="61D63C7B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Production support</w:t>
            </w:r>
          </w:p>
          <w:p w:rsidR="1E7078B0" w:rsidP="1E7078B0" w:rsidRDefault="1E7078B0" w14:paraId="36FF882B" w14:textId="2709F13C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Application hardening measures</w:t>
            </w:r>
          </w:p>
          <w:p w:rsidR="1E7078B0" w:rsidP="1E7078B0" w:rsidRDefault="1E7078B0" w14:paraId="20F1218D" w14:textId="3DBE9E2D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Documentation</w:t>
            </w:r>
          </w:p>
          <w:p w:rsidR="1E7078B0" w:rsidP="1E7078B0" w:rsidRDefault="1E7078B0" w14:paraId="29B403DD" w14:textId="6F921F38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Knowledge-based construct</w:t>
            </w:r>
          </w:p>
          <w:p w:rsidR="1E7078B0" w:rsidP="1E7078B0" w:rsidRDefault="1E7078B0" w14:paraId="7B9D284C" w14:textId="4D80E6C2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Bug fixes</w:t>
            </w:r>
          </w:p>
          <w:p w:rsidR="1E7078B0" w:rsidP="1E7078B0" w:rsidRDefault="1E7078B0" w14:paraId="71CBCAD6" w14:textId="64B25028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Small enhancement development</w:t>
            </w:r>
          </w:p>
          <w:p w:rsidR="1E7078B0" w:rsidP="1E7078B0" w:rsidRDefault="1E7078B0" w14:paraId="1F7C3BFC" w14:textId="7CE0B82A">
            <w:pPr>
              <w:pStyle w:val="ListParagraph"/>
              <w:numPr>
                <w:ilvl w:val="0"/>
                <w:numId w:val="445"/>
              </w:numPr>
              <w:bidi w:val="0"/>
              <w:spacing w:before="0" w:beforeAutospacing="off" w:after="200" w:afterAutospacing="off" w:line="240" w:lineRule="auto"/>
              <w:ind w:right="144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Professional services.</w:t>
            </w:r>
          </w:p>
        </w:tc>
        <w:tc>
          <w:tcPr>
            <w:tcW w:w="2775" w:type="dxa"/>
            <w:tcBorders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1E7078B0" w:rsidP="1E7078B0" w:rsidRDefault="1E7078B0" w14:paraId="58EDAD03" w14:textId="257CD204">
            <w:pPr>
              <w:bidi w:val="0"/>
              <w:spacing w:after="0" w:line="276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333333"/>
                <w:sz w:val="24"/>
                <w:szCs w:val="24"/>
                <w:lang w:val="en-GB"/>
              </w:rPr>
            </w:pPr>
            <w:r w:rsidRPr="1E7078B0" w:rsidR="1E7078B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24"/>
                <w:szCs w:val="24"/>
                <w:lang w:val="en-IN"/>
              </w:rPr>
              <w:t>3 months</w:t>
            </w:r>
          </w:p>
        </w:tc>
      </w:tr>
    </w:tbl>
    <w:p w:rsidR="1E7078B0" w:rsidP="1E7078B0" w:rsidRDefault="1E7078B0" w14:paraId="3D140F5A" w14:textId="0BC1B9C0">
      <w:pPr>
        <w:bidi w:val="0"/>
        <w:spacing w:before="0" w:beforeAutospacing="off" w:after="160" w:afterAutospacing="off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</w:p>
    <w:p w:rsidR="1E7078B0" w:rsidP="3C963C45" w:rsidRDefault="1E7078B0" w14:paraId="6186B308" w14:textId="7CC3A7F7">
      <w:pPr>
        <w:keepNext w:val="1"/>
        <w:keepLines w:val="1"/>
        <w:suppressLineNumbers w:val="0"/>
        <w:bidi w:val="0"/>
        <w:spacing w:before="0" w:beforeAutospacing="off" w:after="160" w:afterAutospacing="off" w:line="240" w:lineRule="auto"/>
        <w:ind w:left="0" w:right="0" w:firstLine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  <w:r w:rsidRPr="3C963C45" w:rsidR="21C50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        </w:t>
      </w:r>
    </w:p>
    <w:sectPr w:rsidRPr="00E0763E" w:rsidR="00E0763E" w:rsidSect="00987908">
      <w:headerReference w:type="default" r:id="rId17"/>
      <w:footerReference w:type="default" r:id="rId18"/>
      <w:footerReference w:type="first" r:id="rId19"/>
      <w:pgSz w:w="12240" w:h="15840" w:orient="portrait"/>
      <w:pgMar w:top="1440" w:right="1080" w:bottom="1440" w:left="1080" w:header="0" w:footer="0" w:gutter="0"/>
      <w:pgNumType w:start="1"/>
      <w:cols w:space="720"/>
      <w:titlePg/>
      <w:docGrid w:linePitch="381"/>
      <w:headerReference w:type="first" r:id="R63a05f4034f8493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E14B7D" w:rsidP="004B7E44" w:rsidRDefault="00E14B7D" w14:paraId="0CE19BC3" wp14:textId="77777777">
      <w:r>
        <w:separator/>
      </w:r>
    </w:p>
  </w:endnote>
  <w:endnote w:type="continuationSeparator" w:id="0">
    <w:p xmlns:wp14="http://schemas.microsoft.com/office/word/2010/wordml" w:rsidR="00E14B7D" w:rsidP="004B7E44" w:rsidRDefault="00E14B7D" w14:paraId="63966B72" wp14:textId="777777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2F468B" w:rsidRDefault="002F468B" w14:paraId="32D85219" wp14:textId="77777777">
    <w:r>
      <w:cr/>
    </w:r>
  </w:p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2F468B" w:rsidP="004B7E44" w:rsidRDefault="002F468B" w14:paraId="649841BE" wp14:textId="77777777">
    <w:pPr>
      <w:pStyle w:val="Foo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E14B7D" w:rsidP="004B7E44" w:rsidRDefault="00E14B7D" w14:paraId="23536548" wp14:textId="77777777">
      <w:r>
        <w:separator/>
      </w:r>
    </w:p>
  </w:footnote>
  <w:footnote w:type="continuationSeparator" w:id="0">
    <w:p xmlns:wp14="http://schemas.microsoft.com/office/word/2010/wordml" w:rsidR="00E14B7D" w:rsidP="004B7E44" w:rsidRDefault="00E14B7D" w14:paraId="271AE1F2" wp14:textId="77777777"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tbl>
    <w:tblPr>
      <w:tblW w:w="12210" w:type="dxa"/>
      <w:tblInd w:w="-1137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0" w:type="dxa"/>
        <w:right w:w="0" w:type="dxa"/>
      </w:tblCellMar>
      <w:tblLook w:val="0000"/>
    </w:tblPr>
    <w:tblGrid>
      <w:gridCol w:w="12210"/>
    </w:tblGrid>
    <w:tr xmlns:wp14="http://schemas.microsoft.com/office/word/2010/wordml" w:rsidR="002F468B" w:rsidTr="004B7E44" w14:paraId="0C97CAF2" wp14:textId="77777777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2F468B" w:rsidP="004B7E44" w:rsidRDefault="002F468B" w14:paraId="193099BF" wp14:textId="77777777">
          <w:pPr>
            <w:pStyle w:val="Header"/>
          </w:pPr>
          <w:r>
            <w:rPr>
              <w:noProof/>
            </w:rPr>
          </w:r>
          <w:r>
            <w:rPr>
              <w:noProof/>
            </w:rPr>
            <w:pict w14:anchorId="11A8E4F9">
              <v:rect id="Rectangle 11" style="width:106.5pt;height:46.65pt;visibility:visible;mso-position-horizontal-relative:char;mso-position-vertical-relative:line;v-text-anchor:middle" o:spid="_x0000_s4097" fillcolor="#fc9204" stroked="f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>
                <v:textbox>
                  <w:txbxContent>
                    <w:p w:rsidRPr="00F2714E" w:rsidR="002F468B" w:rsidP="004B7E44" w:rsidRDefault="002F468B" w14:paraId="75FB0F46" wp14:textId="77777777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F2714E">
                        <w:rPr>
                          <w:b/>
                          <w:color w:val="000000" w:themeColor="text1"/>
                        </w:rPr>
                        <w:fldChar w:fldCharType="begin"/>
                      </w:r>
                      <w:r w:rsidRPr="00F2714E">
                        <w:rPr>
                          <w:b/>
                          <w:color w:val="000000" w:themeColor="text1"/>
                        </w:rPr>
                        <w:instrText xml:space="preserve"> PAGE  \* Arabic  \* MERGEFORMAT </w:instrText>
                      </w:r>
                      <w:r w:rsidRPr="00F2714E">
                        <w:rPr>
                          <w:b/>
                          <w:color w:val="000000" w:themeColor="text1"/>
                        </w:rPr>
                        <w:fldChar w:fldCharType="separate"/>
                      </w:r>
                      <w:r w:rsidR="000811C4">
                        <w:rPr>
                          <w:b/>
                          <w:noProof/>
                          <w:color w:val="000000" w:themeColor="text1"/>
                        </w:rPr>
                        <w:t>16</w:t>
                      </w:r>
                      <w:r w:rsidRPr="00F2714E">
                        <w:rPr>
                          <w:b/>
                          <w:color w:val="000000" w:themeColor="text1"/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rect>
            </w:pict>
          </w:r>
          <w:r>
            <w:rPr>
              <w:noProof/>
            </w:rPr>
            <w:t xml:space="preserve">                                                                                                           </w:t>
          </w:r>
          <w:r w:rsidRPr="00B10041">
            <w:rPr>
              <w:noProof/>
              <w:lang w:bidi="ta-IN"/>
            </w:rPr>
            <w:drawing>
              <wp:inline xmlns:wp14="http://schemas.microsoft.com/office/word/2010/wordprocessingDrawing" distT="0" distB="0" distL="0" distR="0" wp14:anchorId="56C488DD" wp14:editId="7777777">
                <wp:extent cx="813504" cy="329215"/>
                <wp:effectExtent l="19050" t="0" r="5646" b="0"/>
                <wp:docPr id="11" name="Picture 7" descr="C:\Users\Join D. Fame\Desktop\x240\downloads\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Join D. Fame\Desktop\x240\downloads\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3504" cy="329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14="http://schemas.microsoft.com/office/word/2010/wordml" xmlns:w="http://schemas.openxmlformats.org/wordprocessingml/2006/main">
  <w:p w:rsidR="0A433C9B" w:rsidP="0A433C9B" w:rsidRDefault="0A433C9B" w14:paraId="6C310054" w14:textId="79CA8B4D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FDgGCEoT" int2:invalidationBookmarkName="" int2:hashCode="6Bohg8YQyes6IS" int2:id="IIpVR0Rh">
      <int2:state int2:type="WordDesignerDefaultAnnotation" int2:value="Rejected"/>
    </int2:bookmark>
    <int2:bookmark int2:bookmarkName="_Int_sVJuN7cQ" int2:invalidationBookmarkName="" int2:hashCode="5ua/4qlzyiOHy6" int2:id="vDPTlKwi">
      <int2:state int2:type="WordDesignerDefaultAnnotation" int2:value="Rejected"/>
    </int2:bookmark>
    <int2:bookmark int2:bookmarkName="_Int_BA6hxunD" int2:invalidationBookmarkName="" int2:hashCode="Q99Z1rmJoJkON7" int2:id="dOUsQV80">
      <int2:state int2:type="WordDesignerDefaultAnnotation" int2:value="Rejected"/>
    </int2:bookmark>
    <int2:bookmark int2:bookmarkName="_Int_q57XhIp2" int2:invalidationBookmarkName="" int2:hashCode="elbMndYWpLm9jI" int2:id="lGjmlfnN">
      <int2:state int2:type="WordDesignerDefaultAnnotation" int2:value="Rejected"/>
    </int2:bookmark>
    <int2:bookmark int2:bookmarkName="_Int_ef1mh8Tw" int2:invalidationBookmarkName="" int2:hashCode="lP4c0Re6Cj3RrF" int2:id="oHc7KpVB">
      <int2:state int2:type="WordDesignerDefaultAnnotation" int2:value="Rejected"/>
    </int2:bookmark>
    <int2:bookmark int2:bookmarkName="_Int_vM8Mhksk" int2:invalidationBookmarkName="" int2:hashCode="u7i36sCFSvHwcv" int2:id="WZ2BYv1y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464">
    <w:nsid w:val="11b44a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3">
    <w:nsid w:val="c90d5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2">
    <w:nsid w:val="50c156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1">
    <w:nsid w:val="43f66e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0">
    <w:nsid w:val="67f0d5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9">
    <w:nsid w:val="7e8ca2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8">
    <w:nsid w:val="39b770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7">
    <w:nsid w:val="257d74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6">
    <w:nsid w:val="33b44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5">
    <w:nsid w:val="7f1926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4">
    <w:nsid w:val="570292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3">
    <w:nsid w:val="6c7261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2">
    <w:nsid w:val="408a6c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1">
    <w:nsid w:val="12d807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0">
    <w:nsid w:val="4c3ed6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9">
    <w:nsid w:val="729ad2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8">
    <w:nsid w:val="7bbbbe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7">
    <w:nsid w:val="41b2d4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6">
    <w:nsid w:val="515bef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5">
    <w:nsid w:val="7b6f37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4">
    <w:nsid w:val="1e2571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3">
    <w:nsid w:val="1a5c66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2">
    <w:nsid w:val="26ba2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1">
    <w:nsid w:val="21b53c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0">
    <w:nsid w:val="30ae5d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9">
    <w:nsid w:val="5dc97b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8">
    <w:nsid w:val="32d754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7">
    <w:nsid w:val="18a311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6">
    <w:nsid w:val="36fd0a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5">
    <w:nsid w:val="3635c3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4">
    <w:nsid w:val="2c3aac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3">
    <w:nsid w:val="69418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2">
    <w:nsid w:val="3d1353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1">
    <w:nsid w:val="638898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0">
    <w:nsid w:val="31cd03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9">
    <w:nsid w:val="672d90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8">
    <w:nsid w:val="5096a7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7">
    <w:nsid w:val="35eeab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6">
    <w:nsid w:val="115a2b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5">
    <w:nsid w:val="52c7ca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4">
    <w:nsid w:val="7d135d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3">
    <w:nsid w:val="7947c7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2">
    <w:nsid w:val="a6f63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1">
    <w:nsid w:val="5937f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0">
    <w:nsid w:val="7ceee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9">
    <w:nsid w:val="51afd4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8">
    <w:nsid w:val="12baf3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7">
    <w:nsid w:val="7c070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6">
    <w:nsid w:val="33ea69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5">
    <w:nsid w:val="b6a2e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4">
    <w:nsid w:val="18ca82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3">
    <w:nsid w:val="5d487c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2">
    <w:nsid w:val="b0ab8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1">
    <w:nsid w:val="7e32c2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0">
    <w:nsid w:val="5e914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9">
    <w:nsid w:val="5db4b7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8">
    <w:nsid w:val="572c9a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7">
    <w:nsid w:val="763a19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6">
    <w:nsid w:val="22a525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5">
    <w:nsid w:val="46bb30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4">
    <w:nsid w:val="2533d3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3">
    <w:nsid w:val="538b9a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2">
    <w:nsid w:val="58dafd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1">
    <w:nsid w:val="9c54f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0">
    <w:nsid w:val="1f67e40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9">
    <w:nsid w:val="511e8ea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8">
    <w:nsid w:val="ab6d3e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7">
    <w:nsid w:val="7e4b73f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6">
    <w:nsid w:val="74bc061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5">
    <w:nsid w:val="27f7f79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4">
    <w:nsid w:val="47fa402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3">
    <w:nsid w:val="b82b2d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2">
    <w:nsid w:val="5180056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1">
    <w:nsid w:val="75b603e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0">
    <w:nsid w:val="1d5453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9">
    <w:nsid w:val="3b00ca9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8">
    <w:nsid w:val="771391c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7">
    <w:nsid w:val="a34718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6">
    <w:nsid w:val="3c405e2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5">
    <w:nsid w:val="6e2744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4">
    <w:nsid w:val="758d5b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3">
    <w:nsid w:val="44ec3b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2">
    <w:nsid w:val="ea1522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1">
    <w:nsid w:val="3427edf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0">
    <w:nsid w:val="246118c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9">
    <w:nsid w:val="5c17094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8">
    <w:nsid w:val="10fc290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7">
    <w:nsid w:val="7f614a7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6">
    <w:nsid w:val="2cc45f7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5">
    <w:nsid w:val="49d5ef7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4">
    <w:nsid w:val="71c079f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3">
    <w:nsid w:val="3f04740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2">
    <w:nsid w:val="4c2fa05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1">
    <w:nsid w:val="625d666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0">
    <w:nsid w:val="60bc17c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9">
    <w:nsid w:val="44eb4b2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8">
    <w:nsid w:val="663e1a8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7">
    <w:nsid w:val="21bc20c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6">
    <w:nsid w:val="56a15ce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5">
    <w:nsid w:val="5dd32f5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4">
    <w:nsid w:val="9d07ad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3">
    <w:nsid w:val="72f07a42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2">
    <w:nsid w:val="522d67d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1">
    <w:nsid w:val="4660a7d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0">
    <w:nsid w:val="164435d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9">
    <w:nsid w:val="57b40f8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8">
    <w:nsid w:val="1183210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7">
    <w:nsid w:val="62dfdfc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6">
    <w:nsid w:val="2ccf054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5">
    <w:nsid w:val="1083b0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4">
    <w:nsid w:val="3dbc9bf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3">
    <w:nsid w:val="2349135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2">
    <w:nsid w:val="6cfb45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1">
    <w:nsid w:val="117c35b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0">
    <w:nsid w:val="3f928f1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9">
    <w:nsid w:val="4801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8">
    <w:nsid w:val="4244a9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7">
    <w:nsid w:val="63cb6a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6">
    <w:nsid w:val="6a3f92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5">
    <w:nsid w:val="1f3002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4">
    <w:nsid w:val="5f313f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3">
    <w:nsid w:val="62ddd342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2">
    <w:nsid w:val="6f14844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1">
    <w:nsid w:val="7c73ebf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0">
    <w:nsid w:val="323197f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9">
    <w:nsid w:val="6dd5a43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8">
    <w:nsid w:val="79fb3d8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7">
    <w:nsid w:val="2e30cf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6">
    <w:nsid w:val="11cf1d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5">
    <w:nsid w:val="5d0542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4">
    <w:nsid w:val="bf5df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3">
    <w:nsid w:val="262005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2">
    <w:nsid w:val="5e4280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1">
    <w:nsid w:val="30cf9a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0">
    <w:nsid w:val="366051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9">
    <w:nsid w:val="585a42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8">
    <w:nsid w:val="c2806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7">
    <w:nsid w:val="6d6901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6">
    <w:nsid w:val="1ea554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5">
    <w:nsid w:val="296781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4">
    <w:nsid w:val="5d8197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3">
    <w:nsid w:val="4d8d4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2">
    <w:nsid w:val="add18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1">
    <w:nsid w:val="4ad837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0">
    <w:nsid w:val="5aaef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9">
    <w:nsid w:val="35873c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8">
    <w:nsid w:val="65b58e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7">
    <w:nsid w:val="345a8ae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6">
    <w:nsid w:val="1caa27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5">
    <w:nsid w:val="2abb84c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4">
    <w:nsid w:val="6c50d35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3">
    <w:nsid w:val="108efe4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2">
    <w:nsid w:val="204b684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1">
    <w:nsid w:val="7837bf7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0">
    <w:nsid w:val="61508d6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9">
    <w:nsid w:val="6c432d7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8">
    <w:nsid w:val="27d3e2e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7">
    <w:nsid w:val="18eb371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6">
    <w:nsid w:val="5a0ee1e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5">
    <w:nsid w:val="37e0f65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4">
    <w:nsid w:val="1303c58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3">
    <w:nsid w:val="60c02f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2">
    <w:nsid w:val="3bc49a5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1">
    <w:nsid w:val="408229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0">
    <w:nsid w:val="7bc22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9">
    <w:nsid w:val="5db0b38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8">
    <w:nsid w:val="645a7e5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7">
    <w:nsid w:val="7b2e005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6">
    <w:nsid w:val="11c56b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5">
    <w:nsid w:val="292ea20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4">
    <w:nsid w:val="4fdb9430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3">
    <w:nsid w:val="3db3096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2">
    <w:nsid w:val="15adaa8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1">
    <w:nsid w:val="3ac6d72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0">
    <w:nsid w:val="a717f22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9">
    <w:nsid w:val="2973eddf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8">
    <w:nsid w:val="1463b50e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7">
    <w:nsid w:val="2c22f57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6">
    <w:nsid w:val="4b2c6d8b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5">
    <w:nsid w:val="7218842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4">
    <w:nsid w:val="1777425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3">
    <w:nsid w:val="5a626a12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2">
    <w:nsid w:val="20fe173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1">
    <w:nsid w:val="32e1ce0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0">
    <w:nsid w:val="683c63e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9">
    <w:nsid w:val="5b2d2d2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8">
    <w:nsid w:val="350674b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7">
    <w:nsid w:val="14c46f1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6">
    <w:nsid w:val="713eb64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5">
    <w:nsid w:val="78c5915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4">
    <w:nsid w:val="1ccad95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3">
    <w:nsid w:val="7be3a8c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2">
    <w:nsid w:val="a5bca5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1">
    <w:nsid w:val="fc99be8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0">
    <w:nsid w:val="1884ac4c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9">
    <w:nsid w:val="537a162a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8">
    <w:nsid w:val="d22e6a5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7">
    <w:nsid w:val="6aa2a2d1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6">
    <w:nsid w:val="1aac1b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5">
    <w:nsid w:val="646be0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4">
    <w:nsid w:val="2d1b13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3">
    <w:nsid w:val="5425d5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2">
    <w:nsid w:val="8c1aa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1">
    <w:nsid w:val="115499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0">
    <w:nsid w:val="303de5b9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9">
    <w:nsid w:val="5689b0fd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8">
    <w:nsid w:val="3aa577d3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7">
    <w:nsid w:val="1a5a90f4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6">
    <w:nsid w:val="6aab6676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5">
    <w:nsid w:val="5d6ee1a7"/>
    <w:multiLevelType xmlns:w="http://schemas.openxmlformats.org/wordprocessingml/2006/main" w:val="hybridMultilevel"/>
    <w:lvl xmlns:w="http://schemas.openxmlformats.org/wordprocessingml/2006/main" w:ilvl="0">
      <w:numFmt w:val="bullet"/>
      <w:lvlText w:val="•"/>
      <w:lvlJc w:val="left"/>
      <w:pPr>
        <w:ind w:left="1008" w:hanging="288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4">
    <w:nsid w:val="75ee95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3">
    <w:nsid w:val="12facc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2">
    <w:nsid w:val="27933b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1">
    <w:nsid w:val="968460c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50">
    <w:nsid w:val="54ea9f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9">
    <w:nsid w:val="147a29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8">
    <w:nsid w:val="599f93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7">
    <w:nsid w:val="5f8191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6">
    <w:nsid w:val="102b37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5">
    <w:nsid w:val="5f70aa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4">
    <w:nsid w:val="51f8c2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3">
    <w:nsid w:val="f2a78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2">
    <w:nsid w:val="69a49c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41">
    <w:nsid w:val="23878a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0">
    <w:nsid w:val="a3f79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9">
    <w:nsid w:val="564f19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>
        <w:rFonts w:hint="default" w:ascii="" w:hAnsi=""/>
      </w:r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>
        <w:rFonts w:hint="default" w:ascii="" w:hAnsi=""/>
      </w:r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>
        <w:rFonts w:hint="default" w:ascii="" w:hAnsi=""/>
      </w:r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>
        <w:rFonts w:hint="default" w:ascii="" w:hAnsi=""/>
      </w:r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>
        <w:rFonts w:hint="default" w:ascii="" w:hAnsi=""/>
      </w:r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>
        <w:rFonts w:hint="default" w:ascii="" w:hAnsi=""/>
      </w:r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 w:ascii="" w:hAnsi=""/>
      </w:r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>
        <w:rFonts w:hint="default" w:ascii="" w:hAnsi=""/>
      </w:rPr>
    </w:lvl>
  </w:abstractNum>
  <w:abstractNum xmlns:w="http://schemas.openxmlformats.org/wordprocessingml/2006/main" w:abstractNumId="238">
    <w:nsid w:val="3740d6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37">
    <w:nsid w:val="77d930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6">
    <w:nsid w:val="280b99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5">
    <w:nsid w:val="53aca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4">
    <w:nsid w:val="2f6181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3">
    <w:nsid w:val="35a69b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2">
    <w:nsid w:val="6c6e2e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1">
    <w:nsid w:val="6e21f1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0">
    <w:nsid w:val="47877c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9">
    <w:nsid w:val="4a47e5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8">
    <w:nsid w:val="3caac8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7">
    <w:nsid w:val="65de4e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6">
    <w:nsid w:val="3bc8e0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5">
    <w:nsid w:val="300e82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4">
    <w:nsid w:val="6ac4a1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3">
    <w:nsid w:val="2d1546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2">
    <w:nsid w:val="43a6f2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1">
    <w:nsid w:val="6b3f68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0">
    <w:nsid w:val="1f1a82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9">
    <w:nsid w:val="7db5d6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8">
    <w:nsid w:val="daec8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7">
    <w:nsid w:val="2f3b35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6">
    <w:nsid w:val="66a62e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5">
    <w:nsid w:val="6e7b37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4">
    <w:nsid w:val="31f794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3">
    <w:nsid w:val="167034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2">
    <w:nsid w:val="921b3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1">
    <w:nsid w:val="60d78e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0">
    <w:nsid w:val="297908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9">
    <w:nsid w:val="3715a7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8">
    <w:nsid w:val="310dcb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7">
    <w:nsid w:val="35648b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6">
    <w:nsid w:val="7814b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5">
    <w:nsid w:val="7fe379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4">
    <w:nsid w:val="649fd3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3">
    <w:nsid w:val="2c5edf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2">
    <w:nsid w:val="f8265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1">
    <w:nsid w:val="78e9ce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0">
    <w:nsid w:val="1ed766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9">
    <w:nsid w:val="4924ac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8">
    <w:nsid w:val="66588a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7">
    <w:nsid w:val="3bb35c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6">
    <w:nsid w:val="62252d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5">
    <w:nsid w:val="2ecd0b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4">
    <w:nsid w:val="15f154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3">
    <w:nsid w:val="405e7b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2">
    <w:nsid w:val="7bf52b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1">
    <w:nsid w:val="3453a5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0">
    <w:nsid w:val="58b216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9">
    <w:nsid w:val="36e99a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8">
    <w:nsid w:val="4abac5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7">
    <w:nsid w:val="116343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6">
    <w:nsid w:val="364993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5">
    <w:nsid w:val="5f8c68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4">
    <w:nsid w:val="61122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3">
    <w:nsid w:val="6b72de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2">
    <w:nsid w:val="721111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1">
    <w:nsid w:val="1f96fe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0">
    <w:nsid w:val="1758c9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9">
    <w:nsid w:val="12f060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8">
    <w:nsid w:val="4fa7dc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7">
    <w:nsid w:val="5bd647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6">
    <w:nsid w:val="4bee2c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5">
    <w:nsid w:val="3ae796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74">
    <w:nsid w:val="6e4fa9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3">
    <w:nsid w:val="7ee551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2">
    <w:nsid w:val="25e22f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1">
    <w:nsid w:val="364eef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0">
    <w:nsid w:val="410d14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9">
    <w:nsid w:val="6fd264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8">
    <w:nsid w:val="6cc499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7">
    <w:nsid w:val="762f84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6">
    <w:nsid w:val="6d1685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5">
    <w:nsid w:val="564f4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4">
    <w:nsid w:val="21b441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3">
    <w:nsid w:val="18484c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2">
    <w:nsid w:val="4a5f0e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1">
    <w:nsid w:val="7523dc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0">
    <w:nsid w:val="234ca8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9">
    <w:nsid w:val="38b2c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8">
    <w:nsid w:val="1dba34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7">
    <w:nsid w:val="6499a1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6">
    <w:nsid w:val="7d51c4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5">
    <w:nsid w:val="2fac8d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4">
    <w:nsid w:val="24ee6c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3">
    <w:nsid w:val="6a9719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2">
    <w:nsid w:val="64d24a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1">
    <w:nsid w:val="6ae5f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0">
    <w:nsid w:val="65d897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9">
    <w:nsid w:val="5740d6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8">
    <w:nsid w:val="28f03d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7">
    <w:nsid w:val="2d0c2f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6">
    <w:nsid w:val="1e6f1f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5">
    <w:nsid w:val="3052ea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4">
    <w:nsid w:val="79ae1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3">
    <w:nsid w:val="6fbfe1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2">
    <w:nsid w:val="4a7702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1">
    <w:nsid w:val="47d103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0">
    <w:nsid w:val="3f4398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9">
    <w:nsid w:val="53eb26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8">
    <w:nsid w:val="5c8c8f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7">
    <w:nsid w:val="346388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3946e2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494c57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6a2cb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18841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5d691a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1">
    <w:nsid w:val="37c472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767566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2a427e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8">
    <w:nsid w:val="77eda2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fb48f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5a0e2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1cab9d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b9a9e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36a28d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4717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7bace1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39c776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4c5371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108641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54b54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2a2fbe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206f4a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752bef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47e70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252f6e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4b45f0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1a6cd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5bd228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5897a9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19c53b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6dbd2b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4440b3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12c2d8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462ea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50c740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552ac8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a9654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7ffc10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a41df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6679f8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73fc79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57ca79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297d06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5ab62e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1cf9df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5a457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470dac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7b4cf7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6288be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31048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612749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4be79a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♦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4a10c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7ca1c7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2f7420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27f6e9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4d74d7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336910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1be13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5c6f0e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9c4eb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d14a0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3d1476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213312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729712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766048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2b2b1d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748c2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1b7c15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2dd1a6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7364ff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568a3a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63edb1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2137b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317a95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75f4f3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7f20b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3d2572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47d5af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3fc5a0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84586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718bab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271e61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a14af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5b07b9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5f319d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6f8d53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20703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7b8e25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303efa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41119c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38dbb6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5dc57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7b794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441c7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cc217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bad2a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a4062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59d4d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b5836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d8a5c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607aff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9c9c2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1d4a9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95052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a5909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af543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fa8de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5127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2aad8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ea14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97863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89"/>
    <w:multiLevelType w:val="singleLevel"/>
    <w:tmpl w:val="EA5EB3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>
    <w:nsid w:val="008645F1"/>
    <w:multiLevelType w:val="hybridMultilevel"/>
    <w:tmpl w:val="FA84588E"/>
    <w:lvl w:ilvl="0" w:tplc="CDE67FF0">
      <w:numFmt w:val="bullet"/>
      <w:lvlText w:val="•"/>
      <w:lvlJc w:val="left"/>
      <w:pPr>
        <w:ind w:left="1008" w:hanging="288"/>
      </w:pPr>
      <w:rPr>
        <w:rFonts w:hint="default" w:ascii="Arial" w:hAnsi="Arial" w:eastAsia="Arial" w:cs="Arial"/>
        <w:color w:val="6D6E71"/>
        <w:w w:val="71"/>
        <w:sz w:val="20"/>
        <w:szCs w:val="20"/>
        <w:lang w:val="en-US" w:eastAsia="en-US" w:bidi="en-US"/>
      </w:rPr>
    </w:lvl>
    <w:lvl w:ilvl="1" w:tplc="BB0417BC">
      <w:numFmt w:val="bullet"/>
      <w:lvlText w:val="•"/>
      <w:lvlJc w:val="left"/>
      <w:pPr>
        <w:ind w:left="1366" w:hanging="288"/>
      </w:pPr>
      <w:rPr>
        <w:rFonts w:hint="default" w:ascii="Arial" w:hAnsi="Arial" w:eastAsia="Arial" w:cs="Arial"/>
        <w:color w:val="808285"/>
        <w:w w:val="71"/>
        <w:sz w:val="20"/>
        <w:szCs w:val="20"/>
        <w:lang w:val="en-US" w:eastAsia="en-US" w:bidi="en-US"/>
      </w:rPr>
    </w:lvl>
    <w:lvl w:ilvl="2" w:tplc="E668E62C">
      <w:numFmt w:val="bullet"/>
      <w:lvlText w:val="•"/>
      <w:lvlJc w:val="left"/>
      <w:pPr>
        <w:ind w:left="2528" w:hanging="288"/>
      </w:pPr>
      <w:rPr>
        <w:rFonts w:hint="default"/>
        <w:lang w:val="en-US" w:eastAsia="en-US" w:bidi="en-US"/>
      </w:rPr>
    </w:lvl>
    <w:lvl w:ilvl="3" w:tplc="B8B8EA54">
      <w:numFmt w:val="bullet"/>
      <w:lvlText w:val="•"/>
      <w:lvlJc w:val="left"/>
      <w:pPr>
        <w:ind w:left="3688" w:hanging="288"/>
      </w:pPr>
      <w:rPr>
        <w:rFonts w:hint="default"/>
        <w:lang w:val="en-US" w:eastAsia="en-US" w:bidi="en-US"/>
      </w:rPr>
    </w:lvl>
    <w:lvl w:ilvl="4" w:tplc="5B74DAB0">
      <w:numFmt w:val="bullet"/>
      <w:lvlText w:val="•"/>
      <w:lvlJc w:val="left"/>
      <w:pPr>
        <w:ind w:left="4848" w:hanging="288"/>
      </w:pPr>
      <w:rPr>
        <w:rFonts w:hint="default"/>
        <w:lang w:val="en-US" w:eastAsia="en-US" w:bidi="en-US"/>
      </w:rPr>
    </w:lvl>
    <w:lvl w:ilvl="5" w:tplc="19A0997C">
      <w:numFmt w:val="bullet"/>
      <w:lvlText w:val="•"/>
      <w:lvlJc w:val="left"/>
      <w:pPr>
        <w:ind w:left="6008" w:hanging="288"/>
      </w:pPr>
      <w:rPr>
        <w:rFonts w:hint="default"/>
        <w:lang w:val="en-US" w:eastAsia="en-US" w:bidi="en-US"/>
      </w:rPr>
    </w:lvl>
    <w:lvl w:ilvl="6" w:tplc="9B849376">
      <w:numFmt w:val="bullet"/>
      <w:lvlText w:val="•"/>
      <w:lvlJc w:val="left"/>
      <w:pPr>
        <w:ind w:left="7168" w:hanging="288"/>
      </w:pPr>
      <w:rPr>
        <w:rFonts w:hint="default"/>
        <w:lang w:val="en-US" w:eastAsia="en-US" w:bidi="en-US"/>
      </w:rPr>
    </w:lvl>
    <w:lvl w:ilvl="7" w:tplc="B0E497B6">
      <w:numFmt w:val="bullet"/>
      <w:lvlText w:val="•"/>
      <w:lvlJc w:val="left"/>
      <w:pPr>
        <w:ind w:left="8328" w:hanging="288"/>
      </w:pPr>
      <w:rPr>
        <w:rFonts w:hint="default"/>
        <w:lang w:val="en-US" w:eastAsia="en-US" w:bidi="en-US"/>
      </w:rPr>
    </w:lvl>
    <w:lvl w:ilvl="8" w:tplc="C95EC66C">
      <w:numFmt w:val="bullet"/>
      <w:lvlText w:val="•"/>
      <w:lvlJc w:val="left"/>
      <w:pPr>
        <w:ind w:left="9488" w:hanging="288"/>
      </w:pPr>
      <w:rPr>
        <w:rFonts w:hint="default"/>
        <w:lang w:val="en-US" w:eastAsia="en-US" w:bidi="en-US"/>
      </w:rPr>
    </w:lvl>
  </w:abstractNum>
  <w:abstractNum w:abstractNumId="2">
    <w:nsid w:val="09693F7A"/>
    <w:multiLevelType w:val="hybridMultilevel"/>
    <w:tmpl w:val="5E00AE66"/>
    <w:lvl w:ilvl="0" w:tplc="EDB03E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4A294C"/>
    <w:multiLevelType w:val="hybridMultilevel"/>
    <w:tmpl w:val="B4C0BB8E"/>
    <w:lvl w:ilvl="0" w:tplc="0C09000F">
      <w:start w:val="1"/>
      <w:numFmt w:val="decimal"/>
      <w:lvlText w:val="%1."/>
      <w:lvlJc w:val="left"/>
      <w:pPr>
        <w:ind w:left="2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800" w:hanging="360"/>
      </w:pPr>
    </w:lvl>
    <w:lvl w:ilvl="2" w:tplc="0C09001B" w:tentative="1">
      <w:start w:val="1"/>
      <w:numFmt w:val="lowerRoman"/>
      <w:lvlText w:val="%3."/>
      <w:lvlJc w:val="right"/>
      <w:pPr>
        <w:ind w:left="3520" w:hanging="180"/>
      </w:pPr>
    </w:lvl>
    <w:lvl w:ilvl="3" w:tplc="0C09000F" w:tentative="1">
      <w:start w:val="1"/>
      <w:numFmt w:val="decimal"/>
      <w:lvlText w:val="%4."/>
      <w:lvlJc w:val="left"/>
      <w:pPr>
        <w:ind w:left="4240" w:hanging="360"/>
      </w:pPr>
    </w:lvl>
    <w:lvl w:ilvl="4" w:tplc="0C090019" w:tentative="1">
      <w:start w:val="1"/>
      <w:numFmt w:val="lowerLetter"/>
      <w:lvlText w:val="%5."/>
      <w:lvlJc w:val="left"/>
      <w:pPr>
        <w:ind w:left="4960" w:hanging="360"/>
      </w:pPr>
    </w:lvl>
    <w:lvl w:ilvl="5" w:tplc="0C09001B" w:tentative="1">
      <w:start w:val="1"/>
      <w:numFmt w:val="lowerRoman"/>
      <w:lvlText w:val="%6."/>
      <w:lvlJc w:val="right"/>
      <w:pPr>
        <w:ind w:left="5680" w:hanging="180"/>
      </w:pPr>
    </w:lvl>
    <w:lvl w:ilvl="6" w:tplc="0C09000F" w:tentative="1">
      <w:start w:val="1"/>
      <w:numFmt w:val="decimal"/>
      <w:lvlText w:val="%7."/>
      <w:lvlJc w:val="left"/>
      <w:pPr>
        <w:ind w:left="6400" w:hanging="360"/>
      </w:pPr>
    </w:lvl>
    <w:lvl w:ilvl="7" w:tplc="0C090019" w:tentative="1">
      <w:start w:val="1"/>
      <w:numFmt w:val="lowerLetter"/>
      <w:lvlText w:val="%8."/>
      <w:lvlJc w:val="left"/>
      <w:pPr>
        <w:ind w:left="7120" w:hanging="360"/>
      </w:pPr>
    </w:lvl>
    <w:lvl w:ilvl="8" w:tplc="0C09001B" w:tentative="1">
      <w:start w:val="1"/>
      <w:numFmt w:val="lowerRoman"/>
      <w:lvlText w:val="%9."/>
      <w:lvlJc w:val="right"/>
      <w:pPr>
        <w:ind w:left="7840" w:hanging="180"/>
      </w:pPr>
    </w:lvl>
  </w:abstractNum>
  <w:abstractNum w:abstractNumId="4">
    <w:nsid w:val="197A0B01"/>
    <w:multiLevelType w:val="hybridMultilevel"/>
    <w:tmpl w:val="967A3B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61735E"/>
    <w:multiLevelType w:val="hybridMultilevel"/>
    <w:tmpl w:val="3160A272"/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73A1DEE"/>
    <w:multiLevelType w:val="hybridMultilevel"/>
    <w:tmpl w:val="D2FC912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BD2F4F"/>
    <w:multiLevelType w:val="hybridMultilevel"/>
    <w:tmpl w:val="DFFA0762"/>
    <w:lvl w:ilvl="0" w:tplc="C7B29F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A9824C1"/>
    <w:multiLevelType w:val="hybridMultilevel"/>
    <w:tmpl w:val="5922E89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nsid w:val="3D7B4630"/>
    <w:multiLevelType w:val="hybridMultilevel"/>
    <w:tmpl w:val="A0021E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D6496C"/>
    <w:multiLevelType w:val="hybridMultilevel"/>
    <w:tmpl w:val="D302AC3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455C21B3"/>
    <w:multiLevelType w:val="hybridMultilevel"/>
    <w:tmpl w:val="FDB48BE2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70B411C"/>
    <w:multiLevelType w:val="hybridMultilevel"/>
    <w:tmpl w:val="26B204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4FD32863"/>
    <w:multiLevelType w:val="hybridMultilevel"/>
    <w:tmpl w:val="21D09C7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>
    <w:nsid w:val="595279E2"/>
    <w:multiLevelType w:val="hybridMultilevel"/>
    <w:tmpl w:val="3CAA98C6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A084017"/>
    <w:multiLevelType w:val="multilevel"/>
    <w:tmpl w:val="FA44C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5B7861CB"/>
    <w:multiLevelType w:val="hybridMultilevel"/>
    <w:tmpl w:val="3160A2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3029DB"/>
    <w:multiLevelType w:val="hybridMultilevel"/>
    <w:tmpl w:val="D6AAD0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975AA2"/>
    <w:multiLevelType w:val="hybridMultilevel"/>
    <w:tmpl w:val="AD2855EE"/>
    <w:lvl w:ilvl="0" w:tplc="D88AE9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3F6778B"/>
    <w:multiLevelType w:val="hybridMultilevel"/>
    <w:tmpl w:val="2F7047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053B8D"/>
    <w:multiLevelType w:val="hybridMultilevel"/>
    <w:tmpl w:val="B65210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780357AE"/>
    <w:multiLevelType w:val="hybridMultilevel"/>
    <w:tmpl w:val="F7981982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>
    <w:nsid w:val="7C650942"/>
    <w:multiLevelType w:val="hybridMultilevel"/>
    <w:tmpl w:val="D90C3F96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3">
    <w:nsid w:val="7CB0426C"/>
    <w:multiLevelType w:val="hybridMultilevel"/>
    <w:tmpl w:val="BB869F42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7EFA0245"/>
    <w:multiLevelType w:val="hybridMultilevel"/>
    <w:tmpl w:val="87B0FE74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465">
    <w:abstractNumId w:val="464"/>
  </w:num>
  <w:num w:numId="464">
    <w:abstractNumId w:val="463"/>
  </w:num>
  <w:num w:numId="463">
    <w:abstractNumId w:val="462"/>
  </w:num>
  <w:num w:numId="462">
    <w:abstractNumId w:val="461"/>
  </w:num>
  <w:num w:numId="461">
    <w:abstractNumId w:val="460"/>
  </w:num>
  <w:num w:numId="460">
    <w:abstractNumId w:val="459"/>
  </w:num>
  <w:num w:numId="459">
    <w:abstractNumId w:val="458"/>
  </w:num>
  <w:num w:numId="458">
    <w:abstractNumId w:val="457"/>
  </w:num>
  <w:num w:numId="457">
    <w:abstractNumId w:val="456"/>
  </w:num>
  <w:num w:numId="456">
    <w:abstractNumId w:val="455"/>
  </w:num>
  <w:num w:numId="455">
    <w:abstractNumId w:val="454"/>
  </w:num>
  <w:num w:numId="454">
    <w:abstractNumId w:val="453"/>
  </w:num>
  <w:num w:numId="453">
    <w:abstractNumId w:val="452"/>
  </w:num>
  <w:num w:numId="452">
    <w:abstractNumId w:val="451"/>
  </w:num>
  <w:num w:numId="451">
    <w:abstractNumId w:val="450"/>
  </w:num>
  <w:num w:numId="450">
    <w:abstractNumId w:val="449"/>
  </w:num>
  <w:num w:numId="449">
    <w:abstractNumId w:val="448"/>
  </w:num>
  <w:num w:numId="448">
    <w:abstractNumId w:val="447"/>
  </w:num>
  <w:num w:numId="447">
    <w:abstractNumId w:val="446"/>
  </w:num>
  <w:num w:numId="446">
    <w:abstractNumId w:val="445"/>
  </w:num>
  <w:num w:numId="445">
    <w:abstractNumId w:val="444"/>
  </w:num>
  <w:num w:numId="444">
    <w:abstractNumId w:val="443"/>
  </w:num>
  <w:num w:numId="443">
    <w:abstractNumId w:val="442"/>
  </w:num>
  <w:num w:numId="442">
    <w:abstractNumId w:val="441"/>
  </w:num>
  <w:num w:numId="441">
    <w:abstractNumId w:val="440"/>
  </w:num>
  <w:num w:numId="440">
    <w:abstractNumId w:val="439"/>
  </w:num>
  <w:num w:numId="439">
    <w:abstractNumId w:val="438"/>
  </w:num>
  <w:num w:numId="438">
    <w:abstractNumId w:val="437"/>
  </w:num>
  <w:num w:numId="437">
    <w:abstractNumId w:val="436"/>
  </w:num>
  <w:num w:numId="436">
    <w:abstractNumId w:val="435"/>
  </w:num>
  <w:num w:numId="435">
    <w:abstractNumId w:val="434"/>
  </w:num>
  <w:num w:numId="434">
    <w:abstractNumId w:val="433"/>
  </w:num>
  <w:num w:numId="433">
    <w:abstractNumId w:val="432"/>
  </w:num>
  <w:num w:numId="432">
    <w:abstractNumId w:val="431"/>
  </w:num>
  <w:num w:numId="431">
    <w:abstractNumId w:val="430"/>
  </w:num>
  <w:num w:numId="430">
    <w:abstractNumId w:val="429"/>
  </w:num>
  <w:num w:numId="429">
    <w:abstractNumId w:val="428"/>
  </w:num>
  <w:num w:numId="428">
    <w:abstractNumId w:val="427"/>
  </w:num>
  <w:num w:numId="427">
    <w:abstractNumId w:val="426"/>
  </w:num>
  <w:num w:numId="426">
    <w:abstractNumId w:val="425"/>
  </w:num>
  <w:num w:numId="425">
    <w:abstractNumId w:val="424"/>
  </w:num>
  <w:num w:numId="424">
    <w:abstractNumId w:val="423"/>
  </w:num>
  <w:num w:numId="423">
    <w:abstractNumId w:val="422"/>
  </w:num>
  <w:num w:numId="422">
    <w:abstractNumId w:val="421"/>
  </w:num>
  <w:num w:numId="421">
    <w:abstractNumId w:val="420"/>
  </w:num>
  <w:num w:numId="420">
    <w:abstractNumId w:val="419"/>
  </w:num>
  <w:num w:numId="419">
    <w:abstractNumId w:val="418"/>
  </w:num>
  <w:num w:numId="418">
    <w:abstractNumId w:val="417"/>
  </w:num>
  <w:num w:numId="417">
    <w:abstractNumId w:val="416"/>
  </w:num>
  <w:num w:numId="416">
    <w:abstractNumId w:val="415"/>
  </w:num>
  <w:num w:numId="415">
    <w:abstractNumId w:val="414"/>
  </w:num>
  <w:num w:numId="414">
    <w:abstractNumId w:val="413"/>
  </w:num>
  <w:num w:numId="413">
    <w:abstractNumId w:val="412"/>
  </w:num>
  <w:num w:numId="412">
    <w:abstractNumId w:val="411"/>
  </w:num>
  <w:num w:numId="411">
    <w:abstractNumId w:val="410"/>
  </w:num>
  <w:num w:numId="410">
    <w:abstractNumId w:val="409"/>
  </w:num>
  <w:num w:numId="409">
    <w:abstractNumId w:val="408"/>
  </w:num>
  <w:num w:numId="408">
    <w:abstractNumId w:val="407"/>
  </w:num>
  <w:num w:numId="407">
    <w:abstractNumId w:val="406"/>
  </w:num>
  <w:num w:numId="406">
    <w:abstractNumId w:val="405"/>
  </w:num>
  <w:num w:numId="405">
    <w:abstractNumId w:val="404"/>
  </w:num>
  <w:num w:numId="404">
    <w:abstractNumId w:val="403"/>
  </w:num>
  <w:num w:numId="403">
    <w:abstractNumId w:val="402"/>
  </w:num>
  <w:num w:numId="402">
    <w:abstractNumId w:val="401"/>
  </w:num>
  <w:num w:numId="401">
    <w:abstractNumId w:val="400"/>
  </w:num>
  <w:num w:numId="400">
    <w:abstractNumId w:val="399"/>
  </w:num>
  <w:num w:numId="399">
    <w:abstractNumId w:val="398"/>
  </w:num>
  <w:num w:numId="398">
    <w:abstractNumId w:val="397"/>
  </w:num>
  <w:num w:numId="397">
    <w:abstractNumId w:val="396"/>
  </w:num>
  <w:num w:numId="396">
    <w:abstractNumId w:val="395"/>
  </w:num>
  <w:num w:numId="395">
    <w:abstractNumId w:val="394"/>
  </w:num>
  <w:num w:numId="394">
    <w:abstractNumId w:val="393"/>
  </w:num>
  <w:num w:numId="393">
    <w:abstractNumId w:val="392"/>
  </w:num>
  <w:num w:numId="392">
    <w:abstractNumId w:val="391"/>
  </w:num>
  <w:num w:numId="391">
    <w:abstractNumId w:val="390"/>
  </w:num>
  <w:num w:numId="390">
    <w:abstractNumId w:val="389"/>
  </w:num>
  <w:num w:numId="389">
    <w:abstractNumId w:val="388"/>
  </w:num>
  <w:num w:numId="388">
    <w:abstractNumId w:val="387"/>
  </w:num>
  <w:num w:numId="387">
    <w:abstractNumId w:val="386"/>
  </w:num>
  <w:num w:numId="386">
    <w:abstractNumId w:val="385"/>
  </w:num>
  <w:num w:numId="385">
    <w:abstractNumId w:val="384"/>
  </w:num>
  <w:num w:numId="384">
    <w:abstractNumId w:val="383"/>
  </w:num>
  <w:num w:numId="383">
    <w:abstractNumId w:val="382"/>
  </w:num>
  <w:num w:numId="382">
    <w:abstractNumId w:val="381"/>
  </w:num>
  <w:num w:numId="381">
    <w:abstractNumId w:val="380"/>
  </w:num>
  <w:num w:numId="380">
    <w:abstractNumId w:val="379"/>
  </w:num>
  <w:num w:numId="379">
    <w:abstractNumId w:val="378"/>
  </w:num>
  <w:num w:numId="378">
    <w:abstractNumId w:val="377"/>
  </w:num>
  <w:num w:numId="377">
    <w:abstractNumId w:val="376"/>
  </w:num>
  <w:num w:numId="376">
    <w:abstractNumId w:val="375"/>
  </w:num>
  <w:num w:numId="375">
    <w:abstractNumId w:val="374"/>
  </w:num>
  <w:num w:numId="374">
    <w:abstractNumId w:val="373"/>
  </w:num>
  <w:num w:numId="373">
    <w:abstractNumId w:val="372"/>
  </w:num>
  <w:num w:numId="372">
    <w:abstractNumId w:val="371"/>
  </w:num>
  <w:num w:numId="371">
    <w:abstractNumId w:val="370"/>
  </w:num>
  <w:num w:numId="370">
    <w:abstractNumId w:val="369"/>
  </w:num>
  <w:num w:numId="369">
    <w:abstractNumId w:val="368"/>
  </w:num>
  <w:num w:numId="368">
    <w:abstractNumId w:val="367"/>
  </w:num>
  <w:num w:numId="367">
    <w:abstractNumId w:val="366"/>
  </w:num>
  <w:num w:numId="366">
    <w:abstractNumId w:val="365"/>
  </w:num>
  <w:num w:numId="365">
    <w:abstractNumId w:val="364"/>
  </w:num>
  <w:num w:numId="364">
    <w:abstractNumId w:val="363"/>
  </w:num>
  <w:num w:numId="363">
    <w:abstractNumId w:val="362"/>
  </w:num>
  <w:num w:numId="362">
    <w:abstractNumId w:val="361"/>
  </w:num>
  <w:num w:numId="361">
    <w:abstractNumId w:val="360"/>
  </w:num>
  <w:num w:numId="360">
    <w:abstractNumId w:val="359"/>
  </w:num>
  <w:num w:numId="359">
    <w:abstractNumId w:val="358"/>
  </w:num>
  <w:num w:numId="358">
    <w:abstractNumId w:val="357"/>
  </w:num>
  <w:num w:numId="357">
    <w:abstractNumId w:val="356"/>
  </w:num>
  <w:num w:numId="356">
    <w:abstractNumId w:val="355"/>
  </w:num>
  <w:num w:numId="355">
    <w:abstractNumId w:val="354"/>
  </w:num>
  <w:num w:numId="354">
    <w:abstractNumId w:val="353"/>
  </w:num>
  <w:num w:numId="353">
    <w:abstractNumId w:val="352"/>
  </w:num>
  <w:num w:numId="352">
    <w:abstractNumId w:val="351"/>
  </w:num>
  <w:num w:numId="351">
    <w:abstractNumId w:val="350"/>
  </w:num>
  <w:num w:numId="350">
    <w:abstractNumId w:val="349"/>
  </w:num>
  <w:num w:numId="349">
    <w:abstractNumId w:val="348"/>
  </w:num>
  <w:num w:numId="348">
    <w:abstractNumId w:val="347"/>
  </w:num>
  <w:num w:numId="347">
    <w:abstractNumId w:val="346"/>
  </w:num>
  <w:num w:numId="346">
    <w:abstractNumId w:val="345"/>
  </w:num>
  <w:num w:numId="345">
    <w:abstractNumId w:val="344"/>
  </w:num>
  <w:num w:numId="344">
    <w:abstractNumId w:val="343"/>
  </w:num>
  <w:num w:numId="343">
    <w:abstractNumId w:val="342"/>
  </w:num>
  <w:num w:numId="342">
    <w:abstractNumId w:val="341"/>
  </w:num>
  <w:num w:numId="341">
    <w:abstractNumId w:val="340"/>
  </w:num>
  <w:num w:numId="340">
    <w:abstractNumId w:val="339"/>
  </w:num>
  <w:num w:numId="339">
    <w:abstractNumId w:val="338"/>
  </w:num>
  <w:num w:numId="338">
    <w:abstractNumId w:val="337"/>
  </w:num>
  <w:num w:numId="337">
    <w:abstractNumId w:val="336"/>
  </w:num>
  <w:num w:numId="336">
    <w:abstractNumId w:val="335"/>
  </w:num>
  <w:num w:numId="335">
    <w:abstractNumId w:val="334"/>
  </w:num>
  <w:num w:numId="334">
    <w:abstractNumId w:val="333"/>
  </w:num>
  <w:num w:numId="333">
    <w:abstractNumId w:val="332"/>
  </w:num>
  <w:num w:numId="332">
    <w:abstractNumId w:val="331"/>
  </w:num>
  <w:num w:numId="331">
    <w:abstractNumId w:val="330"/>
  </w:num>
  <w:num w:numId="330">
    <w:abstractNumId w:val="329"/>
  </w:num>
  <w:num w:numId="329">
    <w:abstractNumId w:val="328"/>
  </w:num>
  <w:num w:numId="328">
    <w:abstractNumId w:val="327"/>
  </w:num>
  <w:num w:numId="327">
    <w:abstractNumId w:val="326"/>
  </w:num>
  <w:num w:numId="326">
    <w:abstractNumId w:val="325"/>
  </w:num>
  <w:num w:numId="325">
    <w:abstractNumId w:val="324"/>
  </w:num>
  <w:num w:numId="324">
    <w:abstractNumId w:val="323"/>
  </w:num>
  <w:num w:numId="323">
    <w:abstractNumId w:val="322"/>
  </w:num>
  <w:num w:numId="322">
    <w:abstractNumId w:val="321"/>
  </w:num>
  <w:num w:numId="321">
    <w:abstractNumId w:val="320"/>
  </w:num>
  <w:num w:numId="320">
    <w:abstractNumId w:val="319"/>
  </w:num>
  <w:num w:numId="319">
    <w:abstractNumId w:val="318"/>
  </w:num>
  <w:num w:numId="318">
    <w:abstractNumId w:val="317"/>
  </w:num>
  <w:num w:numId="317">
    <w:abstractNumId w:val="316"/>
  </w:num>
  <w:num w:numId="316">
    <w:abstractNumId w:val="315"/>
  </w:num>
  <w:num w:numId="315">
    <w:abstractNumId w:val="314"/>
  </w:num>
  <w:num w:numId="314">
    <w:abstractNumId w:val="313"/>
  </w:num>
  <w:num w:numId="313">
    <w:abstractNumId w:val="312"/>
  </w:num>
  <w:num w:numId="312">
    <w:abstractNumId w:val="311"/>
  </w:num>
  <w:num w:numId="311">
    <w:abstractNumId w:val="310"/>
  </w:num>
  <w:num w:numId="310">
    <w:abstractNumId w:val="309"/>
  </w:num>
  <w:num w:numId="309">
    <w:abstractNumId w:val="308"/>
  </w:num>
  <w:num w:numId="308">
    <w:abstractNumId w:val="307"/>
  </w:num>
  <w:num w:numId="307">
    <w:abstractNumId w:val="306"/>
  </w:num>
  <w:num w:numId="306">
    <w:abstractNumId w:val="305"/>
  </w:num>
  <w:num w:numId="305">
    <w:abstractNumId w:val="304"/>
  </w:num>
  <w:num w:numId="304">
    <w:abstractNumId w:val="303"/>
  </w:num>
  <w:num w:numId="303">
    <w:abstractNumId w:val="302"/>
  </w:num>
  <w:num w:numId="302">
    <w:abstractNumId w:val="301"/>
  </w:num>
  <w:num w:numId="301">
    <w:abstractNumId w:val="300"/>
  </w:num>
  <w:num w:numId="300">
    <w:abstractNumId w:val="299"/>
  </w:num>
  <w:num w:numId="299">
    <w:abstractNumId w:val="298"/>
  </w:num>
  <w:num w:numId="298">
    <w:abstractNumId w:val="297"/>
  </w:num>
  <w:num w:numId="297">
    <w:abstractNumId w:val="296"/>
  </w:num>
  <w:num w:numId="296">
    <w:abstractNumId w:val="295"/>
  </w:num>
  <w:num w:numId="295">
    <w:abstractNumId w:val="294"/>
  </w:num>
  <w:num w:numId="294">
    <w:abstractNumId w:val="293"/>
  </w:num>
  <w:num w:numId="293">
    <w:abstractNumId w:val="292"/>
  </w:num>
  <w:num w:numId="292">
    <w:abstractNumId w:val="291"/>
  </w:num>
  <w:num w:numId="291">
    <w:abstractNumId w:val="290"/>
  </w:num>
  <w:num w:numId="290">
    <w:abstractNumId w:val="289"/>
  </w:num>
  <w:num w:numId="289">
    <w:abstractNumId w:val="288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1">
    <w:abstractNumId w:val="3"/>
  </w:num>
  <w:num w:numId="2">
    <w:abstractNumId w:val="19"/>
  </w:num>
  <w:num w:numId="3">
    <w:abstractNumId w:val="6"/>
  </w:num>
  <w:num w:numId="4">
    <w:abstractNumId w:val="9"/>
  </w:num>
  <w:num w:numId="5">
    <w:abstractNumId w:val="1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8"/>
  </w:num>
  <w:num w:numId="9">
    <w:abstractNumId w:val="7"/>
  </w:num>
  <w:num w:numId="10">
    <w:abstractNumId w:val="15"/>
  </w:num>
  <w:num w:numId="11">
    <w:abstractNumId w:val="13"/>
  </w:num>
  <w:num w:numId="12">
    <w:abstractNumId w:val="5"/>
  </w:num>
  <w:num w:numId="13">
    <w:abstractNumId w:val="21"/>
  </w:num>
  <w:num w:numId="14">
    <w:abstractNumId w:val="24"/>
  </w:num>
  <w:num w:numId="15">
    <w:abstractNumId w:val="16"/>
  </w:num>
  <w:num w:numId="16">
    <w:abstractNumId w:val="0"/>
  </w:num>
  <w:num w:numId="17">
    <w:abstractNumId w:val="11"/>
  </w:num>
  <w:num w:numId="18">
    <w:abstractNumId w:val="12"/>
  </w:num>
  <w:num w:numId="19">
    <w:abstractNumId w:val="20"/>
  </w:num>
  <w:num w:numId="20">
    <w:abstractNumId w:val="10"/>
  </w:num>
  <w:num w:numId="21">
    <w:abstractNumId w:val="1"/>
  </w:num>
  <w:num w:numId="22">
    <w:abstractNumId w:val="22"/>
  </w:num>
  <w:num w:numId="23">
    <w:abstractNumId w:val="23"/>
  </w:num>
  <w:num w:numId="24">
    <w:abstractNumId w:val="17"/>
  </w:num>
  <w:num w:numId="25">
    <w:abstractNumId w:val="8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attachedTemplate r:id="rId1"/>
  <w:trackRevisions w:val="false"/>
  <w:defaultTabStop w:val="720"/>
  <w:characterSpacingControl w:val="doNotCompress"/>
  <w:hdrShapeDefaults>
    <o:shapedefaults v:ext="edit" spidmax="26626">
      <o:colormenu v:ext="edit" strokecolor="#f60" fillcolor="#fc9204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yMjE0NTKxNDQ2MzUzMzFT0lEKTi0uzszPAykwrQUAJ6V75CwAAAA="/>
  </w:docVars>
  <w:rsids>
    <w:rsidRoot w:val="00262BFF"/>
    <w:rsid w:val="000018BF"/>
    <w:rsid w:val="0001042F"/>
    <w:rsid w:val="000151FD"/>
    <w:rsid w:val="00020C08"/>
    <w:rsid w:val="0002529C"/>
    <w:rsid w:val="00025EA2"/>
    <w:rsid w:val="00036FDD"/>
    <w:rsid w:val="0004612C"/>
    <w:rsid w:val="000506F6"/>
    <w:rsid w:val="00056645"/>
    <w:rsid w:val="00057AB7"/>
    <w:rsid w:val="00076580"/>
    <w:rsid w:val="000811C4"/>
    <w:rsid w:val="000834CA"/>
    <w:rsid w:val="000834CA"/>
    <w:rsid w:val="0008435A"/>
    <w:rsid w:val="000A3410"/>
    <w:rsid w:val="000A55F6"/>
    <w:rsid w:val="000A6CD6"/>
    <w:rsid w:val="000B3B39"/>
    <w:rsid w:val="000C5940"/>
    <w:rsid w:val="000C65C8"/>
    <w:rsid w:val="000C77FF"/>
    <w:rsid w:val="000C7FD0"/>
    <w:rsid w:val="000D272E"/>
    <w:rsid w:val="000D3E5E"/>
    <w:rsid w:val="000D66F2"/>
    <w:rsid w:val="000D6A35"/>
    <w:rsid w:val="000E0921"/>
    <w:rsid w:val="000E5528"/>
    <w:rsid w:val="000E6902"/>
    <w:rsid w:val="000F1B7E"/>
    <w:rsid w:val="000F3854"/>
    <w:rsid w:val="000F6099"/>
    <w:rsid w:val="00101EC6"/>
    <w:rsid w:val="00106244"/>
    <w:rsid w:val="0010662B"/>
    <w:rsid w:val="001130FD"/>
    <w:rsid w:val="00120004"/>
    <w:rsid w:val="00130902"/>
    <w:rsid w:val="001402E0"/>
    <w:rsid w:val="00141000"/>
    <w:rsid w:val="001469AF"/>
    <w:rsid w:val="0015472F"/>
    <w:rsid w:val="001560E0"/>
    <w:rsid w:val="001659A5"/>
    <w:rsid w:val="001672C3"/>
    <w:rsid w:val="001715CA"/>
    <w:rsid w:val="001822E1"/>
    <w:rsid w:val="001968B1"/>
    <w:rsid w:val="00196D62"/>
    <w:rsid w:val="001A1241"/>
    <w:rsid w:val="001A5578"/>
    <w:rsid w:val="001A75EA"/>
    <w:rsid w:val="001A7B98"/>
    <w:rsid w:val="001B0E06"/>
    <w:rsid w:val="001B4244"/>
    <w:rsid w:val="001B4CB6"/>
    <w:rsid w:val="001C1F5A"/>
    <w:rsid w:val="001D0CAB"/>
    <w:rsid w:val="001E0F94"/>
    <w:rsid w:val="001E19FD"/>
    <w:rsid w:val="001E4608"/>
    <w:rsid w:val="001F01FC"/>
    <w:rsid w:val="001F04DC"/>
    <w:rsid w:val="001F3FBE"/>
    <w:rsid w:val="00201374"/>
    <w:rsid w:val="002022EA"/>
    <w:rsid w:val="00202FAF"/>
    <w:rsid w:val="00206699"/>
    <w:rsid w:val="0020786C"/>
    <w:rsid w:val="002101B9"/>
    <w:rsid w:val="002141F5"/>
    <w:rsid w:val="0021559E"/>
    <w:rsid w:val="00215E59"/>
    <w:rsid w:val="00223630"/>
    <w:rsid w:val="002336A3"/>
    <w:rsid w:val="0024B107"/>
    <w:rsid w:val="0025698E"/>
    <w:rsid w:val="00262BFF"/>
    <w:rsid w:val="00263C9B"/>
    <w:rsid w:val="00265AC1"/>
    <w:rsid w:val="0026668F"/>
    <w:rsid w:val="00270689"/>
    <w:rsid w:val="002726E0"/>
    <w:rsid w:val="00273D1F"/>
    <w:rsid w:val="00275402"/>
    <w:rsid w:val="0028187D"/>
    <w:rsid w:val="00293B83"/>
    <w:rsid w:val="0029408C"/>
    <w:rsid w:val="002A385B"/>
    <w:rsid w:val="002A7C33"/>
    <w:rsid w:val="002B7D9A"/>
    <w:rsid w:val="002C7152"/>
    <w:rsid w:val="002C760F"/>
    <w:rsid w:val="002D127C"/>
    <w:rsid w:val="002D1628"/>
    <w:rsid w:val="002D6B70"/>
    <w:rsid w:val="002E3337"/>
    <w:rsid w:val="002E7574"/>
    <w:rsid w:val="002E7FAA"/>
    <w:rsid w:val="002F135C"/>
    <w:rsid w:val="002F468B"/>
    <w:rsid w:val="002F6486"/>
    <w:rsid w:val="00300A89"/>
    <w:rsid w:val="00301709"/>
    <w:rsid w:val="0030682C"/>
    <w:rsid w:val="003200EE"/>
    <w:rsid w:val="003332FD"/>
    <w:rsid w:val="00336A87"/>
    <w:rsid w:val="00345000"/>
    <w:rsid w:val="00352D09"/>
    <w:rsid w:val="00360959"/>
    <w:rsid w:val="003646F8"/>
    <w:rsid w:val="00364FB3"/>
    <w:rsid w:val="00365A94"/>
    <w:rsid w:val="00366316"/>
    <w:rsid w:val="0037091B"/>
    <w:rsid w:val="003731FD"/>
    <w:rsid w:val="00378769"/>
    <w:rsid w:val="00382EDE"/>
    <w:rsid w:val="003918AC"/>
    <w:rsid w:val="00397A28"/>
    <w:rsid w:val="003A5E4E"/>
    <w:rsid w:val="003E68F6"/>
    <w:rsid w:val="003F35ED"/>
    <w:rsid w:val="003F4D5D"/>
    <w:rsid w:val="00403D8B"/>
    <w:rsid w:val="004062E7"/>
    <w:rsid w:val="00406B02"/>
    <w:rsid w:val="00416BE5"/>
    <w:rsid w:val="00422BAF"/>
    <w:rsid w:val="0043128C"/>
    <w:rsid w:val="00433EC1"/>
    <w:rsid w:val="00436F7B"/>
    <w:rsid w:val="00441DB8"/>
    <w:rsid w:val="0045341B"/>
    <w:rsid w:val="00454461"/>
    <w:rsid w:val="00455E81"/>
    <w:rsid w:val="00464250"/>
    <w:rsid w:val="0046527A"/>
    <w:rsid w:val="00482C02"/>
    <w:rsid w:val="00484848"/>
    <w:rsid w:val="00486AAA"/>
    <w:rsid w:val="00491BF1"/>
    <w:rsid w:val="004A0559"/>
    <w:rsid w:val="004A1852"/>
    <w:rsid w:val="004B54EA"/>
    <w:rsid w:val="004B5672"/>
    <w:rsid w:val="004B7E44"/>
    <w:rsid w:val="004C5D53"/>
    <w:rsid w:val="004C79F5"/>
    <w:rsid w:val="004D5252"/>
    <w:rsid w:val="004D7AC4"/>
    <w:rsid w:val="004F0D69"/>
    <w:rsid w:val="004F2B86"/>
    <w:rsid w:val="00506464"/>
    <w:rsid w:val="00511B2F"/>
    <w:rsid w:val="0051261F"/>
    <w:rsid w:val="00516890"/>
    <w:rsid w:val="00527FD1"/>
    <w:rsid w:val="00531ECA"/>
    <w:rsid w:val="005375AE"/>
    <w:rsid w:val="00543B6D"/>
    <w:rsid w:val="00545F24"/>
    <w:rsid w:val="00545F4D"/>
    <w:rsid w:val="005644CC"/>
    <w:rsid w:val="00570FAA"/>
    <w:rsid w:val="0057101F"/>
    <w:rsid w:val="00571087"/>
    <w:rsid w:val="00574F57"/>
    <w:rsid w:val="00576AD1"/>
    <w:rsid w:val="005832C7"/>
    <w:rsid w:val="0058422C"/>
    <w:rsid w:val="005A3DF8"/>
    <w:rsid w:val="005A44A8"/>
    <w:rsid w:val="005A718F"/>
    <w:rsid w:val="005B12AF"/>
    <w:rsid w:val="005C022B"/>
    <w:rsid w:val="005C19FA"/>
    <w:rsid w:val="005C646A"/>
    <w:rsid w:val="005CFCF8"/>
    <w:rsid w:val="005E3EC6"/>
    <w:rsid w:val="005F3C90"/>
    <w:rsid w:val="005F44D5"/>
    <w:rsid w:val="00600F86"/>
    <w:rsid w:val="00602A7F"/>
    <w:rsid w:val="00606396"/>
    <w:rsid w:val="006119BB"/>
    <w:rsid w:val="006254AF"/>
    <w:rsid w:val="006302B2"/>
    <w:rsid w:val="006552EA"/>
    <w:rsid w:val="00657C9D"/>
    <w:rsid w:val="00672E2D"/>
    <w:rsid w:val="00675380"/>
    <w:rsid w:val="0068554E"/>
    <w:rsid w:val="006A078C"/>
    <w:rsid w:val="006A3B9E"/>
    <w:rsid w:val="006A3CE7"/>
    <w:rsid w:val="006A464F"/>
    <w:rsid w:val="006B13A8"/>
    <w:rsid w:val="006C429E"/>
    <w:rsid w:val="006D1123"/>
    <w:rsid w:val="006D9B44"/>
    <w:rsid w:val="006E5041"/>
    <w:rsid w:val="006E73BA"/>
    <w:rsid w:val="006F174B"/>
    <w:rsid w:val="006F1B5B"/>
    <w:rsid w:val="007008AD"/>
    <w:rsid w:val="007068FE"/>
    <w:rsid w:val="00710C5A"/>
    <w:rsid w:val="00720C31"/>
    <w:rsid w:val="007516CF"/>
    <w:rsid w:val="007530D1"/>
    <w:rsid w:val="00761661"/>
    <w:rsid w:val="00774DBA"/>
    <w:rsid w:val="007802CD"/>
    <w:rsid w:val="00782DD0"/>
    <w:rsid w:val="0079020E"/>
    <w:rsid w:val="007A3A66"/>
    <w:rsid w:val="007A3DA8"/>
    <w:rsid w:val="007B2737"/>
    <w:rsid w:val="007B3B5F"/>
    <w:rsid w:val="007C51EA"/>
    <w:rsid w:val="007C6349"/>
    <w:rsid w:val="007C6E22"/>
    <w:rsid w:val="007CC5A1"/>
    <w:rsid w:val="007D1838"/>
    <w:rsid w:val="007D1AD3"/>
    <w:rsid w:val="007E6CB8"/>
    <w:rsid w:val="00810094"/>
    <w:rsid w:val="008102CA"/>
    <w:rsid w:val="008172D2"/>
    <w:rsid w:val="00823C57"/>
    <w:rsid w:val="00824B41"/>
    <w:rsid w:val="00832E47"/>
    <w:rsid w:val="00836357"/>
    <w:rsid w:val="008523C2"/>
    <w:rsid w:val="00852596"/>
    <w:rsid w:val="008676AB"/>
    <w:rsid w:val="008752BF"/>
    <w:rsid w:val="00890472"/>
    <w:rsid w:val="00892786"/>
    <w:rsid w:val="00893065"/>
    <w:rsid w:val="00894BA0"/>
    <w:rsid w:val="00895BB7"/>
    <w:rsid w:val="00897D6D"/>
    <w:rsid w:val="008A356C"/>
    <w:rsid w:val="008B33BC"/>
    <w:rsid w:val="008B4BD7"/>
    <w:rsid w:val="008B7975"/>
    <w:rsid w:val="008C286D"/>
    <w:rsid w:val="008D5001"/>
    <w:rsid w:val="008E50EC"/>
    <w:rsid w:val="008F287C"/>
    <w:rsid w:val="008F4DB9"/>
    <w:rsid w:val="0090753C"/>
    <w:rsid w:val="00911551"/>
    <w:rsid w:val="009120E9"/>
    <w:rsid w:val="0091404D"/>
    <w:rsid w:val="0091D528"/>
    <w:rsid w:val="009238CB"/>
    <w:rsid w:val="00941372"/>
    <w:rsid w:val="009457F4"/>
    <w:rsid w:val="00945900"/>
    <w:rsid w:val="00954B54"/>
    <w:rsid w:val="00960185"/>
    <w:rsid w:val="0096654E"/>
    <w:rsid w:val="00967433"/>
    <w:rsid w:val="00971AC8"/>
    <w:rsid w:val="009727BE"/>
    <w:rsid w:val="00973F92"/>
    <w:rsid w:val="00987908"/>
    <w:rsid w:val="009A159C"/>
    <w:rsid w:val="009A4705"/>
    <w:rsid w:val="009A5138"/>
    <w:rsid w:val="009A6B73"/>
    <w:rsid w:val="009AFF08"/>
    <w:rsid w:val="009C0BCC"/>
    <w:rsid w:val="009C396C"/>
    <w:rsid w:val="009C4518"/>
    <w:rsid w:val="009D0ABE"/>
    <w:rsid w:val="009D3CE9"/>
    <w:rsid w:val="009D5BE1"/>
    <w:rsid w:val="009E2FC5"/>
    <w:rsid w:val="009F2EED"/>
    <w:rsid w:val="00A041EA"/>
    <w:rsid w:val="00A134E4"/>
    <w:rsid w:val="00A139B1"/>
    <w:rsid w:val="00A24A1E"/>
    <w:rsid w:val="00A25A32"/>
    <w:rsid w:val="00A34388"/>
    <w:rsid w:val="00A40F7D"/>
    <w:rsid w:val="00A457B2"/>
    <w:rsid w:val="00A45A91"/>
    <w:rsid w:val="00A75F74"/>
    <w:rsid w:val="00A83868"/>
    <w:rsid w:val="00A94034"/>
    <w:rsid w:val="00A94BCD"/>
    <w:rsid w:val="00A976AF"/>
    <w:rsid w:val="00AA3D28"/>
    <w:rsid w:val="00AA42DE"/>
    <w:rsid w:val="00AA5C10"/>
    <w:rsid w:val="00AB0597"/>
    <w:rsid w:val="00AB4E15"/>
    <w:rsid w:val="00AB7E19"/>
    <w:rsid w:val="00AD40D7"/>
    <w:rsid w:val="00AD50F0"/>
    <w:rsid w:val="00AE2C16"/>
    <w:rsid w:val="00AE34CD"/>
    <w:rsid w:val="00AF0EDD"/>
    <w:rsid w:val="00AF455E"/>
    <w:rsid w:val="00AF57C9"/>
    <w:rsid w:val="00AF5EF6"/>
    <w:rsid w:val="00B01106"/>
    <w:rsid w:val="00B04109"/>
    <w:rsid w:val="00B10041"/>
    <w:rsid w:val="00B218D3"/>
    <w:rsid w:val="00B27B1A"/>
    <w:rsid w:val="00B350AC"/>
    <w:rsid w:val="00B36CF3"/>
    <w:rsid w:val="00B42070"/>
    <w:rsid w:val="00B572B4"/>
    <w:rsid w:val="00B60D24"/>
    <w:rsid w:val="00B81BAD"/>
    <w:rsid w:val="00B85311"/>
    <w:rsid w:val="00B917C8"/>
    <w:rsid w:val="00B9495E"/>
    <w:rsid w:val="00BA3379"/>
    <w:rsid w:val="00BA4F05"/>
    <w:rsid w:val="00BA5B2A"/>
    <w:rsid w:val="00BA6A2C"/>
    <w:rsid w:val="00BA7899"/>
    <w:rsid w:val="00BB0506"/>
    <w:rsid w:val="00BC65C3"/>
    <w:rsid w:val="00BD0813"/>
    <w:rsid w:val="00BD1605"/>
    <w:rsid w:val="00BD5A53"/>
    <w:rsid w:val="00C03226"/>
    <w:rsid w:val="00C05F51"/>
    <w:rsid w:val="00C1165F"/>
    <w:rsid w:val="00C124E2"/>
    <w:rsid w:val="00C16045"/>
    <w:rsid w:val="00C1628C"/>
    <w:rsid w:val="00C23E34"/>
    <w:rsid w:val="00C34CDD"/>
    <w:rsid w:val="00C43875"/>
    <w:rsid w:val="00C515C9"/>
    <w:rsid w:val="00C537E3"/>
    <w:rsid w:val="00C54434"/>
    <w:rsid w:val="00C62786"/>
    <w:rsid w:val="00C71896"/>
    <w:rsid w:val="00C71C3A"/>
    <w:rsid w:val="00C721A1"/>
    <w:rsid w:val="00C75514"/>
    <w:rsid w:val="00C81D92"/>
    <w:rsid w:val="00C83B34"/>
    <w:rsid w:val="00C95842"/>
    <w:rsid w:val="00C969AD"/>
    <w:rsid w:val="00CA0D0D"/>
    <w:rsid w:val="00CA41B0"/>
    <w:rsid w:val="00CA58DD"/>
    <w:rsid w:val="00CA6D9C"/>
    <w:rsid w:val="00CA7968"/>
    <w:rsid w:val="00CB35C6"/>
    <w:rsid w:val="00CB40A7"/>
    <w:rsid w:val="00CB4E21"/>
    <w:rsid w:val="00CC0AC1"/>
    <w:rsid w:val="00CC2BDB"/>
    <w:rsid w:val="00CC6A0E"/>
    <w:rsid w:val="00CE2259"/>
    <w:rsid w:val="00CF44CE"/>
    <w:rsid w:val="00D01B58"/>
    <w:rsid w:val="00D07E4A"/>
    <w:rsid w:val="00D10C5D"/>
    <w:rsid w:val="00D208E6"/>
    <w:rsid w:val="00D25748"/>
    <w:rsid w:val="00D2590B"/>
    <w:rsid w:val="00D30093"/>
    <w:rsid w:val="00D310B4"/>
    <w:rsid w:val="00D31747"/>
    <w:rsid w:val="00D43442"/>
    <w:rsid w:val="00D47B22"/>
    <w:rsid w:val="00D57AAA"/>
    <w:rsid w:val="00D6530E"/>
    <w:rsid w:val="00D7253C"/>
    <w:rsid w:val="00D74BEB"/>
    <w:rsid w:val="00D80EEC"/>
    <w:rsid w:val="00D87A0A"/>
    <w:rsid w:val="00D9D23E"/>
    <w:rsid w:val="00DA123E"/>
    <w:rsid w:val="00DA4250"/>
    <w:rsid w:val="00DB26A7"/>
    <w:rsid w:val="00DB5DCF"/>
    <w:rsid w:val="00DB7184"/>
    <w:rsid w:val="00DC1AED"/>
    <w:rsid w:val="00DC42DC"/>
    <w:rsid w:val="00DE0E64"/>
    <w:rsid w:val="00DF390D"/>
    <w:rsid w:val="00E019D4"/>
    <w:rsid w:val="00E0763E"/>
    <w:rsid w:val="00E07A26"/>
    <w:rsid w:val="00E095E2"/>
    <w:rsid w:val="00E102FC"/>
    <w:rsid w:val="00E14B7D"/>
    <w:rsid w:val="00E167CB"/>
    <w:rsid w:val="00E2286A"/>
    <w:rsid w:val="00E25506"/>
    <w:rsid w:val="00E34835"/>
    <w:rsid w:val="00E35632"/>
    <w:rsid w:val="00E60687"/>
    <w:rsid w:val="00E669D7"/>
    <w:rsid w:val="00E76CAD"/>
    <w:rsid w:val="00E8112C"/>
    <w:rsid w:val="00E830DB"/>
    <w:rsid w:val="00E92237"/>
    <w:rsid w:val="00E94B5F"/>
    <w:rsid w:val="00E97A96"/>
    <w:rsid w:val="00EA0C23"/>
    <w:rsid w:val="00EA3E69"/>
    <w:rsid w:val="00EA5375"/>
    <w:rsid w:val="00EB6564"/>
    <w:rsid w:val="00ED54CD"/>
    <w:rsid w:val="00ED726E"/>
    <w:rsid w:val="00EE000B"/>
    <w:rsid w:val="00EE1119"/>
    <w:rsid w:val="00EE4095"/>
    <w:rsid w:val="00EE5641"/>
    <w:rsid w:val="00EF093F"/>
    <w:rsid w:val="00F06C8F"/>
    <w:rsid w:val="00F15864"/>
    <w:rsid w:val="00F217CD"/>
    <w:rsid w:val="00F2714E"/>
    <w:rsid w:val="00F355BE"/>
    <w:rsid w:val="00F41631"/>
    <w:rsid w:val="00F416AD"/>
    <w:rsid w:val="00F53C60"/>
    <w:rsid w:val="00F60BC6"/>
    <w:rsid w:val="00F651B8"/>
    <w:rsid w:val="00F704C9"/>
    <w:rsid w:val="00F71FDD"/>
    <w:rsid w:val="00F767E4"/>
    <w:rsid w:val="00F962BF"/>
    <w:rsid w:val="00FC3BA7"/>
    <w:rsid w:val="00FC3F8C"/>
    <w:rsid w:val="00FC7DAD"/>
    <w:rsid w:val="00FD7AB3"/>
    <w:rsid w:val="00FE20BA"/>
    <w:rsid w:val="00FE7B0E"/>
    <w:rsid w:val="00FF7D7D"/>
    <w:rsid w:val="01055C8E"/>
    <w:rsid w:val="010788E4"/>
    <w:rsid w:val="010EBFC1"/>
    <w:rsid w:val="014008B8"/>
    <w:rsid w:val="01593133"/>
    <w:rsid w:val="015B208E"/>
    <w:rsid w:val="015D2B56"/>
    <w:rsid w:val="0161ED75"/>
    <w:rsid w:val="0177F2C3"/>
    <w:rsid w:val="01952C0C"/>
    <w:rsid w:val="01991BFA"/>
    <w:rsid w:val="01A4052B"/>
    <w:rsid w:val="01A4052B"/>
    <w:rsid w:val="01B8FF29"/>
    <w:rsid w:val="01C23C3B"/>
    <w:rsid w:val="01CC36EE"/>
    <w:rsid w:val="01D4FE2C"/>
    <w:rsid w:val="01E4C7F1"/>
    <w:rsid w:val="01EB0E2B"/>
    <w:rsid w:val="01F1F5DF"/>
    <w:rsid w:val="01F29227"/>
    <w:rsid w:val="02288426"/>
    <w:rsid w:val="023E2A93"/>
    <w:rsid w:val="02515123"/>
    <w:rsid w:val="02526335"/>
    <w:rsid w:val="02597425"/>
    <w:rsid w:val="026268B1"/>
    <w:rsid w:val="02630178"/>
    <w:rsid w:val="028197CA"/>
    <w:rsid w:val="028C6677"/>
    <w:rsid w:val="0293C352"/>
    <w:rsid w:val="02B1AC93"/>
    <w:rsid w:val="02B454FB"/>
    <w:rsid w:val="02D02263"/>
    <w:rsid w:val="02D2D28E"/>
    <w:rsid w:val="02D9DB79"/>
    <w:rsid w:val="02E00014"/>
    <w:rsid w:val="02E4A486"/>
    <w:rsid w:val="02EA0BF2"/>
    <w:rsid w:val="02F1A777"/>
    <w:rsid w:val="02FE3376"/>
    <w:rsid w:val="030E4006"/>
    <w:rsid w:val="03121B33"/>
    <w:rsid w:val="032BBF08"/>
    <w:rsid w:val="034306AC"/>
    <w:rsid w:val="0357B908"/>
    <w:rsid w:val="03634707"/>
    <w:rsid w:val="0365A595"/>
    <w:rsid w:val="0365A595"/>
    <w:rsid w:val="0368A91B"/>
    <w:rsid w:val="03699B43"/>
    <w:rsid w:val="036CA6C0"/>
    <w:rsid w:val="03750E16"/>
    <w:rsid w:val="037D0A98"/>
    <w:rsid w:val="0392B615"/>
    <w:rsid w:val="03AA294D"/>
    <w:rsid w:val="03C45487"/>
    <w:rsid w:val="03C8710C"/>
    <w:rsid w:val="03CC000C"/>
    <w:rsid w:val="03CE3E28"/>
    <w:rsid w:val="03D130B3"/>
    <w:rsid w:val="03D5F4D9"/>
    <w:rsid w:val="03E2C757"/>
    <w:rsid w:val="03E73AD2"/>
    <w:rsid w:val="03F794B0"/>
    <w:rsid w:val="04037957"/>
    <w:rsid w:val="040B5445"/>
    <w:rsid w:val="04172CDC"/>
    <w:rsid w:val="04285698"/>
    <w:rsid w:val="042F93B3"/>
    <w:rsid w:val="04364D1F"/>
    <w:rsid w:val="0439E0EA"/>
    <w:rsid w:val="043D9E53"/>
    <w:rsid w:val="043EF423"/>
    <w:rsid w:val="04456BA9"/>
    <w:rsid w:val="04466083"/>
    <w:rsid w:val="0449E371"/>
    <w:rsid w:val="046CAAD1"/>
    <w:rsid w:val="0471B587"/>
    <w:rsid w:val="0478CFE5"/>
    <w:rsid w:val="0481DB07"/>
    <w:rsid w:val="0486EB40"/>
    <w:rsid w:val="048D18D2"/>
    <w:rsid w:val="04AFDC06"/>
    <w:rsid w:val="04B05D7D"/>
    <w:rsid w:val="04BC88B5"/>
    <w:rsid w:val="04C66AC1"/>
    <w:rsid w:val="04CB2540"/>
    <w:rsid w:val="04F95819"/>
    <w:rsid w:val="0523CECD"/>
    <w:rsid w:val="0525E9E7"/>
    <w:rsid w:val="0537952B"/>
    <w:rsid w:val="055C8E7B"/>
    <w:rsid w:val="0568126E"/>
    <w:rsid w:val="056A0E89"/>
    <w:rsid w:val="056AAED0"/>
    <w:rsid w:val="05764D66"/>
    <w:rsid w:val="0579F93A"/>
    <w:rsid w:val="057DB822"/>
    <w:rsid w:val="0585483C"/>
    <w:rsid w:val="059DFE44"/>
    <w:rsid w:val="05A6C559"/>
    <w:rsid w:val="05C322C8"/>
    <w:rsid w:val="05CFD30F"/>
    <w:rsid w:val="05D60A9D"/>
    <w:rsid w:val="05DD4F56"/>
    <w:rsid w:val="05E630C5"/>
    <w:rsid w:val="05EB9046"/>
    <w:rsid w:val="05ECFA35"/>
    <w:rsid w:val="05F44132"/>
    <w:rsid w:val="05F8A101"/>
    <w:rsid w:val="062E8BE9"/>
    <w:rsid w:val="0633B4A8"/>
    <w:rsid w:val="063C6900"/>
    <w:rsid w:val="063D3030"/>
    <w:rsid w:val="06458989"/>
    <w:rsid w:val="0652A85E"/>
    <w:rsid w:val="06908633"/>
    <w:rsid w:val="069C38DA"/>
    <w:rsid w:val="069D24C7"/>
    <w:rsid w:val="069D4657"/>
    <w:rsid w:val="06A44423"/>
    <w:rsid w:val="06AD002C"/>
    <w:rsid w:val="06B2D452"/>
    <w:rsid w:val="06B6241F"/>
    <w:rsid w:val="06D64A5F"/>
    <w:rsid w:val="06DF2CDF"/>
    <w:rsid w:val="06F39129"/>
    <w:rsid w:val="06F49FB1"/>
    <w:rsid w:val="06FEDCD0"/>
    <w:rsid w:val="0700087C"/>
    <w:rsid w:val="0703E2CF"/>
    <w:rsid w:val="0712DDCA"/>
    <w:rsid w:val="0715538C"/>
    <w:rsid w:val="071DB721"/>
    <w:rsid w:val="0723ADF9"/>
    <w:rsid w:val="0724D7D4"/>
    <w:rsid w:val="0750FE49"/>
    <w:rsid w:val="075E653B"/>
    <w:rsid w:val="075FB50D"/>
    <w:rsid w:val="07626EA7"/>
    <w:rsid w:val="076B05D9"/>
    <w:rsid w:val="076FA32F"/>
    <w:rsid w:val="077E0145"/>
    <w:rsid w:val="0788343C"/>
    <w:rsid w:val="0789D168"/>
    <w:rsid w:val="0795A600"/>
    <w:rsid w:val="079621DF"/>
    <w:rsid w:val="07C7A3ED"/>
    <w:rsid w:val="07D87267"/>
    <w:rsid w:val="07DB2F24"/>
    <w:rsid w:val="07E767B2"/>
    <w:rsid w:val="081A5B7D"/>
    <w:rsid w:val="0826F5BB"/>
    <w:rsid w:val="082A1E57"/>
    <w:rsid w:val="0830F8DB"/>
    <w:rsid w:val="08402D2D"/>
    <w:rsid w:val="08457EF1"/>
    <w:rsid w:val="084D9C24"/>
    <w:rsid w:val="08608961"/>
    <w:rsid w:val="086563C0"/>
    <w:rsid w:val="0868B8AF"/>
    <w:rsid w:val="0870F5FA"/>
    <w:rsid w:val="087528CF"/>
    <w:rsid w:val="089502EC"/>
    <w:rsid w:val="089B8CDA"/>
    <w:rsid w:val="08BC37DC"/>
    <w:rsid w:val="08C1D90C"/>
    <w:rsid w:val="08C6A96C"/>
    <w:rsid w:val="08E2F0B4"/>
    <w:rsid w:val="08EDD647"/>
    <w:rsid w:val="08EF45E7"/>
    <w:rsid w:val="0903B541"/>
    <w:rsid w:val="09110F76"/>
    <w:rsid w:val="091928DA"/>
    <w:rsid w:val="091C1AA4"/>
    <w:rsid w:val="0936D579"/>
    <w:rsid w:val="0961EAD0"/>
    <w:rsid w:val="096807EB"/>
    <w:rsid w:val="097194B0"/>
    <w:rsid w:val="097B2F81"/>
    <w:rsid w:val="09B2F83E"/>
    <w:rsid w:val="09B76EC5"/>
    <w:rsid w:val="09BE4F6C"/>
    <w:rsid w:val="09C9DD13"/>
    <w:rsid w:val="09CD1CFA"/>
    <w:rsid w:val="09CF1A0A"/>
    <w:rsid w:val="09DE1A45"/>
    <w:rsid w:val="09E64E5B"/>
    <w:rsid w:val="09E80CEB"/>
    <w:rsid w:val="0A1ED0B4"/>
    <w:rsid w:val="0A24FB89"/>
    <w:rsid w:val="0A33EB8A"/>
    <w:rsid w:val="0A394ED8"/>
    <w:rsid w:val="0A40C4D8"/>
    <w:rsid w:val="0A433C9B"/>
    <w:rsid w:val="0A4685DE"/>
    <w:rsid w:val="0A4F8945"/>
    <w:rsid w:val="0A5001CB"/>
    <w:rsid w:val="0A509D78"/>
    <w:rsid w:val="0A5B42DE"/>
    <w:rsid w:val="0A5C954A"/>
    <w:rsid w:val="0A7F18C8"/>
    <w:rsid w:val="0A9B05A8"/>
    <w:rsid w:val="0A9DB26E"/>
    <w:rsid w:val="0ADCFCBF"/>
    <w:rsid w:val="0ADE6E56"/>
    <w:rsid w:val="0AE2F2CC"/>
    <w:rsid w:val="0B00C8BA"/>
    <w:rsid w:val="0B0A72F6"/>
    <w:rsid w:val="0B14BD61"/>
    <w:rsid w:val="0B2AA9F2"/>
    <w:rsid w:val="0B36C84E"/>
    <w:rsid w:val="0B3EEDD5"/>
    <w:rsid w:val="0B41392D"/>
    <w:rsid w:val="0B550D6C"/>
    <w:rsid w:val="0B5A33B8"/>
    <w:rsid w:val="0B5C4524"/>
    <w:rsid w:val="0B7D1FB3"/>
    <w:rsid w:val="0BB0C038"/>
    <w:rsid w:val="0BB188AB"/>
    <w:rsid w:val="0BB30985"/>
    <w:rsid w:val="0BB92476"/>
    <w:rsid w:val="0BBAA115"/>
    <w:rsid w:val="0BBE06FA"/>
    <w:rsid w:val="0BCCD684"/>
    <w:rsid w:val="0BE50CD9"/>
    <w:rsid w:val="0BF57440"/>
    <w:rsid w:val="0BF7B5AB"/>
    <w:rsid w:val="0C1ACB18"/>
    <w:rsid w:val="0C36D609"/>
    <w:rsid w:val="0C3AA863"/>
    <w:rsid w:val="0C3F1F2B"/>
    <w:rsid w:val="0C595FEE"/>
    <w:rsid w:val="0C673161"/>
    <w:rsid w:val="0C673161"/>
    <w:rsid w:val="0C7EC32D"/>
    <w:rsid w:val="0C9579FB"/>
    <w:rsid w:val="0C99B721"/>
    <w:rsid w:val="0C9D4227"/>
    <w:rsid w:val="0CA88854"/>
    <w:rsid w:val="0CCFB55E"/>
    <w:rsid w:val="0CD3C6B2"/>
    <w:rsid w:val="0CE520ED"/>
    <w:rsid w:val="0CF835B0"/>
    <w:rsid w:val="0D060678"/>
    <w:rsid w:val="0D06BACC"/>
    <w:rsid w:val="0D18F014"/>
    <w:rsid w:val="0D1E7BCF"/>
    <w:rsid w:val="0D27F693"/>
    <w:rsid w:val="0D319F4D"/>
    <w:rsid w:val="0D577C6F"/>
    <w:rsid w:val="0D5829EF"/>
    <w:rsid w:val="0D60C47D"/>
    <w:rsid w:val="0D6EB20F"/>
    <w:rsid w:val="0D72E1D7"/>
    <w:rsid w:val="0D7EE16D"/>
    <w:rsid w:val="0D8FC3B5"/>
    <w:rsid w:val="0DB8E86D"/>
    <w:rsid w:val="0DBDCDA8"/>
    <w:rsid w:val="0DCE2E33"/>
    <w:rsid w:val="0DF59D42"/>
    <w:rsid w:val="0DFABD66"/>
    <w:rsid w:val="0E128601"/>
    <w:rsid w:val="0E27747B"/>
    <w:rsid w:val="0E297811"/>
    <w:rsid w:val="0E315A3F"/>
    <w:rsid w:val="0E31C3AC"/>
    <w:rsid w:val="0E377E0D"/>
    <w:rsid w:val="0E4491E6"/>
    <w:rsid w:val="0E4C5E23"/>
    <w:rsid w:val="0E4E0FF8"/>
    <w:rsid w:val="0E4F8391"/>
    <w:rsid w:val="0E57DD9C"/>
    <w:rsid w:val="0E9B9818"/>
    <w:rsid w:val="0EBA1ADE"/>
    <w:rsid w:val="0ED939C0"/>
    <w:rsid w:val="0EE23E80"/>
    <w:rsid w:val="0EEE98D2"/>
    <w:rsid w:val="0EF241D7"/>
    <w:rsid w:val="0EF5B7F3"/>
    <w:rsid w:val="0EFBADEA"/>
    <w:rsid w:val="0F166497"/>
    <w:rsid w:val="0F1CB4E5"/>
    <w:rsid w:val="0F1F85C5"/>
    <w:rsid w:val="0F2725A1"/>
    <w:rsid w:val="0F2806F9"/>
    <w:rsid w:val="0F2B40D0"/>
    <w:rsid w:val="0F2EA2EF"/>
    <w:rsid w:val="0F35BEA6"/>
    <w:rsid w:val="0F363E19"/>
    <w:rsid w:val="0F41837A"/>
    <w:rsid w:val="0F58FBF3"/>
    <w:rsid w:val="0F6255E7"/>
    <w:rsid w:val="0F72AB93"/>
    <w:rsid w:val="0F88BAD0"/>
    <w:rsid w:val="0F9BEA97"/>
    <w:rsid w:val="0FA2B4C8"/>
    <w:rsid w:val="0FABDDE6"/>
    <w:rsid w:val="0FDC5E4E"/>
    <w:rsid w:val="0FF485C8"/>
    <w:rsid w:val="10088308"/>
    <w:rsid w:val="10164FCC"/>
    <w:rsid w:val="1022E9D9"/>
    <w:rsid w:val="1023DB04"/>
    <w:rsid w:val="102BDDE5"/>
    <w:rsid w:val="10623733"/>
    <w:rsid w:val="10693561"/>
    <w:rsid w:val="106B0360"/>
    <w:rsid w:val="1080590B"/>
    <w:rsid w:val="1086ED8F"/>
    <w:rsid w:val="108F4A3A"/>
    <w:rsid w:val="1094D122"/>
    <w:rsid w:val="10A468AD"/>
    <w:rsid w:val="10AAC515"/>
    <w:rsid w:val="10CC856F"/>
    <w:rsid w:val="10CD8DB8"/>
    <w:rsid w:val="10CEA9C0"/>
    <w:rsid w:val="10CEA9C0"/>
    <w:rsid w:val="10F11ECF"/>
    <w:rsid w:val="10F467B5"/>
    <w:rsid w:val="1105E633"/>
    <w:rsid w:val="110A472C"/>
    <w:rsid w:val="11154504"/>
    <w:rsid w:val="112001FD"/>
    <w:rsid w:val="112E5071"/>
    <w:rsid w:val="113EE79D"/>
    <w:rsid w:val="114F87A8"/>
    <w:rsid w:val="11578AED"/>
    <w:rsid w:val="11593F78"/>
    <w:rsid w:val="115AF3A1"/>
    <w:rsid w:val="115CB894"/>
    <w:rsid w:val="115FF49C"/>
    <w:rsid w:val="11687085"/>
    <w:rsid w:val="116E29CC"/>
    <w:rsid w:val="1183FEE5"/>
    <w:rsid w:val="11962E46"/>
    <w:rsid w:val="119B347E"/>
    <w:rsid w:val="119BA850"/>
    <w:rsid w:val="11A45369"/>
    <w:rsid w:val="11B57D2F"/>
    <w:rsid w:val="11BF3ED5"/>
    <w:rsid w:val="11C2EF0E"/>
    <w:rsid w:val="11D8B255"/>
    <w:rsid w:val="11E43AC4"/>
    <w:rsid w:val="11E6EAC0"/>
    <w:rsid w:val="121D0A91"/>
    <w:rsid w:val="122EF65A"/>
    <w:rsid w:val="1236C6F5"/>
    <w:rsid w:val="1239DCA1"/>
    <w:rsid w:val="1249818F"/>
    <w:rsid w:val="1259FF39"/>
    <w:rsid w:val="125E3AB0"/>
    <w:rsid w:val="1276206C"/>
    <w:rsid w:val="127B1EB9"/>
    <w:rsid w:val="1282A583"/>
    <w:rsid w:val="12923668"/>
    <w:rsid w:val="12971435"/>
    <w:rsid w:val="129F5C4F"/>
    <w:rsid w:val="12A59F5D"/>
    <w:rsid w:val="12AA3387"/>
    <w:rsid w:val="12C22BB5"/>
    <w:rsid w:val="12E4260D"/>
    <w:rsid w:val="12EBB163"/>
    <w:rsid w:val="13388B89"/>
    <w:rsid w:val="134023CA"/>
    <w:rsid w:val="1344308B"/>
    <w:rsid w:val="135039B8"/>
    <w:rsid w:val="1375FD85"/>
    <w:rsid w:val="1383A858"/>
    <w:rsid w:val="13916300"/>
    <w:rsid w:val="139D9A7A"/>
    <w:rsid w:val="13A95A26"/>
    <w:rsid w:val="13B8150A"/>
    <w:rsid w:val="13C5C226"/>
    <w:rsid w:val="13D0BCCB"/>
    <w:rsid w:val="13D250E6"/>
    <w:rsid w:val="13DD0590"/>
    <w:rsid w:val="13E0BE84"/>
    <w:rsid w:val="13EC4F78"/>
    <w:rsid w:val="140CBC60"/>
    <w:rsid w:val="1416FE14"/>
    <w:rsid w:val="14338693"/>
    <w:rsid w:val="144C6472"/>
    <w:rsid w:val="1454BF00"/>
    <w:rsid w:val="145AB719"/>
    <w:rsid w:val="14667EA7"/>
    <w:rsid w:val="146E00D4"/>
    <w:rsid w:val="148CB43F"/>
    <w:rsid w:val="148E4E91"/>
    <w:rsid w:val="148E4E91"/>
    <w:rsid w:val="1492B2F0"/>
    <w:rsid w:val="1499D5A0"/>
    <w:rsid w:val="149C69C3"/>
    <w:rsid w:val="14A288DB"/>
    <w:rsid w:val="14ACBAFA"/>
    <w:rsid w:val="14CACF03"/>
    <w:rsid w:val="14CCC6E6"/>
    <w:rsid w:val="14CEE739"/>
    <w:rsid w:val="14FC1FF7"/>
    <w:rsid w:val="150586FF"/>
    <w:rsid w:val="151AE766"/>
    <w:rsid w:val="151C45FF"/>
    <w:rsid w:val="15219775"/>
    <w:rsid w:val="1549FA15"/>
    <w:rsid w:val="15640ACE"/>
    <w:rsid w:val="157E3638"/>
    <w:rsid w:val="157EE22D"/>
    <w:rsid w:val="158A2C57"/>
    <w:rsid w:val="158FCF04"/>
    <w:rsid w:val="15945EB6"/>
    <w:rsid w:val="15A1FAFC"/>
    <w:rsid w:val="15B45E2B"/>
    <w:rsid w:val="15C8B517"/>
    <w:rsid w:val="15CA743A"/>
    <w:rsid w:val="15CAC9FB"/>
    <w:rsid w:val="15CEB4F7"/>
    <w:rsid w:val="15D603EB"/>
    <w:rsid w:val="15E0DB1E"/>
    <w:rsid w:val="15F38635"/>
    <w:rsid w:val="15F96B63"/>
    <w:rsid w:val="160893EA"/>
    <w:rsid w:val="16166809"/>
    <w:rsid w:val="161E4F65"/>
    <w:rsid w:val="1626B675"/>
    <w:rsid w:val="16281871"/>
    <w:rsid w:val="162884A0"/>
    <w:rsid w:val="16373C4A"/>
    <w:rsid w:val="165A7A50"/>
    <w:rsid w:val="166689B5"/>
    <w:rsid w:val="166689B5"/>
    <w:rsid w:val="1679B928"/>
    <w:rsid w:val="1679DAAC"/>
    <w:rsid w:val="1690F1D7"/>
    <w:rsid w:val="1699154E"/>
    <w:rsid w:val="16A366CA"/>
    <w:rsid w:val="16B574C0"/>
    <w:rsid w:val="16C6D430"/>
    <w:rsid w:val="16DF488D"/>
    <w:rsid w:val="16E2DEC1"/>
    <w:rsid w:val="16E9B9F2"/>
    <w:rsid w:val="16FCCB74"/>
    <w:rsid w:val="16FFFC19"/>
    <w:rsid w:val="17111461"/>
    <w:rsid w:val="171BAAC6"/>
    <w:rsid w:val="1727C6CA"/>
    <w:rsid w:val="1734F575"/>
    <w:rsid w:val="174FC99B"/>
    <w:rsid w:val="1754025C"/>
    <w:rsid w:val="175B57F1"/>
    <w:rsid w:val="1763F426"/>
    <w:rsid w:val="17701DF2"/>
    <w:rsid w:val="177EA8E7"/>
    <w:rsid w:val="17851B72"/>
    <w:rsid w:val="178D6AB9"/>
    <w:rsid w:val="178E3575"/>
    <w:rsid w:val="179E9267"/>
    <w:rsid w:val="17AB66D0"/>
    <w:rsid w:val="17B7A0EF"/>
    <w:rsid w:val="17C629F8"/>
    <w:rsid w:val="17D1E285"/>
    <w:rsid w:val="17D1E285"/>
    <w:rsid w:val="17D588E3"/>
    <w:rsid w:val="17E5DCAC"/>
    <w:rsid w:val="17F30311"/>
    <w:rsid w:val="180667C0"/>
    <w:rsid w:val="18221C0A"/>
    <w:rsid w:val="1829FD12"/>
    <w:rsid w:val="182EBE91"/>
    <w:rsid w:val="1844518D"/>
    <w:rsid w:val="1857A127"/>
    <w:rsid w:val="1874DFB7"/>
    <w:rsid w:val="187E0189"/>
    <w:rsid w:val="187EF301"/>
    <w:rsid w:val="18820EC0"/>
    <w:rsid w:val="1893404B"/>
    <w:rsid w:val="189B0535"/>
    <w:rsid w:val="189CA55A"/>
    <w:rsid w:val="18A4ED32"/>
    <w:rsid w:val="18DF371F"/>
    <w:rsid w:val="18FD1C17"/>
    <w:rsid w:val="18FF2151"/>
    <w:rsid w:val="18FF9EFA"/>
    <w:rsid w:val="19258FB9"/>
    <w:rsid w:val="1925A5D2"/>
    <w:rsid w:val="19352AB6"/>
    <w:rsid w:val="193F4A4E"/>
    <w:rsid w:val="1946C2B6"/>
    <w:rsid w:val="1956E22B"/>
    <w:rsid w:val="19621A2E"/>
    <w:rsid w:val="196B9C89"/>
    <w:rsid w:val="1980492B"/>
    <w:rsid w:val="19926DAB"/>
    <w:rsid w:val="19A2AF1A"/>
    <w:rsid w:val="19B30487"/>
    <w:rsid w:val="19BB80B9"/>
    <w:rsid w:val="19BF3957"/>
    <w:rsid w:val="19E2C37F"/>
    <w:rsid w:val="19EE86F1"/>
    <w:rsid w:val="19F302D5"/>
    <w:rsid w:val="19F81E38"/>
    <w:rsid w:val="19FB75FC"/>
    <w:rsid w:val="19FD7F1E"/>
    <w:rsid w:val="1A050508"/>
    <w:rsid w:val="1A08456E"/>
    <w:rsid w:val="1A32AEC8"/>
    <w:rsid w:val="1A38AD3C"/>
    <w:rsid w:val="1A525F10"/>
    <w:rsid w:val="1A534F8C"/>
    <w:rsid w:val="1A554613"/>
    <w:rsid w:val="1A692DA0"/>
    <w:rsid w:val="1A69CCBD"/>
    <w:rsid w:val="1A86DDAA"/>
    <w:rsid w:val="1A8725BD"/>
    <w:rsid w:val="1AC1601A"/>
    <w:rsid w:val="1AE94BCC"/>
    <w:rsid w:val="1AEBD3F1"/>
    <w:rsid w:val="1AEF843E"/>
    <w:rsid w:val="1AF8185C"/>
    <w:rsid w:val="1AFA545D"/>
    <w:rsid w:val="1AFA9AD9"/>
    <w:rsid w:val="1AFBC31C"/>
    <w:rsid w:val="1B006A98"/>
    <w:rsid w:val="1B0C412E"/>
    <w:rsid w:val="1B0FB9AE"/>
    <w:rsid w:val="1B0FC7F5"/>
    <w:rsid w:val="1B1DF4F2"/>
    <w:rsid w:val="1B329665"/>
    <w:rsid w:val="1B34BF2B"/>
    <w:rsid w:val="1B3E28BD"/>
    <w:rsid w:val="1B6312A2"/>
    <w:rsid w:val="1B990CB8"/>
    <w:rsid w:val="1B9C4D2C"/>
    <w:rsid w:val="1B9D1316"/>
    <w:rsid w:val="1BA3FDE6"/>
    <w:rsid w:val="1BA7992B"/>
    <w:rsid w:val="1BA7992B"/>
    <w:rsid w:val="1BBC9320"/>
    <w:rsid w:val="1BE20F90"/>
    <w:rsid w:val="1BEBF599"/>
    <w:rsid w:val="1C1042B3"/>
    <w:rsid w:val="1C11C98B"/>
    <w:rsid w:val="1C245B5C"/>
    <w:rsid w:val="1C26199B"/>
    <w:rsid w:val="1C3564C7"/>
    <w:rsid w:val="1C359E6E"/>
    <w:rsid w:val="1C35FE5D"/>
    <w:rsid w:val="1C3C4C35"/>
    <w:rsid w:val="1C49964C"/>
    <w:rsid w:val="1C5179CD"/>
    <w:rsid w:val="1C600E3D"/>
    <w:rsid w:val="1C6DD3F0"/>
    <w:rsid w:val="1C72DE5A"/>
    <w:rsid w:val="1C8017B4"/>
    <w:rsid w:val="1CA04AD4"/>
    <w:rsid w:val="1CAC3F04"/>
    <w:rsid w:val="1CBA624D"/>
    <w:rsid w:val="1CC8817D"/>
    <w:rsid w:val="1CDB7101"/>
    <w:rsid w:val="1CDF9F62"/>
    <w:rsid w:val="1CF0320A"/>
    <w:rsid w:val="1CFB0744"/>
    <w:rsid w:val="1D00FF6A"/>
    <w:rsid w:val="1D344547"/>
    <w:rsid w:val="1D4B523B"/>
    <w:rsid w:val="1D58A0E5"/>
    <w:rsid w:val="1D785E55"/>
    <w:rsid w:val="1D8484C5"/>
    <w:rsid w:val="1D8A2DC6"/>
    <w:rsid w:val="1DA1C1A1"/>
    <w:rsid w:val="1DA31C6F"/>
    <w:rsid w:val="1DA8222C"/>
    <w:rsid w:val="1DADB9E6"/>
    <w:rsid w:val="1DB6F48B"/>
    <w:rsid w:val="1DBCDDDA"/>
    <w:rsid w:val="1DC5FD92"/>
    <w:rsid w:val="1DC79848"/>
    <w:rsid w:val="1DD9A68B"/>
    <w:rsid w:val="1DF4FD25"/>
    <w:rsid w:val="1DF5AEAA"/>
    <w:rsid w:val="1DF900DC"/>
    <w:rsid w:val="1DFAC48A"/>
    <w:rsid w:val="1DFC8927"/>
    <w:rsid w:val="1E044766"/>
    <w:rsid w:val="1E1BC19B"/>
    <w:rsid w:val="1E21C436"/>
    <w:rsid w:val="1E24D187"/>
    <w:rsid w:val="1E2B6700"/>
    <w:rsid w:val="1E2DE62D"/>
    <w:rsid w:val="1E322567"/>
    <w:rsid w:val="1E45CF10"/>
    <w:rsid w:val="1E7078B0"/>
    <w:rsid w:val="1E714EE8"/>
    <w:rsid w:val="1E7F072B"/>
    <w:rsid w:val="1E81214B"/>
    <w:rsid w:val="1E98DB35"/>
    <w:rsid w:val="1EA5A836"/>
    <w:rsid w:val="1EA892A7"/>
    <w:rsid w:val="1EB75203"/>
    <w:rsid w:val="1EC7AF25"/>
    <w:rsid w:val="1ED4B3D8"/>
    <w:rsid w:val="1EDF9D73"/>
    <w:rsid w:val="1EEB3038"/>
    <w:rsid w:val="1F002661"/>
    <w:rsid w:val="1F00E33F"/>
    <w:rsid w:val="1F072924"/>
    <w:rsid w:val="1F07405A"/>
    <w:rsid w:val="1F099339"/>
    <w:rsid w:val="1F0B9DB9"/>
    <w:rsid w:val="1F0E9501"/>
    <w:rsid w:val="1F133F74"/>
    <w:rsid w:val="1F2C849E"/>
    <w:rsid w:val="1F330543"/>
    <w:rsid w:val="1F4A52B0"/>
    <w:rsid w:val="1F67394E"/>
    <w:rsid w:val="1F768333"/>
    <w:rsid w:val="1F82D7C7"/>
    <w:rsid w:val="1F90F8BF"/>
    <w:rsid w:val="1FA18770"/>
    <w:rsid w:val="1FAD9C08"/>
    <w:rsid w:val="1FB8424A"/>
    <w:rsid w:val="1FBF4514"/>
    <w:rsid w:val="1FD1C41C"/>
    <w:rsid w:val="1FE19F71"/>
    <w:rsid w:val="20131CD7"/>
    <w:rsid w:val="203D764D"/>
    <w:rsid w:val="20430DA8"/>
    <w:rsid w:val="2050E865"/>
    <w:rsid w:val="2066D0B1"/>
    <w:rsid w:val="2074EFFC"/>
    <w:rsid w:val="20752A73"/>
    <w:rsid w:val="2077C725"/>
    <w:rsid w:val="209723C0"/>
    <w:rsid w:val="209CF0F4"/>
    <w:rsid w:val="209D2B59"/>
    <w:rsid w:val="20B9E169"/>
    <w:rsid w:val="20C202D1"/>
    <w:rsid w:val="20C978E3"/>
    <w:rsid w:val="20D608E8"/>
    <w:rsid w:val="20D96776"/>
    <w:rsid w:val="20E0A942"/>
    <w:rsid w:val="20E1D796"/>
    <w:rsid w:val="20EFB761"/>
    <w:rsid w:val="20FAD370"/>
    <w:rsid w:val="2116CFB7"/>
    <w:rsid w:val="2118899E"/>
    <w:rsid w:val="2137848D"/>
    <w:rsid w:val="21403C9B"/>
    <w:rsid w:val="2165B52F"/>
    <w:rsid w:val="217D8CD1"/>
    <w:rsid w:val="2189F526"/>
    <w:rsid w:val="218C44B9"/>
    <w:rsid w:val="21992CC9"/>
    <w:rsid w:val="21A15AA2"/>
    <w:rsid w:val="21A56D16"/>
    <w:rsid w:val="21C509DA"/>
    <w:rsid w:val="21CEA30F"/>
    <w:rsid w:val="21DF9777"/>
    <w:rsid w:val="21E58AF8"/>
    <w:rsid w:val="21F4E605"/>
    <w:rsid w:val="221C16C9"/>
    <w:rsid w:val="2255234A"/>
    <w:rsid w:val="2259B961"/>
    <w:rsid w:val="226E26F9"/>
    <w:rsid w:val="227537D7"/>
    <w:rsid w:val="228365AF"/>
    <w:rsid w:val="2296A3D1"/>
    <w:rsid w:val="22ADAD46"/>
    <w:rsid w:val="22AE3A26"/>
    <w:rsid w:val="22B047B8"/>
    <w:rsid w:val="22C0BB51"/>
    <w:rsid w:val="22D8F587"/>
    <w:rsid w:val="22D9D62C"/>
    <w:rsid w:val="22DA34B5"/>
    <w:rsid w:val="22E4354F"/>
    <w:rsid w:val="22EA3448"/>
    <w:rsid w:val="22F53559"/>
    <w:rsid w:val="230CC975"/>
    <w:rsid w:val="230EBAEB"/>
    <w:rsid w:val="231425E8"/>
    <w:rsid w:val="232DE4E3"/>
    <w:rsid w:val="23367E99"/>
    <w:rsid w:val="233753D6"/>
    <w:rsid w:val="233D7643"/>
    <w:rsid w:val="23450CBD"/>
    <w:rsid w:val="23450CBD"/>
    <w:rsid w:val="2355CA81"/>
    <w:rsid w:val="2356CC47"/>
    <w:rsid w:val="23587FC9"/>
    <w:rsid w:val="235D0832"/>
    <w:rsid w:val="235D791D"/>
    <w:rsid w:val="2369E888"/>
    <w:rsid w:val="2398DB3D"/>
    <w:rsid w:val="23A4C938"/>
    <w:rsid w:val="23B29587"/>
    <w:rsid w:val="23B95FD2"/>
    <w:rsid w:val="23BF4976"/>
    <w:rsid w:val="23C84BDE"/>
    <w:rsid w:val="23D21F83"/>
    <w:rsid w:val="23D3B0F3"/>
    <w:rsid w:val="23E11BD2"/>
    <w:rsid w:val="23F87297"/>
    <w:rsid w:val="24078CEB"/>
    <w:rsid w:val="240AF3C7"/>
    <w:rsid w:val="240CB6C2"/>
    <w:rsid w:val="241042F9"/>
    <w:rsid w:val="2420F78E"/>
    <w:rsid w:val="2426D34C"/>
    <w:rsid w:val="242B85F4"/>
    <w:rsid w:val="2454D283"/>
    <w:rsid w:val="24729094"/>
    <w:rsid w:val="247B1D0B"/>
    <w:rsid w:val="247B3F77"/>
    <w:rsid w:val="24A67170"/>
    <w:rsid w:val="24A7C974"/>
    <w:rsid w:val="24C20BD8"/>
    <w:rsid w:val="24D39362"/>
    <w:rsid w:val="24E77F9C"/>
    <w:rsid w:val="24ECF889"/>
    <w:rsid w:val="24ECF889"/>
    <w:rsid w:val="24EF1943"/>
    <w:rsid w:val="24F10B36"/>
    <w:rsid w:val="24FB43EF"/>
    <w:rsid w:val="2518CEBE"/>
    <w:rsid w:val="251D4D80"/>
    <w:rsid w:val="252E59C9"/>
    <w:rsid w:val="252ECA7A"/>
    <w:rsid w:val="2539D8F1"/>
    <w:rsid w:val="253EEA20"/>
    <w:rsid w:val="254B2EC2"/>
    <w:rsid w:val="2557D0EB"/>
    <w:rsid w:val="2557D0EB"/>
    <w:rsid w:val="256381E3"/>
    <w:rsid w:val="258EDDAB"/>
    <w:rsid w:val="25960256"/>
    <w:rsid w:val="25CB21E0"/>
    <w:rsid w:val="25E1A378"/>
    <w:rsid w:val="25E2C74B"/>
    <w:rsid w:val="25F7EC08"/>
    <w:rsid w:val="25FD3DA1"/>
    <w:rsid w:val="26225A8A"/>
    <w:rsid w:val="2630038C"/>
    <w:rsid w:val="264241D1"/>
    <w:rsid w:val="264263C5"/>
    <w:rsid w:val="264383B0"/>
    <w:rsid w:val="265B2BDD"/>
    <w:rsid w:val="265D6649"/>
    <w:rsid w:val="26651E75"/>
    <w:rsid w:val="2669BD39"/>
    <w:rsid w:val="266F4B20"/>
    <w:rsid w:val="2674EB89"/>
    <w:rsid w:val="2675C245"/>
    <w:rsid w:val="2677767F"/>
    <w:rsid w:val="267A4A27"/>
    <w:rsid w:val="268A0835"/>
    <w:rsid w:val="2691B972"/>
    <w:rsid w:val="26929AF8"/>
    <w:rsid w:val="26978A77"/>
    <w:rsid w:val="26B49F1F"/>
    <w:rsid w:val="26BAF80E"/>
    <w:rsid w:val="26C5B71B"/>
    <w:rsid w:val="26C9267C"/>
    <w:rsid w:val="26D2EEC9"/>
    <w:rsid w:val="26F26E9B"/>
    <w:rsid w:val="27168463"/>
    <w:rsid w:val="27279412"/>
    <w:rsid w:val="27356411"/>
    <w:rsid w:val="273F0866"/>
    <w:rsid w:val="27403616"/>
    <w:rsid w:val="275E3A25"/>
    <w:rsid w:val="275FBB17"/>
    <w:rsid w:val="27615B03"/>
    <w:rsid w:val="276ECFB9"/>
    <w:rsid w:val="277FDBE6"/>
    <w:rsid w:val="279D0345"/>
    <w:rsid w:val="27A22D18"/>
    <w:rsid w:val="27A63237"/>
    <w:rsid w:val="27A945CC"/>
    <w:rsid w:val="27B5A736"/>
    <w:rsid w:val="27C056E4"/>
    <w:rsid w:val="27C29255"/>
    <w:rsid w:val="27C9B149"/>
    <w:rsid w:val="27D8620F"/>
    <w:rsid w:val="27EE494D"/>
    <w:rsid w:val="28015606"/>
    <w:rsid w:val="280AC4F9"/>
    <w:rsid w:val="2816A53C"/>
    <w:rsid w:val="28183DB8"/>
    <w:rsid w:val="282E6B59"/>
    <w:rsid w:val="2845F7AD"/>
    <w:rsid w:val="28485F1F"/>
    <w:rsid w:val="284FB821"/>
    <w:rsid w:val="287F7D46"/>
    <w:rsid w:val="288EF111"/>
    <w:rsid w:val="289B538C"/>
    <w:rsid w:val="28A3858E"/>
    <w:rsid w:val="28B2242C"/>
    <w:rsid w:val="28C67682"/>
    <w:rsid w:val="28D40316"/>
    <w:rsid w:val="28FFC9C0"/>
    <w:rsid w:val="28FFE6F4"/>
    <w:rsid w:val="291E1927"/>
    <w:rsid w:val="2923F34C"/>
    <w:rsid w:val="2925E795"/>
    <w:rsid w:val="292C3BE3"/>
    <w:rsid w:val="29346847"/>
    <w:rsid w:val="2938D3A6"/>
    <w:rsid w:val="293A85A2"/>
    <w:rsid w:val="293C02FA"/>
    <w:rsid w:val="29454005"/>
    <w:rsid w:val="29491A41"/>
    <w:rsid w:val="297E856E"/>
    <w:rsid w:val="297E856E"/>
    <w:rsid w:val="2980E6F6"/>
    <w:rsid w:val="298255B4"/>
    <w:rsid w:val="29970FD6"/>
    <w:rsid w:val="299764FD"/>
    <w:rsid w:val="29AF1AB2"/>
    <w:rsid w:val="29BA9B0E"/>
    <w:rsid w:val="29C255D1"/>
    <w:rsid w:val="29CE895B"/>
    <w:rsid w:val="29EE8C39"/>
    <w:rsid w:val="2A0530FC"/>
    <w:rsid w:val="2A107E20"/>
    <w:rsid w:val="2A1F706E"/>
    <w:rsid w:val="2A29DA1A"/>
    <w:rsid w:val="2A29DA1A"/>
    <w:rsid w:val="2A4AE863"/>
    <w:rsid w:val="2A527E14"/>
    <w:rsid w:val="2A527E14"/>
    <w:rsid w:val="2A59E68E"/>
    <w:rsid w:val="2A5A1C23"/>
    <w:rsid w:val="2A5F6417"/>
    <w:rsid w:val="2A6737A3"/>
    <w:rsid w:val="2A774A46"/>
    <w:rsid w:val="2A78081C"/>
    <w:rsid w:val="2A791C1C"/>
    <w:rsid w:val="2A7CE6B0"/>
    <w:rsid w:val="2A85804D"/>
    <w:rsid w:val="2A9EEDDA"/>
    <w:rsid w:val="2AAFE4E9"/>
    <w:rsid w:val="2AC62C05"/>
    <w:rsid w:val="2ACC4F52"/>
    <w:rsid w:val="2ADABDE3"/>
    <w:rsid w:val="2ADC2545"/>
    <w:rsid w:val="2AE211D4"/>
    <w:rsid w:val="2AEA9A32"/>
    <w:rsid w:val="2AF237B1"/>
    <w:rsid w:val="2AF34149"/>
    <w:rsid w:val="2B0E3C69"/>
    <w:rsid w:val="2B0E69E0"/>
    <w:rsid w:val="2B32083B"/>
    <w:rsid w:val="2B3F448C"/>
    <w:rsid w:val="2B4DFBDD"/>
    <w:rsid w:val="2B6C7BF3"/>
    <w:rsid w:val="2B77720C"/>
    <w:rsid w:val="2B7D04B7"/>
    <w:rsid w:val="2B7DA7E7"/>
    <w:rsid w:val="2BA88923"/>
    <w:rsid w:val="2BAEDDD4"/>
    <w:rsid w:val="2BB317C1"/>
    <w:rsid w:val="2BB336E0"/>
    <w:rsid w:val="2BC471B7"/>
    <w:rsid w:val="2BD0ECF7"/>
    <w:rsid w:val="2BEDCB80"/>
    <w:rsid w:val="2BEE4E75"/>
    <w:rsid w:val="2BEE4E75"/>
    <w:rsid w:val="2BF8C1F2"/>
    <w:rsid w:val="2C048196"/>
    <w:rsid w:val="2C1653B3"/>
    <w:rsid w:val="2C399BE8"/>
    <w:rsid w:val="2C3D3283"/>
    <w:rsid w:val="2C4A53DF"/>
    <w:rsid w:val="2C4EE1E7"/>
    <w:rsid w:val="2C5068D8"/>
    <w:rsid w:val="2C50F516"/>
    <w:rsid w:val="2C5137A0"/>
    <w:rsid w:val="2C524A29"/>
    <w:rsid w:val="2C565AE0"/>
    <w:rsid w:val="2C5662C0"/>
    <w:rsid w:val="2C618BDD"/>
    <w:rsid w:val="2C6F45B5"/>
    <w:rsid w:val="2C8C97EE"/>
    <w:rsid w:val="2CC3D2B2"/>
    <w:rsid w:val="2CD52667"/>
    <w:rsid w:val="2CDD6F40"/>
    <w:rsid w:val="2CF23BD0"/>
    <w:rsid w:val="2CF4BD1C"/>
    <w:rsid w:val="2CF4FB5B"/>
    <w:rsid w:val="2CFBFCA9"/>
    <w:rsid w:val="2D0E8D8A"/>
    <w:rsid w:val="2D13D711"/>
    <w:rsid w:val="2D24E22E"/>
    <w:rsid w:val="2D2587B7"/>
    <w:rsid w:val="2D262CFB"/>
    <w:rsid w:val="2D3A1B98"/>
    <w:rsid w:val="2D4E362C"/>
    <w:rsid w:val="2D4F7AA1"/>
    <w:rsid w:val="2D52A207"/>
    <w:rsid w:val="2D5DCC53"/>
    <w:rsid w:val="2D603714"/>
    <w:rsid w:val="2D60DB21"/>
    <w:rsid w:val="2D6E0DB3"/>
    <w:rsid w:val="2D729B45"/>
    <w:rsid w:val="2D731DC7"/>
    <w:rsid w:val="2D7CF9FE"/>
    <w:rsid w:val="2D9E6735"/>
    <w:rsid w:val="2D9E6735"/>
    <w:rsid w:val="2DA19B3C"/>
    <w:rsid w:val="2DB66F15"/>
    <w:rsid w:val="2DBA53A6"/>
    <w:rsid w:val="2DBBC4D0"/>
    <w:rsid w:val="2DC7668F"/>
    <w:rsid w:val="2DDD2E4F"/>
    <w:rsid w:val="2DDE47DC"/>
    <w:rsid w:val="2DEAC7B7"/>
    <w:rsid w:val="2E03866E"/>
    <w:rsid w:val="2E09C013"/>
    <w:rsid w:val="2E25BA93"/>
    <w:rsid w:val="2E2DE8C6"/>
    <w:rsid w:val="2E342B59"/>
    <w:rsid w:val="2E36C837"/>
    <w:rsid w:val="2E6F5969"/>
    <w:rsid w:val="2E7B8A09"/>
    <w:rsid w:val="2E83B65D"/>
    <w:rsid w:val="2E87A722"/>
    <w:rsid w:val="2EC16F25"/>
    <w:rsid w:val="2EDE088E"/>
    <w:rsid w:val="2EEA068D"/>
    <w:rsid w:val="2EEEBECA"/>
    <w:rsid w:val="2EF7A66A"/>
    <w:rsid w:val="2F164A8A"/>
    <w:rsid w:val="2F219301"/>
    <w:rsid w:val="2F2AED85"/>
    <w:rsid w:val="2F464011"/>
    <w:rsid w:val="2F51F622"/>
    <w:rsid w:val="2F556346"/>
    <w:rsid w:val="2F55FCE4"/>
    <w:rsid w:val="2F652834"/>
    <w:rsid w:val="2F707835"/>
    <w:rsid w:val="2F920D19"/>
    <w:rsid w:val="2F9C2456"/>
    <w:rsid w:val="2FC69F69"/>
    <w:rsid w:val="2FD20C33"/>
    <w:rsid w:val="2FD2E664"/>
    <w:rsid w:val="2FD8ED91"/>
    <w:rsid w:val="2FEB866A"/>
    <w:rsid w:val="2FF5EBF4"/>
    <w:rsid w:val="3027F653"/>
    <w:rsid w:val="302EFF3B"/>
    <w:rsid w:val="3044BD50"/>
    <w:rsid w:val="3053429C"/>
    <w:rsid w:val="3077863E"/>
    <w:rsid w:val="3079D8EF"/>
    <w:rsid w:val="3086AD61"/>
    <w:rsid w:val="30889065"/>
    <w:rsid w:val="30952A9A"/>
    <w:rsid w:val="30CB23CE"/>
    <w:rsid w:val="30D453DC"/>
    <w:rsid w:val="30F0E09F"/>
    <w:rsid w:val="3102702A"/>
    <w:rsid w:val="311077EF"/>
    <w:rsid w:val="3112CE93"/>
    <w:rsid w:val="31347AF6"/>
    <w:rsid w:val="3136C4A9"/>
    <w:rsid w:val="313AC8A3"/>
    <w:rsid w:val="31600911"/>
    <w:rsid w:val="316EB26A"/>
    <w:rsid w:val="31806137"/>
    <w:rsid w:val="3184F478"/>
    <w:rsid w:val="3187AD8A"/>
    <w:rsid w:val="31909BFA"/>
    <w:rsid w:val="319A5CC4"/>
    <w:rsid w:val="31AA4AE6"/>
    <w:rsid w:val="31B25334"/>
    <w:rsid w:val="31CB7B91"/>
    <w:rsid w:val="31CB7B91"/>
    <w:rsid w:val="31CC1275"/>
    <w:rsid w:val="31D6CE29"/>
    <w:rsid w:val="31E59A19"/>
    <w:rsid w:val="31F30307"/>
    <w:rsid w:val="31F6B72C"/>
    <w:rsid w:val="3229596B"/>
    <w:rsid w:val="32341D9B"/>
    <w:rsid w:val="3234EBFF"/>
    <w:rsid w:val="323B170E"/>
    <w:rsid w:val="3241CEAA"/>
    <w:rsid w:val="32468047"/>
    <w:rsid w:val="32517B8B"/>
    <w:rsid w:val="32690A31"/>
    <w:rsid w:val="3273C31A"/>
    <w:rsid w:val="3281226C"/>
    <w:rsid w:val="328611A3"/>
    <w:rsid w:val="3292423C"/>
    <w:rsid w:val="3294753F"/>
    <w:rsid w:val="32AB6DEF"/>
    <w:rsid w:val="32AF53D3"/>
    <w:rsid w:val="32B430B4"/>
    <w:rsid w:val="32C5FF82"/>
    <w:rsid w:val="32CD1CF4"/>
    <w:rsid w:val="32E3F28E"/>
    <w:rsid w:val="32E860EA"/>
    <w:rsid w:val="32F15EC9"/>
    <w:rsid w:val="32FB30E7"/>
    <w:rsid w:val="3332DEEF"/>
    <w:rsid w:val="3333F0C2"/>
    <w:rsid w:val="33443B62"/>
    <w:rsid w:val="334FC2F9"/>
    <w:rsid w:val="335922B0"/>
    <w:rsid w:val="3359301C"/>
    <w:rsid w:val="335A039F"/>
    <w:rsid w:val="335B0F10"/>
    <w:rsid w:val="335E09AC"/>
    <w:rsid w:val="3364D102"/>
    <w:rsid w:val="336CF71A"/>
    <w:rsid w:val="33926EA0"/>
    <w:rsid w:val="3393ACD4"/>
    <w:rsid w:val="33989D89"/>
    <w:rsid w:val="33B02B23"/>
    <w:rsid w:val="33B8950E"/>
    <w:rsid w:val="33BE48C5"/>
    <w:rsid w:val="33D38924"/>
    <w:rsid w:val="34139B12"/>
    <w:rsid w:val="3414CAFB"/>
    <w:rsid w:val="34257B51"/>
    <w:rsid w:val="3428F55B"/>
    <w:rsid w:val="342DC690"/>
    <w:rsid w:val="343043A0"/>
    <w:rsid w:val="343043A0"/>
    <w:rsid w:val="34318105"/>
    <w:rsid w:val="3446B5DC"/>
    <w:rsid w:val="3454550E"/>
    <w:rsid w:val="346C3FD7"/>
    <w:rsid w:val="3481E839"/>
    <w:rsid w:val="3483017E"/>
    <w:rsid w:val="34A72815"/>
    <w:rsid w:val="34B6394C"/>
    <w:rsid w:val="34BC0F1B"/>
    <w:rsid w:val="34CA0D33"/>
    <w:rsid w:val="34D41AEE"/>
    <w:rsid w:val="3508B000"/>
    <w:rsid w:val="350E5D8C"/>
    <w:rsid w:val="352BD083"/>
    <w:rsid w:val="352FF4D2"/>
    <w:rsid w:val="35309C57"/>
    <w:rsid w:val="35349AEB"/>
    <w:rsid w:val="353D2A1E"/>
    <w:rsid w:val="35550401"/>
    <w:rsid w:val="356E9F19"/>
    <w:rsid w:val="3584B8C8"/>
    <w:rsid w:val="3586C058"/>
    <w:rsid w:val="35888C3E"/>
    <w:rsid w:val="3593BDDB"/>
    <w:rsid w:val="3597A54E"/>
    <w:rsid w:val="35B147D2"/>
    <w:rsid w:val="35BC6576"/>
    <w:rsid w:val="35BE47C1"/>
    <w:rsid w:val="35BE70E1"/>
    <w:rsid w:val="35D07894"/>
    <w:rsid w:val="35D9D5D8"/>
    <w:rsid w:val="35DF070F"/>
    <w:rsid w:val="35F2AA5E"/>
    <w:rsid w:val="360D78C5"/>
    <w:rsid w:val="362CFC2C"/>
    <w:rsid w:val="36410D05"/>
    <w:rsid w:val="3679B036"/>
    <w:rsid w:val="3679B036"/>
    <w:rsid w:val="368D63DA"/>
    <w:rsid w:val="368F0203"/>
    <w:rsid w:val="36921978"/>
    <w:rsid w:val="36A1A4A2"/>
    <w:rsid w:val="36A5D490"/>
    <w:rsid w:val="36ADCE9E"/>
    <w:rsid w:val="36AFAEC1"/>
    <w:rsid w:val="36C531B4"/>
    <w:rsid w:val="36C71123"/>
    <w:rsid w:val="36E3817C"/>
    <w:rsid w:val="37085D22"/>
    <w:rsid w:val="37085D22"/>
    <w:rsid w:val="3708BB71"/>
    <w:rsid w:val="371F44F8"/>
    <w:rsid w:val="374529D5"/>
    <w:rsid w:val="3756AD90"/>
    <w:rsid w:val="37584587"/>
    <w:rsid w:val="3793CFA0"/>
    <w:rsid w:val="379797EB"/>
    <w:rsid w:val="37A50C3B"/>
    <w:rsid w:val="37B43640"/>
    <w:rsid w:val="37C5981A"/>
    <w:rsid w:val="37C69D39"/>
    <w:rsid w:val="37CC5AA4"/>
    <w:rsid w:val="37E058CA"/>
    <w:rsid w:val="37EA5A9F"/>
    <w:rsid w:val="38122380"/>
    <w:rsid w:val="382AD264"/>
    <w:rsid w:val="382C2347"/>
    <w:rsid w:val="382C41B4"/>
    <w:rsid w:val="382E3BF7"/>
    <w:rsid w:val="383F93D1"/>
    <w:rsid w:val="384C7CA9"/>
    <w:rsid w:val="3858E6C8"/>
    <w:rsid w:val="38626FF4"/>
    <w:rsid w:val="389BE80C"/>
    <w:rsid w:val="38A75FBC"/>
    <w:rsid w:val="38A93267"/>
    <w:rsid w:val="38AEE54D"/>
    <w:rsid w:val="38DC8484"/>
    <w:rsid w:val="38E0FA36"/>
    <w:rsid w:val="38F08043"/>
    <w:rsid w:val="3912DC78"/>
    <w:rsid w:val="3920C1FC"/>
    <w:rsid w:val="3935102D"/>
    <w:rsid w:val="393ADC5D"/>
    <w:rsid w:val="396961D4"/>
    <w:rsid w:val="396CC63D"/>
    <w:rsid w:val="396E5E0C"/>
    <w:rsid w:val="397AB491"/>
    <w:rsid w:val="398222A2"/>
    <w:rsid w:val="3986E476"/>
    <w:rsid w:val="3989E89E"/>
    <w:rsid w:val="399FFA5A"/>
    <w:rsid w:val="39BCB924"/>
    <w:rsid w:val="39BD6519"/>
    <w:rsid w:val="39D6713D"/>
    <w:rsid w:val="39E61949"/>
    <w:rsid w:val="3A1159C2"/>
    <w:rsid w:val="3A1C7395"/>
    <w:rsid w:val="3A22EA3A"/>
    <w:rsid w:val="3A291FB1"/>
    <w:rsid w:val="3A2F5EBB"/>
    <w:rsid w:val="3A39E392"/>
    <w:rsid w:val="3A47AFCF"/>
    <w:rsid w:val="3A4F77C6"/>
    <w:rsid w:val="3A6BD4E9"/>
    <w:rsid w:val="3A7AA0DD"/>
    <w:rsid w:val="3A85E645"/>
    <w:rsid w:val="3A89A990"/>
    <w:rsid w:val="3A8A0290"/>
    <w:rsid w:val="3A94C049"/>
    <w:rsid w:val="3A997FCA"/>
    <w:rsid w:val="3AAD1DA1"/>
    <w:rsid w:val="3AC2F807"/>
    <w:rsid w:val="3AD460C2"/>
    <w:rsid w:val="3AE0B236"/>
    <w:rsid w:val="3AF0FE85"/>
    <w:rsid w:val="3AF64031"/>
    <w:rsid w:val="3AFE2DB7"/>
    <w:rsid w:val="3B0C404D"/>
    <w:rsid w:val="3B10F51B"/>
    <w:rsid w:val="3B112A77"/>
    <w:rsid w:val="3B11E6A8"/>
    <w:rsid w:val="3B122B15"/>
    <w:rsid w:val="3B2FB8DA"/>
    <w:rsid w:val="3B328114"/>
    <w:rsid w:val="3B345446"/>
    <w:rsid w:val="3B406056"/>
    <w:rsid w:val="3B475C54"/>
    <w:rsid w:val="3B52C47A"/>
    <w:rsid w:val="3B706C06"/>
    <w:rsid w:val="3B70A182"/>
    <w:rsid w:val="3B725DD7"/>
    <w:rsid w:val="3B7A4E15"/>
    <w:rsid w:val="3B7EAE52"/>
    <w:rsid w:val="3B891431"/>
    <w:rsid w:val="3B9170F3"/>
    <w:rsid w:val="3B97630B"/>
    <w:rsid w:val="3BAE38EF"/>
    <w:rsid w:val="3BDA9581"/>
    <w:rsid w:val="3BE40267"/>
    <w:rsid w:val="3BE68A0D"/>
    <w:rsid w:val="3BE8D101"/>
    <w:rsid w:val="3C07E646"/>
    <w:rsid w:val="3C2195CC"/>
    <w:rsid w:val="3C3D045A"/>
    <w:rsid w:val="3C3ED9A7"/>
    <w:rsid w:val="3C575ED5"/>
    <w:rsid w:val="3C5E6B03"/>
    <w:rsid w:val="3C6A5B65"/>
    <w:rsid w:val="3C6B7BD0"/>
    <w:rsid w:val="3C73990A"/>
    <w:rsid w:val="3C7A00E6"/>
    <w:rsid w:val="3C89E69E"/>
    <w:rsid w:val="3C963C45"/>
    <w:rsid w:val="3C9F257C"/>
    <w:rsid w:val="3CAED332"/>
    <w:rsid w:val="3CB69E1E"/>
    <w:rsid w:val="3CBD3DBA"/>
    <w:rsid w:val="3CBECB7D"/>
    <w:rsid w:val="3CBF252F"/>
    <w:rsid w:val="3CC66C32"/>
    <w:rsid w:val="3CC958AD"/>
    <w:rsid w:val="3CDA8366"/>
    <w:rsid w:val="3CE0CCD1"/>
    <w:rsid w:val="3CF15A07"/>
    <w:rsid w:val="3CF91E94"/>
    <w:rsid w:val="3CFABAFF"/>
    <w:rsid w:val="3D1A8724"/>
    <w:rsid w:val="3D2671DD"/>
    <w:rsid w:val="3D38AB9E"/>
    <w:rsid w:val="3D4294F6"/>
    <w:rsid w:val="3D5212C1"/>
    <w:rsid w:val="3D57DF5B"/>
    <w:rsid w:val="3D661B59"/>
    <w:rsid w:val="3D67EFB4"/>
    <w:rsid w:val="3D6FCE79"/>
    <w:rsid w:val="3D6FCE79"/>
    <w:rsid w:val="3D8D4F6F"/>
    <w:rsid w:val="3DC6898F"/>
    <w:rsid w:val="3DCFE758"/>
    <w:rsid w:val="3DDC3E89"/>
    <w:rsid w:val="3DF266D3"/>
    <w:rsid w:val="3E02F3E2"/>
    <w:rsid w:val="3E09D4D6"/>
    <w:rsid w:val="3E0DDBC1"/>
    <w:rsid w:val="3E1852F8"/>
    <w:rsid w:val="3E290663"/>
    <w:rsid w:val="3E526E7F"/>
    <w:rsid w:val="3E620289"/>
    <w:rsid w:val="3E623C93"/>
    <w:rsid w:val="3E6762B3"/>
    <w:rsid w:val="3E69D871"/>
    <w:rsid w:val="3E7510E1"/>
    <w:rsid w:val="3E7629B6"/>
    <w:rsid w:val="3E7FFB7A"/>
    <w:rsid w:val="3E82A75B"/>
    <w:rsid w:val="3EC6A5EB"/>
    <w:rsid w:val="3ED06F94"/>
    <w:rsid w:val="3EEF41DC"/>
    <w:rsid w:val="3EF75E1E"/>
    <w:rsid w:val="3EFF6E3F"/>
    <w:rsid w:val="3EFF6E3F"/>
    <w:rsid w:val="3F2F8236"/>
    <w:rsid w:val="3F37F457"/>
    <w:rsid w:val="3F4A2E10"/>
    <w:rsid w:val="3F5D6399"/>
    <w:rsid w:val="3F614CC4"/>
    <w:rsid w:val="3F6BD6B3"/>
    <w:rsid w:val="3F743557"/>
    <w:rsid w:val="3F8ED11A"/>
    <w:rsid w:val="3FA85F03"/>
    <w:rsid w:val="3FC73E02"/>
    <w:rsid w:val="3FCA3174"/>
    <w:rsid w:val="3FCC1902"/>
    <w:rsid w:val="3FCE6E60"/>
    <w:rsid w:val="3FD2C1C1"/>
    <w:rsid w:val="3FFAA24C"/>
    <w:rsid w:val="3FFDFABA"/>
    <w:rsid w:val="4009329F"/>
    <w:rsid w:val="400AE31E"/>
    <w:rsid w:val="400BD89C"/>
    <w:rsid w:val="40137095"/>
    <w:rsid w:val="401471FE"/>
    <w:rsid w:val="4020AB64"/>
    <w:rsid w:val="402D19A8"/>
    <w:rsid w:val="4040742D"/>
    <w:rsid w:val="4066C707"/>
    <w:rsid w:val="406CCA3E"/>
    <w:rsid w:val="406DC29B"/>
    <w:rsid w:val="40711C1F"/>
    <w:rsid w:val="40A623A8"/>
    <w:rsid w:val="40AAB855"/>
    <w:rsid w:val="40B91B7B"/>
    <w:rsid w:val="40C67232"/>
    <w:rsid w:val="40D921D3"/>
    <w:rsid w:val="40D9E277"/>
    <w:rsid w:val="40E4FF8F"/>
    <w:rsid w:val="41144E25"/>
    <w:rsid w:val="413A2460"/>
    <w:rsid w:val="415D57C1"/>
    <w:rsid w:val="416459DA"/>
    <w:rsid w:val="416518D5"/>
    <w:rsid w:val="416E8740"/>
    <w:rsid w:val="4189DD6B"/>
    <w:rsid w:val="419B3DE6"/>
    <w:rsid w:val="41A71041"/>
    <w:rsid w:val="41B3B9AA"/>
    <w:rsid w:val="41C7FE2A"/>
    <w:rsid w:val="41E32252"/>
    <w:rsid w:val="41E4B63A"/>
    <w:rsid w:val="41E6FE0F"/>
    <w:rsid w:val="4204A1E9"/>
    <w:rsid w:val="421A376E"/>
    <w:rsid w:val="422BFA3F"/>
    <w:rsid w:val="422CED84"/>
    <w:rsid w:val="422E3626"/>
    <w:rsid w:val="422FC08D"/>
    <w:rsid w:val="4248444E"/>
    <w:rsid w:val="424B74C5"/>
    <w:rsid w:val="4250BBBB"/>
    <w:rsid w:val="4290A5E0"/>
    <w:rsid w:val="4294779E"/>
    <w:rsid w:val="42A03D89"/>
    <w:rsid w:val="42A12622"/>
    <w:rsid w:val="42AB9249"/>
    <w:rsid w:val="42E553AD"/>
    <w:rsid w:val="42FABC69"/>
    <w:rsid w:val="4304772C"/>
    <w:rsid w:val="43048FD2"/>
    <w:rsid w:val="430667B0"/>
    <w:rsid w:val="430C0B91"/>
    <w:rsid w:val="431336C4"/>
    <w:rsid w:val="432C5F21"/>
    <w:rsid w:val="432ED053"/>
    <w:rsid w:val="433AE1B8"/>
    <w:rsid w:val="4366CC7D"/>
    <w:rsid w:val="436FBD68"/>
    <w:rsid w:val="4388B76C"/>
    <w:rsid w:val="4388E9D9"/>
    <w:rsid w:val="4391137E"/>
    <w:rsid w:val="43947A3D"/>
    <w:rsid w:val="43BA2134"/>
    <w:rsid w:val="43D0133E"/>
    <w:rsid w:val="43D5E59C"/>
    <w:rsid w:val="43DA5073"/>
    <w:rsid w:val="43E2EF26"/>
    <w:rsid w:val="43EB54A9"/>
    <w:rsid w:val="43ED97D1"/>
    <w:rsid w:val="43F87E75"/>
    <w:rsid w:val="43FC71D2"/>
    <w:rsid w:val="4402C1F0"/>
    <w:rsid w:val="4405C02F"/>
    <w:rsid w:val="44082EF0"/>
    <w:rsid w:val="442E8293"/>
    <w:rsid w:val="4432DC4B"/>
    <w:rsid w:val="443CF683"/>
    <w:rsid w:val="4445C453"/>
    <w:rsid w:val="444AE03D"/>
    <w:rsid w:val="4450C791"/>
    <w:rsid w:val="4451C672"/>
    <w:rsid w:val="44621AAB"/>
    <w:rsid w:val="4463841B"/>
    <w:rsid w:val="4483C241"/>
    <w:rsid w:val="448D9C42"/>
    <w:rsid w:val="448FC24F"/>
    <w:rsid w:val="449E254D"/>
    <w:rsid w:val="44CC021B"/>
    <w:rsid w:val="44D87F5A"/>
    <w:rsid w:val="44E658D9"/>
    <w:rsid w:val="44F62876"/>
    <w:rsid w:val="44F897CA"/>
    <w:rsid w:val="45091150"/>
    <w:rsid w:val="450CB5FE"/>
    <w:rsid w:val="45215B03"/>
    <w:rsid w:val="452534F1"/>
    <w:rsid w:val="45257336"/>
    <w:rsid w:val="452F6437"/>
    <w:rsid w:val="452F8120"/>
    <w:rsid w:val="453627D3"/>
    <w:rsid w:val="453FC7DB"/>
    <w:rsid w:val="4541F278"/>
    <w:rsid w:val="454581D9"/>
    <w:rsid w:val="4551C611"/>
    <w:rsid w:val="45531C50"/>
    <w:rsid w:val="45531C50"/>
    <w:rsid w:val="455ADC20"/>
    <w:rsid w:val="455F0219"/>
    <w:rsid w:val="45633ABD"/>
    <w:rsid w:val="45703539"/>
    <w:rsid w:val="4577F93D"/>
    <w:rsid w:val="459539FB"/>
    <w:rsid w:val="459984E2"/>
    <w:rsid w:val="45A1A4CD"/>
    <w:rsid w:val="45A2E6CF"/>
    <w:rsid w:val="45A484CA"/>
    <w:rsid w:val="45A56E99"/>
    <w:rsid w:val="45B0003C"/>
    <w:rsid w:val="45C6A138"/>
    <w:rsid w:val="45C76AC4"/>
    <w:rsid w:val="45EA8D3F"/>
    <w:rsid w:val="45ED02F9"/>
    <w:rsid w:val="460BCFB6"/>
    <w:rsid w:val="46107D36"/>
    <w:rsid w:val="4617A087"/>
    <w:rsid w:val="463E0872"/>
    <w:rsid w:val="46538061"/>
    <w:rsid w:val="46612133"/>
    <w:rsid w:val="466D2A95"/>
    <w:rsid w:val="467C8C04"/>
    <w:rsid w:val="468AA8B3"/>
    <w:rsid w:val="468DE551"/>
    <w:rsid w:val="46908293"/>
    <w:rsid w:val="46AB1920"/>
    <w:rsid w:val="46B54721"/>
    <w:rsid w:val="46B6EB75"/>
    <w:rsid w:val="46C9FC5D"/>
    <w:rsid w:val="46D307A0"/>
    <w:rsid w:val="46D65D73"/>
    <w:rsid w:val="46DA1E73"/>
    <w:rsid w:val="46ECBDC5"/>
    <w:rsid w:val="46EEECB1"/>
    <w:rsid w:val="46F70E83"/>
    <w:rsid w:val="46F8001A"/>
    <w:rsid w:val="46FC0BDC"/>
    <w:rsid w:val="470C139A"/>
    <w:rsid w:val="4742237D"/>
    <w:rsid w:val="47424130"/>
    <w:rsid w:val="4742FA93"/>
    <w:rsid w:val="474484F2"/>
    <w:rsid w:val="47469671"/>
    <w:rsid w:val="4765A4F0"/>
    <w:rsid w:val="478A6145"/>
    <w:rsid w:val="47AC4D97"/>
    <w:rsid w:val="47C1F245"/>
    <w:rsid w:val="47EC3761"/>
    <w:rsid w:val="47FEFF2F"/>
    <w:rsid w:val="48014521"/>
    <w:rsid w:val="485FA29B"/>
    <w:rsid w:val="486168ED"/>
    <w:rsid w:val="486DC895"/>
    <w:rsid w:val="487CA32F"/>
    <w:rsid w:val="488039B7"/>
    <w:rsid w:val="488ABD12"/>
    <w:rsid w:val="4896AB9D"/>
    <w:rsid w:val="48A97424"/>
    <w:rsid w:val="48ABE4B8"/>
    <w:rsid w:val="48B15C12"/>
    <w:rsid w:val="48CA12D0"/>
    <w:rsid w:val="48E8D32C"/>
    <w:rsid w:val="490E6542"/>
    <w:rsid w:val="4914A5FE"/>
    <w:rsid w:val="492A06DF"/>
    <w:rsid w:val="495581F9"/>
    <w:rsid w:val="495B33A9"/>
    <w:rsid w:val="495E5148"/>
    <w:rsid w:val="496EF393"/>
    <w:rsid w:val="49738E71"/>
    <w:rsid w:val="4978DBA8"/>
    <w:rsid w:val="4989DBF4"/>
    <w:rsid w:val="49948650"/>
    <w:rsid w:val="499BA0A5"/>
    <w:rsid w:val="49A260AC"/>
    <w:rsid w:val="4A0D4309"/>
    <w:rsid w:val="4A21829C"/>
    <w:rsid w:val="4A469A0E"/>
    <w:rsid w:val="4A783C25"/>
    <w:rsid w:val="4A801A40"/>
    <w:rsid w:val="4A95FC89"/>
    <w:rsid w:val="4A9C6989"/>
    <w:rsid w:val="4AA26AA2"/>
    <w:rsid w:val="4AC30119"/>
    <w:rsid w:val="4AC31DF1"/>
    <w:rsid w:val="4AC31DF1"/>
    <w:rsid w:val="4AC38E8C"/>
    <w:rsid w:val="4ADC36D1"/>
    <w:rsid w:val="4ADC4606"/>
    <w:rsid w:val="4AEF874A"/>
    <w:rsid w:val="4AF9C116"/>
    <w:rsid w:val="4AFDC7BD"/>
    <w:rsid w:val="4B165B58"/>
    <w:rsid w:val="4B1D7794"/>
    <w:rsid w:val="4B2DC518"/>
    <w:rsid w:val="4B329CF3"/>
    <w:rsid w:val="4B3C1953"/>
    <w:rsid w:val="4B3D4797"/>
    <w:rsid w:val="4B48D040"/>
    <w:rsid w:val="4B65EC11"/>
    <w:rsid w:val="4B739AF6"/>
    <w:rsid w:val="4B7736CE"/>
    <w:rsid w:val="4B8326D4"/>
    <w:rsid w:val="4B86828C"/>
    <w:rsid w:val="4B883E4A"/>
    <w:rsid w:val="4BA56957"/>
    <w:rsid w:val="4BE0F6DC"/>
    <w:rsid w:val="4BE52900"/>
    <w:rsid w:val="4BF5EE91"/>
    <w:rsid w:val="4C001B46"/>
    <w:rsid w:val="4C07C0E0"/>
    <w:rsid w:val="4C185D24"/>
    <w:rsid w:val="4C1C09B8"/>
    <w:rsid w:val="4C2B7316"/>
    <w:rsid w:val="4C330269"/>
    <w:rsid w:val="4C3796C9"/>
    <w:rsid w:val="4C570E4C"/>
    <w:rsid w:val="4C579F93"/>
    <w:rsid w:val="4C5BE96C"/>
    <w:rsid w:val="4C5EEE52"/>
    <w:rsid w:val="4C7029DC"/>
    <w:rsid w:val="4C9A98B6"/>
    <w:rsid w:val="4CAD49F6"/>
    <w:rsid w:val="4CBFF3A1"/>
    <w:rsid w:val="4CCC8CA5"/>
    <w:rsid w:val="4CDF408B"/>
    <w:rsid w:val="4D05A66D"/>
    <w:rsid w:val="4D1EADF0"/>
    <w:rsid w:val="4D1EF735"/>
    <w:rsid w:val="4D2172C7"/>
    <w:rsid w:val="4D30311D"/>
    <w:rsid w:val="4D3E4B30"/>
    <w:rsid w:val="4D45BA4C"/>
    <w:rsid w:val="4D528EEE"/>
    <w:rsid w:val="4D5408B4"/>
    <w:rsid w:val="4D805CDA"/>
    <w:rsid w:val="4D85F34F"/>
    <w:rsid w:val="4D88FF6F"/>
    <w:rsid w:val="4D9310E0"/>
    <w:rsid w:val="4D937A18"/>
    <w:rsid w:val="4DA0C31B"/>
    <w:rsid w:val="4DB86EE4"/>
    <w:rsid w:val="4DB8AE91"/>
    <w:rsid w:val="4DC2BD2B"/>
    <w:rsid w:val="4DC7175E"/>
    <w:rsid w:val="4DDB97A1"/>
    <w:rsid w:val="4DEA3A2C"/>
    <w:rsid w:val="4DFABEB3"/>
    <w:rsid w:val="4E002F6E"/>
    <w:rsid w:val="4E0B14B9"/>
    <w:rsid w:val="4E1FCFA4"/>
    <w:rsid w:val="4E254FCF"/>
    <w:rsid w:val="4E30FE61"/>
    <w:rsid w:val="4E3655BB"/>
    <w:rsid w:val="4E387068"/>
    <w:rsid w:val="4E54D105"/>
    <w:rsid w:val="4E54E448"/>
    <w:rsid w:val="4E55FA3E"/>
    <w:rsid w:val="4E5A552E"/>
    <w:rsid w:val="4E656AAE"/>
    <w:rsid w:val="4E685D06"/>
    <w:rsid w:val="4E6E40B3"/>
    <w:rsid w:val="4EBA7CE2"/>
    <w:rsid w:val="4ED02FEC"/>
    <w:rsid w:val="4EEAAE6C"/>
    <w:rsid w:val="4F13578D"/>
    <w:rsid w:val="4F1A31E9"/>
    <w:rsid w:val="4F647B1E"/>
    <w:rsid w:val="4F8CDD31"/>
    <w:rsid w:val="4F968F14"/>
    <w:rsid w:val="4F9C3965"/>
    <w:rsid w:val="4F9E371F"/>
    <w:rsid w:val="4FA7CA9E"/>
    <w:rsid w:val="4FA9CB32"/>
    <w:rsid w:val="4FB93F09"/>
    <w:rsid w:val="4FC00D77"/>
    <w:rsid w:val="4FC8E65D"/>
    <w:rsid w:val="4FCBFC70"/>
    <w:rsid w:val="4FEB050A"/>
    <w:rsid w:val="4FF0E8B7"/>
    <w:rsid w:val="4FF1D406"/>
    <w:rsid w:val="500144DB"/>
    <w:rsid w:val="50184BFB"/>
    <w:rsid w:val="5018B282"/>
    <w:rsid w:val="5018B39C"/>
    <w:rsid w:val="5023FF3C"/>
    <w:rsid w:val="5028FD75"/>
    <w:rsid w:val="502A9C2E"/>
    <w:rsid w:val="5044B68D"/>
    <w:rsid w:val="5064F765"/>
    <w:rsid w:val="506FAA6A"/>
    <w:rsid w:val="50774A5D"/>
    <w:rsid w:val="5081CCAA"/>
    <w:rsid w:val="5092BA87"/>
    <w:rsid w:val="509C558F"/>
    <w:rsid w:val="50A06FC9"/>
    <w:rsid w:val="50A25031"/>
    <w:rsid w:val="50A4E2F9"/>
    <w:rsid w:val="50B89AC2"/>
    <w:rsid w:val="50C4C276"/>
    <w:rsid w:val="50C4C8A1"/>
    <w:rsid w:val="50D43996"/>
    <w:rsid w:val="50E40D9E"/>
    <w:rsid w:val="50EFBF7F"/>
    <w:rsid w:val="51145479"/>
    <w:rsid w:val="512959A9"/>
    <w:rsid w:val="5132F516"/>
    <w:rsid w:val="5155B577"/>
    <w:rsid w:val="51660FEA"/>
    <w:rsid w:val="516C8680"/>
    <w:rsid w:val="517F7CF3"/>
    <w:rsid w:val="518022DB"/>
    <w:rsid w:val="5188A89F"/>
    <w:rsid w:val="5189FD7C"/>
    <w:rsid w:val="518CB918"/>
    <w:rsid w:val="519ED2E6"/>
    <w:rsid w:val="51AE2FD5"/>
    <w:rsid w:val="51BA5A41"/>
    <w:rsid w:val="51BF9ACF"/>
    <w:rsid w:val="51C9E89F"/>
    <w:rsid w:val="51E10254"/>
    <w:rsid w:val="51EC89D7"/>
    <w:rsid w:val="51EF003E"/>
    <w:rsid w:val="51F02994"/>
    <w:rsid w:val="51F3C91E"/>
    <w:rsid w:val="51F62CCF"/>
    <w:rsid w:val="521F7356"/>
    <w:rsid w:val="5221E29D"/>
    <w:rsid w:val="522843EC"/>
    <w:rsid w:val="5236D05F"/>
    <w:rsid w:val="52389BB3"/>
    <w:rsid w:val="524D1A53"/>
    <w:rsid w:val="52540D68"/>
    <w:rsid w:val="52540D68"/>
    <w:rsid w:val="525C7092"/>
    <w:rsid w:val="527A5241"/>
    <w:rsid w:val="5281E5D7"/>
    <w:rsid w:val="52825E4A"/>
    <w:rsid w:val="528F07A6"/>
    <w:rsid w:val="5295FE3E"/>
    <w:rsid w:val="529F82BA"/>
    <w:rsid w:val="52A10B27"/>
    <w:rsid w:val="52A38D4A"/>
    <w:rsid w:val="52A74E92"/>
    <w:rsid w:val="52B12885"/>
    <w:rsid w:val="52D3E0B2"/>
    <w:rsid w:val="52E35D21"/>
    <w:rsid w:val="52E4F624"/>
    <w:rsid w:val="52EBA2FA"/>
    <w:rsid w:val="52ED4D8D"/>
    <w:rsid w:val="530CDD87"/>
    <w:rsid w:val="531E1016"/>
    <w:rsid w:val="53211453"/>
    <w:rsid w:val="532B98FF"/>
    <w:rsid w:val="53487FA0"/>
    <w:rsid w:val="5351E433"/>
    <w:rsid w:val="535434E2"/>
    <w:rsid w:val="5382043D"/>
    <w:rsid w:val="53823393"/>
    <w:rsid w:val="5385D4D2"/>
    <w:rsid w:val="53AB0CDF"/>
    <w:rsid w:val="53B61AE4"/>
    <w:rsid w:val="53BB43B7"/>
    <w:rsid w:val="53BC2002"/>
    <w:rsid w:val="53CB7923"/>
    <w:rsid w:val="53D8846D"/>
    <w:rsid w:val="53D8B09A"/>
    <w:rsid w:val="53D9381B"/>
    <w:rsid w:val="53E8EAB4"/>
    <w:rsid w:val="53ED043D"/>
    <w:rsid w:val="53F107E7"/>
    <w:rsid w:val="53F68DA9"/>
    <w:rsid w:val="5406AA8E"/>
    <w:rsid w:val="540E7EA6"/>
    <w:rsid w:val="54252183"/>
    <w:rsid w:val="542B83B1"/>
    <w:rsid w:val="54418153"/>
    <w:rsid w:val="544D0894"/>
    <w:rsid w:val="545D5DE1"/>
    <w:rsid w:val="546B3EAB"/>
    <w:rsid w:val="547A563D"/>
    <w:rsid w:val="548FA741"/>
    <w:rsid w:val="54ACDC32"/>
    <w:rsid w:val="54B7FC4C"/>
    <w:rsid w:val="54CE7984"/>
    <w:rsid w:val="54D30EB6"/>
    <w:rsid w:val="5502F63F"/>
    <w:rsid w:val="55192DA1"/>
    <w:rsid w:val="55255F5B"/>
    <w:rsid w:val="55571418"/>
    <w:rsid w:val="55699558"/>
    <w:rsid w:val="557402E5"/>
    <w:rsid w:val="55AAFA21"/>
    <w:rsid w:val="55CAE9B0"/>
    <w:rsid w:val="55CEB00E"/>
    <w:rsid w:val="55D36B61"/>
    <w:rsid w:val="55DD81DD"/>
    <w:rsid w:val="55E8D8F5"/>
    <w:rsid w:val="56087E19"/>
    <w:rsid w:val="562442D5"/>
    <w:rsid w:val="56387BF5"/>
    <w:rsid w:val="5645D995"/>
    <w:rsid w:val="565125D9"/>
    <w:rsid w:val="565799C8"/>
    <w:rsid w:val="56590DC3"/>
    <w:rsid w:val="565BF88A"/>
    <w:rsid w:val="566D6E55"/>
    <w:rsid w:val="567A23AD"/>
    <w:rsid w:val="5687F520"/>
    <w:rsid w:val="56973E9D"/>
    <w:rsid w:val="56AB9E7A"/>
    <w:rsid w:val="56AC67D9"/>
    <w:rsid w:val="56AF2276"/>
    <w:rsid w:val="56B5285D"/>
    <w:rsid w:val="56BD1A97"/>
    <w:rsid w:val="56BD3E4E"/>
    <w:rsid w:val="56C0543E"/>
    <w:rsid w:val="56D5F50A"/>
    <w:rsid w:val="56DC8F1E"/>
    <w:rsid w:val="56EDD6BF"/>
    <w:rsid w:val="57089EE8"/>
    <w:rsid w:val="572E7857"/>
    <w:rsid w:val="574108FA"/>
    <w:rsid w:val="574B52E7"/>
    <w:rsid w:val="574CC620"/>
    <w:rsid w:val="57552CEB"/>
    <w:rsid w:val="575A4114"/>
    <w:rsid w:val="575E777A"/>
    <w:rsid w:val="57789504"/>
    <w:rsid w:val="57798038"/>
    <w:rsid w:val="5784A956"/>
    <w:rsid w:val="57882AE3"/>
    <w:rsid w:val="57AA9F32"/>
    <w:rsid w:val="57B90768"/>
    <w:rsid w:val="57BFA421"/>
    <w:rsid w:val="57D44212"/>
    <w:rsid w:val="57EAB2CF"/>
    <w:rsid w:val="57F00A8D"/>
    <w:rsid w:val="57F9358D"/>
    <w:rsid w:val="580B1CDC"/>
    <w:rsid w:val="58130CAC"/>
    <w:rsid w:val="5834A5FF"/>
    <w:rsid w:val="5834EE0A"/>
    <w:rsid w:val="583592A7"/>
    <w:rsid w:val="5841C4A9"/>
    <w:rsid w:val="5855C9D2"/>
    <w:rsid w:val="5855C9D2"/>
    <w:rsid w:val="585D262F"/>
    <w:rsid w:val="586B38C1"/>
    <w:rsid w:val="588330FC"/>
    <w:rsid w:val="588EB4DA"/>
    <w:rsid w:val="5897E2CE"/>
    <w:rsid w:val="58A0408B"/>
    <w:rsid w:val="58AFD8B1"/>
    <w:rsid w:val="58BC5BD7"/>
    <w:rsid w:val="58C6E27A"/>
    <w:rsid w:val="58DE1A45"/>
    <w:rsid w:val="58EFD328"/>
    <w:rsid w:val="58F74441"/>
    <w:rsid w:val="58FBF1F9"/>
    <w:rsid w:val="5902FE2A"/>
    <w:rsid w:val="590B0C23"/>
    <w:rsid w:val="59176697"/>
    <w:rsid w:val="5921C09F"/>
    <w:rsid w:val="5932DEF7"/>
    <w:rsid w:val="5933E125"/>
    <w:rsid w:val="593A3676"/>
    <w:rsid w:val="59571EF9"/>
    <w:rsid w:val="59719990"/>
    <w:rsid w:val="597A8A47"/>
    <w:rsid w:val="5987EC5C"/>
    <w:rsid w:val="59880D14"/>
    <w:rsid w:val="59880F3D"/>
    <w:rsid w:val="5993BA84"/>
    <w:rsid w:val="5999D4D6"/>
    <w:rsid w:val="599BAD1F"/>
    <w:rsid w:val="599FB883"/>
    <w:rsid w:val="59A80ABE"/>
    <w:rsid w:val="59B241FD"/>
    <w:rsid w:val="59BF63C3"/>
    <w:rsid w:val="59D22F6A"/>
    <w:rsid w:val="59DBC815"/>
    <w:rsid w:val="59DC7E4B"/>
    <w:rsid w:val="59DE3C61"/>
    <w:rsid w:val="59E0C362"/>
    <w:rsid w:val="59EA1C13"/>
    <w:rsid w:val="5A18291A"/>
    <w:rsid w:val="5A1A53A4"/>
    <w:rsid w:val="5A295506"/>
    <w:rsid w:val="5A348D64"/>
    <w:rsid w:val="5A4B0320"/>
    <w:rsid w:val="5A4C5E52"/>
    <w:rsid w:val="5A53FD22"/>
    <w:rsid w:val="5A5D43FD"/>
    <w:rsid w:val="5A78B9CC"/>
    <w:rsid w:val="5AA6DC84"/>
    <w:rsid w:val="5AAC12A4"/>
    <w:rsid w:val="5AC5CA3A"/>
    <w:rsid w:val="5ACB88D4"/>
    <w:rsid w:val="5ACC34C9"/>
    <w:rsid w:val="5AE2DED5"/>
    <w:rsid w:val="5AE7BEB8"/>
    <w:rsid w:val="5AEB483B"/>
    <w:rsid w:val="5AECF729"/>
    <w:rsid w:val="5B05774C"/>
    <w:rsid w:val="5B279D5F"/>
    <w:rsid w:val="5B29AEE3"/>
    <w:rsid w:val="5B30A0D8"/>
    <w:rsid w:val="5B346C73"/>
    <w:rsid w:val="5B35A537"/>
    <w:rsid w:val="5B60092F"/>
    <w:rsid w:val="5B677E3E"/>
    <w:rsid w:val="5B82F84F"/>
    <w:rsid w:val="5B87D7BB"/>
    <w:rsid w:val="5B8AF181"/>
    <w:rsid w:val="5B90DBE1"/>
    <w:rsid w:val="5B923AE8"/>
    <w:rsid w:val="5B955FA4"/>
    <w:rsid w:val="5BB056CB"/>
    <w:rsid w:val="5BC416AB"/>
    <w:rsid w:val="5BC6559C"/>
    <w:rsid w:val="5BCFAECD"/>
    <w:rsid w:val="5BDC79E1"/>
    <w:rsid w:val="5BE93AD7"/>
    <w:rsid w:val="5BEBDA17"/>
    <w:rsid w:val="5C432B0B"/>
    <w:rsid w:val="5C489E83"/>
    <w:rsid w:val="5C53CC6B"/>
    <w:rsid w:val="5C542525"/>
    <w:rsid w:val="5C75121C"/>
    <w:rsid w:val="5C7935D9"/>
    <w:rsid w:val="5C8250A6"/>
    <w:rsid w:val="5C8282BA"/>
    <w:rsid w:val="5C9D3702"/>
    <w:rsid w:val="5CADDBAA"/>
    <w:rsid w:val="5CC36DC0"/>
    <w:rsid w:val="5CC7FE8B"/>
    <w:rsid w:val="5D205A21"/>
    <w:rsid w:val="5D309752"/>
    <w:rsid w:val="5D420C3E"/>
    <w:rsid w:val="5D4ACFA9"/>
    <w:rsid w:val="5D4E0BF9"/>
    <w:rsid w:val="5D4F39E9"/>
    <w:rsid w:val="5D5A780A"/>
    <w:rsid w:val="5D5D1E56"/>
    <w:rsid w:val="5D62F51B"/>
    <w:rsid w:val="5D671613"/>
    <w:rsid w:val="5D6FF11F"/>
    <w:rsid w:val="5D713D8F"/>
    <w:rsid w:val="5DACD812"/>
    <w:rsid w:val="5DBECF11"/>
    <w:rsid w:val="5E04F4E8"/>
    <w:rsid w:val="5E0DA799"/>
    <w:rsid w:val="5E0DE5E4"/>
    <w:rsid w:val="5E157D1B"/>
    <w:rsid w:val="5E1A9BA3"/>
    <w:rsid w:val="5E28B424"/>
    <w:rsid w:val="5E438B52"/>
    <w:rsid w:val="5E55E8F0"/>
    <w:rsid w:val="5E570FA0"/>
    <w:rsid w:val="5E5E4AB4"/>
    <w:rsid w:val="5E79C67D"/>
    <w:rsid w:val="5E8E97F5"/>
    <w:rsid w:val="5E956BA9"/>
    <w:rsid w:val="5EA922DB"/>
    <w:rsid w:val="5EBA6CF7"/>
    <w:rsid w:val="5EC37883"/>
    <w:rsid w:val="5ED3B043"/>
    <w:rsid w:val="5EE1F304"/>
    <w:rsid w:val="5EE396D7"/>
    <w:rsid w:val="5EFA459E"/>
    <w:rsid w:val="5EFDF65E"/>
    <w:rsid w:val="5F290C50"/>
    <w:rsid w:val="5F46A7CB"/>
    <w:rsid w:val="5F46CCA4"/>
    <w:rsid w:val="5F4DE141"/>
    <w:rsid w:val="5F4FC282"/>
    <w:rsid w:val="5F535039"/>
    <w:rsid w:val="5F60575F"/>
    <w:rsid w:val="5F706E7F"/>
    <w:rsid w:val="5F77FD7A"/>
    <w:rsid w:val="5F85D909"/>
    <w:rsid w:val="5F92CEDB"/>
    <w:rsid w:val="5F98EC32"/>
    <w:rsid w:val="5FA19142"/>
    <w:rsid w:val="5FAEE807"/>
    <w:rsid w:val="5FBD1392"/>
    <w:rsid w:val="5FC07AA2"/>
    <w:rsid w:val="5FD9B86B"/>
    <w:rsid w:val="5FE17913"/>
    <w:rsid w:val="5FF177F2"/>
    <w:rsid w:val="5FF69BF3"/>
    <w:rsid w:val="5FFBF58F"/>
    <w:rsid w:val="600658A4"/>
    <w:rsid w:val="60084C84"/>
    <w:rsid w:val="60099546"/>
    <w:rsid w:val="600FB49D"/>
    <w:rsid w:val="601436DF"/>
    <w:rsid w:val="60187DED"/>
    <w:rsid w:val="60220925"/>
    <w:rsid w:val="6024AB22"/>
    <w:rsid w:val="60312AB2"/>
    <w:rsid w:val="6059C145"/>
    <w:rsid w:val="605E5776"/>
    <w:rsid w:val="605F48E4"/>
    <w:rsid w:val="606192BA"/>
    <w:rsid w:val="60691E7E"/>
    <w:rsid w:val="60723F65"/>
    <w:rsid w:val="607F6738"/>
    <w:rsid w:val="608AF79A"/>
    <w:rsid w:val="608F3F01"/>
    <w:rsid w:val="60A86E49"/>
    <w:rsid w:val="60BB2C64"/>
    <w:rsid w:val="60C3E54E"/>
    <w:rsid w:val="60E01CF5"/>
    <w:rsid w:val="60E2782C"/>
    <w:rsid w:val="60E75A1E"/>
    <w:rsid w:val="60E7AD72"/>
    <w:rsid w:val="60F0EA46"/>
    <w:rsid w:val="60F301EF"/>
    <w:rsid w:val="60F9D02F"/>
    <w:rsid w:val="611EADEE"/>
    <w:rsid w:val="61308F0B"/>
    <w:rsid w:val="613945D2"/>
    <w:rsid w:val="613ACA58"/>
    <w:rsid w:val="613B764D"/>
    <w:rsid w:val="614ADD1B"/>
    <w:rsid w:val="6154B179"/>
    <w:rsid w:val="6160D587"/>
    <w:rsid w:val="6163ACE3"/>
    <w:rsid w:val="617626F1"/>
    <w:rsid w:val="617C633F"/>
    <w:rsid w:val="61868910"/>
    <w:rsid w:val="618B43BE"/>
    <w:rsid w:val="61926C54"/>
    <w:rsid w:val="61971350"/>
    <w:rsid w:val="61ABB826"/>
    <w:rsid w:val="61B00740"/>
    <w:rsid w:val="61C05942"/>
    <w:rsid w:val="61CA1B46"/>
    <w:rsid w:val="61CC6C50"/>
    <w:rsid w:val="61CD8AB5"/>
    <w:rsid w:val="61CD8AB5"/>
    <w:rsid w:val="61DEE750"/>
    <w:rsid w:val="61DFBB7D"/>
    <w:rsid w:val="61EB901A"/>
    <w:rsid w:val="61ED0089"/>
    <w:rsid w:val="61F991A0"/>
    <w:rsid w:val="61FADBCB"/>
    <w:rsid w:val="61FB1945"/>
    <w:rsid w:val="61FDBF85"/>
    <w:rsid w:val="62217D1C"/>
    <w:rsid w:val="622DFF3D"/>
    <w:rsid w:val="6237171E"/>
    <w:rsid w:val="623DA972"/>
    <w:rsid w:val="6245B6AD"/>
    <w:rsid w:val="625BDE41"/>
    <w:rsid w:val="62600D57"/>
    <w:rsid w:val="6264C22F"/>
    <w:rsid w:val="628048B0"/>
    <w:rsid w:val="62893730"/>
    <w:rsid w:val="62B41649"/>
    <w:rsid w:val="62C1269D"/>
    <w:rsid w:val="62C3400D"/>
    <w:rsid w:val="62C5B0F1"/>
    <w:rsid w:val="62C75BFD"/>
    <w:rsid w:val="62CCD578"/>
    <w:rsid w:val="62D0DC1F"/>
    <w:rsid w:val="62F1AE9B"/>
    <w:rsid w:val="62FA79C8"/>
    <w:rsid w:val="6314CB14"/>
    <w:rsid w:val="631AE3A4"/>
    <w:rsid w:val="632C9376"/>
    <w:rsid w:val="6331CA07"/>
    <w:rsid w:val="6336BE68"/>
    <w:rsid w:val="63371FA5"/>
    <w:rsid w:val="63469AC9"/>
    <w:rsid w:val="63544283"/>
    <w:rsid w:val="63688608"/>
    <w:rsid w:val="6371BAC4"/>
    <w:rsid w:val="637F8E37"/>
    <w:rsid w:val="639F9910"/>
    <w:rsid w:val="63C6FAD7"/>
    <w:rsid w:val="63CE317F"/>
    <w:rsid w:val="63D16781"/>
    <w:rsid w:val="63D33EFA"/>
    <w:rsid w:val="63E8A3DC"/>
    <w:rsid w:val="63F9A62B"/>
    <w:rsid w:val="640742AD"/>
    <w:rsid w:val="6415C21D"/>
    <w:rsid w:val="641A18EE"/>
    <w:rsid w:val="643E52A3"/>
    <w:rsid w:val="64414AF6"/>
    <w:rsid w:val="6442D830"/>
    <w:rsid w:val="644D7449"/>
    <w:rsid w:val="644F3151"/>
    <w:rsid w:val="6450AB22"/>
    <w:rsid w:val="6470519C"/>
    <w:rsid w:val="64897F1E"/>
    <w:rsid w:val="649C0DF1"/>
    <w:rsid w:val="64D66D2B"/>
    <w:rsid w:val="64E0E2AC"/>
    <w:rsid w:val="64EDFA5F"/>
    <w:rsid w:val="64F379FC"/>
    <w:rsid w:val="64FD10FE"/>
    <w:rsid w:val="650CC986"/>
    <w:rsid w:val="65254BE8"/>
    <w:rsid w:val="6597B7B3"/>
    <w:rsid w:val="6598FA47"/>
    <w:rsid w:val="65AB27DE"/>
    <w:rsid w:val="65AE406F"/>
    <w:rsid w:val="65B222A4"/>
    <w:rsid w:val="65B5F28F"/>
    <w:rsid w:val="65BB77C0"/>
    <w:rsid w:val="65DD3147"/>
    <w:rsid w:val="660A4E7A"/>
    <w:rsid w:val="660DFE05"/>
    <w:rsid w:val="660E3B7B"/>
    <w:rsid w:val="66317482"/>
    <w:rsid w:val="66471249"/>
    <w:rsid w:val="66637E5E"/>
    <w:rsid w:val="66669776"/>
    <w:rsid w:val="666A5006"/>
    <w:rsid w:val="666C4324"/>
    <w:rsid w:val="6694EC51"/>
    <w:rsid w:val="66BA3A71"/>
    <w:rsid w:val="66C83EB2"/>
    <w:rsid w:val="66D09A9D"/>
    <w:rsid w:val="66DCC312"/>
    <w:rsid w:val="66DD669B"/>
    <w:rsid w:val="66E9453C"/>
    <w:rsid w:val="66FA90FF"/>
    <w:rsid w:val="671EED85"/>
    <w:rsid w:val="67200D5B"/>
    <w:rsid w:val="67205129"/>
    <w:rsid w:val="672748CE"/>
    <w:rsid w:val="67439C0E"/>
    <w:rsid w:val="6747C288"/>
    <w:rsid w:val="674DEB44"/>
    <w:rsid w:val="6752D1AF"/>
    <w:rsid w:val="6759A736"/>
    <w:rsid w:val="67619704"/>
    <w:rsid w:val="67A6F678"/>
    <w:rsid w:val="67BB5FD5"/>
    <w:rsid w:val="67CF9750"/>
    <w:rsid w:val="67FE2F7A"/>
    <w:rsid w:val="68062067"/>
    <w:rsid w:val="680A7AF2"/>
    <w:rsid w:val="680E0DED"/>
    <w:rsid w:val="681078C6"/>
    <w:rsid w:val="681CFC7D"/>
    <w:rsid w:val="682A6810"/>
    <w:rsid w:val="682C17D8"/>
    <w:rsid w:val="683C4DDD"/>
    <w:rsid w:val="6852FF5A"/>
    <w:rsid w:val="6880A522"/>
    <w:rsid w:val="688366F5"/>
    <w:rsid w:val="6885159D"/>
    <w:rsid w:val="6885BA68"/>
    <w:rsid w:val="68A2B55F"/>
    <w:rsid w:val="68AAF51B"/>
    <w:rsid w:val="68B3DD69"/>
    <w:rsid w:val="68B61B5B"/>
    <w:rsid w:val="68BC218A"/>
    <w:rsid w:val="68F1C494"/>
    <w:rsid w:val="68F57797"/>
    <w:rsid w:val="68F73638"/>
    <w:rsid w:val="69082075"/>
    <w:rsid w:val="690B6593"/>
    <w:rsid w:val="690DB322"/>
    <w:rsid w:val="6920B6B9"/>
    <w:rsid w:val="6923ECDB"/>
    <w:rsid w:val="69291D73"/>
    <w:rsid w:val="69344F57"/>
    <w:rsid w:val="69357304"/>
    <w:rsid w:val="693B5CF6"/>
    <w:rsid w:val="69400CED"/>
    <w:rsid w:val="694C6754"/>
    <w:rsid w:val="694CA7CD"/>
    <w:rsid w:val="695F2782"/>
    <w:rsid w:val="696956C6"/>
    <w:rsid w:val="696DCDE7"/>
    <w:rsid w:val="696F99D5"/>
    <w:rsid w:val="69733871"/>
    <w:rsid w:val="698F7CEF"/>
    <w:rsid w:val="699E304D"/>
    <w:rsid w:val="69A4660C"/>
    <w:rsid w:val="69A4660C"/>
    <w:rsid w:val="69DBB5A1"/>
    <w:rsid w:val="6A0A0F88"/>
    <w:rsid w:val="6A113817"/>
    <w:rsid w:val="6A2C8FBF"/>
    <w:rsid w:val="6A3C0225"/>
    <w:rsid w:val="6A4EF4FC"/>
    <w:rsid w:val="6A523AFF"/>
    <w:rsid w:val="6A5D15DA"/>
    <w:rsid w:val="6A64CFE3"/>
    <w:rsid w:val="6A698CB7"/>
    <w:rsid w:val="6A7E322C"/>
    <w:rsid w:val="6A941E4F"/>
    <w:rsid w:val="6AA87CF6"/>
    <w:rsid w:val="6AAFF077"/>
    <w:rsid w:val="6AC256A9"/>
    <w:rsid w:val="6ACA2B66"/>
    <w:rsid w:val="6ACB083A"/>
    <w:rsid w:val="6AF9040B"/>
    <w:rsid w:val="6B073653"/>
    <w:rsid w:val="6B2CC608"/>
    <w:rsid w:val="6B2EF614"/>
    <w:rsid w:val="6B3A42C3"/>
    <w:rsid w:val="6B45AEAF"/>
    <w:rsid w:val="6B49F5DD"/>
    <w:rsid w:val="6B51ACAE"/>
    <w:rsid w:val="6B6A1306"/>
    <w:rsid w:val="6B790AE8"/>
    <w:rsid w:val="6B7D6A5A"/>
    <w:rsid w:val="6BA21F94"/>
    <w:rsid w:val="6BAA6DB3"/>
    <w:rsid w:val="6BB503D8"/>
    <w:rsid w:val="6BBB07B7"/>
    <w:rsid w:val="6BBC4734"/>
    <w:rsid w:val="6BC3E8BF"/>
    <w:rsid w:val="6BD2CC7E"/>
    <w:rsid w:val="6BDA5621"/>
    <w:rsid w:val="6BE806A2"/>
    <w:rsid w:val="6C0079E7"/>
    <w:rsid w:val="6C1A00D5"/>
    <w:rsid w:val="6C2136D1"/>
    <w:rsid w:val="6C234DCB"/>
    <w:rsid w:val="6C33501F"/>
    <w:rsid w:val="6C42D458"/>
    <w:rsid w:val="6C47881F"/>
    <w:rsid w:val="6C4AAC79"/>
    <w:rsid w:val="6C527A11"/>
    <w:rsid w:val="6C536ADA"/>
    <w:rsid w:val="6C56D1B6"/>
    <w:rsid w:val="6C5E48B3"/>
    <w:rsid w:val="6C7E22EC"/>
    <w:rsid w:val="6C870CA0"/>
    <w:rsid w:val="6C8C711F"/>
    <w:rsid w:val="6CAD3182"/>
    <w:rsid w:val="6CBB803C"/>
    <w:rsid w:val="6CBE69D9"/>
    <w:rsid w:val="6CCC10A7"/>
    <w:rsid w:val="6CD88F4F"/>
    <w:rsid w:val="6CE0EE81"/>
    <w:rsid w:val="6CE14F4B"/>
    <w:rsid w:val="6CE44412"/>
    <w:rsid w:val="6D22E7D5"/>
    <w:rsid w:val="6D36D8A8"/>
    <w:rsid w:val="6D4084F4"/>
    <w:rsid w:val="6D48CE92"/>
    <w:rsid w:val="6D56507A"/>
    <w:rsid w:val="6D64DB13"/>
    <w:rsid w:val="6D65D07C"/>
    <w:rsid w:val="6D6B8158"/>
    <w:rsid w:val="6D75BD48"/>
    <w:rsid w:val="6D8D97DB"/>
    <w:rsid w:val="6D9363EA"/>
    <w:rsid w:val="6D98637E"/>
    <w:rsid w:val="6D9990BF"/>
    <w:rsid w:val="6D9AB219"/>
    <w:rsid w:val="6D9B9C1A"/>
    <w:rsid w:val="6DA278F1"/>
    <w:rsid w:val="6DA5286E"/>
    <w:rsid w:val="6DBF2649"/>
    <w:rsid w:val="6DC4B0F3"/>
    <w:rsid w:val="6DC8E8BA"/>
    <w:rsid w:val="6DD21526"/>
    <w:rsid w:val="6DDD8828"/>
    <w:rsid w:val="6DE4DE4B"/>
    <w:rsid w:val="6DE5C890"/>
    <w:rsid w:val="6DF2C242"/>
    <w:rsid w:val="6DF89298"/>
    <w:rsid w:val="6DFA32F6"/>
    <w:rsid w:val="6DFC2905"/>
    <w:rsid w:val="6E011AD8"/>
    <w:rsid w:val="6E0AF2E1"/>
    <w:rsid w:val="6E19F955"/>
    <w:rsid w:val="6E22BBE9"/>
    <w:rsid w:val="6E33448B"/>
    <w:rsid w:val="6E6794A0"/>
    <w:rsid w:val="6E78D65C"/>
    <w:rsid w:val="6E8D21F3"/>
    <w:rsid w:val="6E91D83F"/>
    <w:rsid w:val="6E978857"/>
    <w:rsid w:val="6EA59C00"/>
    <w:rsid w:val="6EABF559"/>
    <w:rsid w:val="6EB8615D"/>
    <w:rsid w:val="6EB8BC25"/>
    <w:rsid w:val="6EC94C51"/>
    <w:rsid w:val="6ED814A8"/>
    <w:rsid w:val="6EE42E68"/>
    <w:rsid w:val="6EF01764"/>
    <w:rsid w:val="6EF220DB"/>
    <w:rsid w:val="6EF90BA7"/>
    <w:rsid w:val="6F05E6AC"/>
    <w:rsid w:val="6F09D8F2"/>
    <w:rsid w:val="6F09FFC0"/>
    <w:rsid w:val="6F1785C0"/>
    <w:rsid w:val="6F2B2BD3"/>
    <w:rsid w:val="6F357C53"/>
    <w:rsid w:val="6F3743B9"/>
    <w:rsid w:val="6F3A62A6"/>
    <w:rsid w:val="6F4F9714"/>
    <w:rsid w:val="6F5D4331"/>
    <w:rsid w:val="6F6B33F5"/>
    <w:rsid w:val="6F7A3275"/>
    <w:rsid w:val="6F7D61F7"/>
    <w:rsid w:val="6F828423"/>
    <w:rsid w:val="6F9EB045"/>
    <w:rsid w:val="6F9F60EF"/>
    <w:rsid w:val="6FA0E44F"/>
    <w:rsid w:val="6FC7894A"/>
    <w:rsid w:val="6FD6BC47"/>
    <w:rsid w:val="6FDDFE32"/>
    <w:rsid w:val="6FE295D5"/>
    <w:rsid w:val="6FF60640"/>
    <w:rsid w:val="6FF667E5"/>
    <w:rsid w:val="700BA38B"/>
    <w:rsid w:val="701D5789"/>
    <w:rsid w:val="70358418"/>
    <w:rsid w:val="70475BB4"/>
    <w:rsid w:val="704C1675"/>
    <w:rsid w:val="7055AE46"/>
    <w:rsid w:val="70714013"/>
    <w:rsid w:val="708EBD5A"/>
    <w:rsid w:val="70998B62"/>
    <w:rsid w:val="709D713E"/>
    <w:rsid w:val="70A29A3B"/>
    <w:rsid w:val="70BCD0E7"/>
    <w:rsid w:val="70C614E2"/>
    <w:rsid w:val="70E57F0C"/>
    <w:rsid w:val="70F89BF6"/>
    <w:rsid w:val="71480B3E"/>
    <w:rsid w:val="715D793A"/>
    <w:rsid w:val="7169814A"/>
    <w:rsid w:val="716D5712"/>
    <w:rsid w:val="7180B00C"/>
    <w:rsid w:val="71893573"/>
    <w:rsid w:val="71A49EA7"/>
    <w:rsid w:val="71A77E84"/>
    <w:rsid w:val="71B172BE"/>
    <w:rsid w:val="71B821F9"/>
    <w:rsid w:val="71B86E86"/>
    <w:rsid w:val="71B9151D"/>
    <w:rsid w:val="71B9D1C1"/>
    <w:rsid w:val="71BA56AB"/>
    <w:rsid w:val="71BBD5D3"/>
    <w:rsid w:val="71C2CE41"/>
    <w:rsid w:val="71C53343"/>
    <w:rsid w:val="71C540CD"/>
    <w:rsid w:val="71CF90BA"/>
    <w:rsid w:val="71CFC1D3"/>
    <w:rsid w:val="71ECB22C"/>
    <w:rsid w:val="71F3615D"/>
    <w:rsid w:val="71F5C203"/>
    <w:rsid w:val="72192A95"/>
    <w:rsid w:val="721C49FC"/>
    <w:rsid w:val="721CA950"/>
    <w:rsid w:val="722663DA"/>
    <w:rsid w:val="722B88B8"/>
    <w:rsid w:val="72340E10"/>
    <w:rsid w:val="7234BD15"/>
    <w:rsid w:val="72389205"/>
    <w:rsid w:val="7244B5B2"/>
    <w:rsid w:val="7256D17D"/>
    <w:rsid w:val="7267EC23"/>
    <w:rsid w:val="726DB790"/>
    <w:rsid w:val="727B819D"/>
    <w:rsid w:val="728CFDF6"/>
    <w:rsid w:val="72946C57"/>
    <w:rsid w:val="72A5F1FB"/>
    <w:rsid w:val="72AEF997"/>
    <w:rsid w:val="72C2B615"/>
    <w:rsid w:val="72C78783"/>
    <w:rsid w:val="72E37EAC"/>
    <w:rsid w:val="72EA22E0"/>
    <w:rsid w:val="7303785D"/>
    <w:rsid w:val="730B715C"/>
    <w:rsid w:val="73161B03"/>
    <w:rsid w:val="7328A584"/>
    <w:rsid w:val="732AC04A"/>
    <w:rsid w:val="732F89BF"/>
    <w:rsid w:val="733896C1"/>
    <w:rsid w:val="73498001"/>
    <w:rsid w:val="7350F5DE"/>
    <w:rsid w:val="73524B12"/>
    <w:rsid w:val="73531B8D"/>
    <w:rsid w:val="73532F97"/>
    <w:rsid w:val="737CD2E4"/>
    <w:rsid w:val="7385AB21"/>
    <w:rsid w:val="7397A57C"/>
    <w:rsid w:val="7398B4F2"/>
    <w:rsid w:val="739AA652"/>
    <w:rsid w:val="73AE30BC"/>
    <w:rsid w:val="73B8E799"/>
    <w:rsid w:val="73C06C28"/>
    <w:rsid w:val="73C0BA2D"/>
    <w:rsid w:val="7417F076"/>
    <w:rsid w:val="74227A37"/>
    <w:rsid w:val="743E9D10"/>
    <w:rsid w:val="74496515"/>
    <w:rsid w:val="745008D9"/>
    <w:rsid w:val="745D247E"/>
    <w:rsid w:val="7467C8E7"/>
    <w:rsid w:val="746AA32F"/>
    <w:rsid w:val="746D5362"/>
    <w:rsid w:val="74737947"/>
    <w:rsid w:val="74741EF1"/>
    <w:rsid w:val="74741EF1"/>
    <w:rsid w:val="74909736"/>
    <w:rsid w:val="74AC5BAB"/>
    <w:rsid w:val="74BF901C"/>
    <w:rsid w:val="74E926E0"/>
    <w:rsid w:val="74EC90F5"/>
    <w:rsid w:val="74EFC2BB"/>
    <w:rsid w:val="74F3B857"/>
    <w:rsid w:val="7509F5EC"/>
    <w:rsid w:val="750EAEAB"/>
    <w:rsid w:val="75118B4C"/>
    <w:rsid w:val="753E7D2A"/>
    <w:rsid w:val="754A7048"/>
    <w:rsid w:val="75585B42"/>
    <w:rsid w:val="7561CC9A"/>
    <w:rsid w:val="7594DA17"/>
    <w:rsid w:val="75951654"/>
    <w:rsid w:val="759EE95B"/>
    <w:rsid w:val="75A05951"/>
    <w:rsid w:val="75A1D0AA"/>
    <w:rsid w:val="75A61D1E"/>
    <w:rsid w:val="75EAEEED"/>
    <w:rsid w:val="760CE0A9"/>
    <w:rsid w:val="761216AB"/>
    <w:rsid w:val="7616378F"/>
    <w:rsid w:val="76268E31"/>
    <w:rsid w:val="763BE0BE"/>
    <w:rsid w:val="7661BCB2"/>
    <w:rsid w:val="7670EF70"/>
    <w:rsid w:val="767B8412"/>
    <w:rsid w:val="767C080D"/>
    <w:rsid w:val="768C70AD"/>
    <w:rsid w:val="76A0C6EF"/>
    <w:rsid w:val="76AD5BAD"/>
    <w:rsid w:val="76B666BE"/>
    <w:rsid w:val="76B83754"/>
    <w:rsid w:val="76D4432F"/>
    <w:rsid w:val="76EF3648"/>
    <w:rsid w:val="76F06CCB"/>
    <w:rsid w:val="77076EA6"/>
    <w:rsid w:val="77418414"/>
    <w:rsid w:val="774C3889"/>
    <w:rsid w:val="774F1788"/>
    <w:rsid w:val="774F2050"/>
    <w:rsid w:val="77582C95"/>
    <w:rsid w:val="775FD412"/>
    <w:rsid w:val="776EF9EB"/>
    <w:rsid w:val="776FCB00"/>
    <w:rsid w:val="77700878"/>
    <w:rsid w:val="7772B3BA"/>
    <w:rsid w:val="77747A68"/>
    <w:rsid w:val="7780340C"/>
    <w:rsid w:val="7782D20A"/>
    <w:rsid w:val="77885BA2"/>
    <w:rsid w:val="77956327"/>
    <w:rsid w:val="77B05757"/>
    <w:rsid w:val="77C96351"/>
    <w:rsid w:val="77F356EC"/>
    <w:rsid w:val="78169ED2"/>
    <w:rsid w:val="782BC9A7"/>
    <w:rsid w:val="7837EF5C"/>
    <w:rsid w:val="78467E52"/>
    <w:rsid w:val="785436F5"/>
    <w:rsid w:val="7856883A"/>
    <w:rsid w:val="7881A1DF"/>
    <w:rsid w:val="788F6CBD"/>
    <w:rsid w:val="789DB117"/>
    <w:rsid w:val="78A23CC6"/>
    <w:rsid w:val="78C60AA7"/>
    <w:rsid w:val="78CF7C65"/>
    <w:rsid w:val="78D3A983"/>
    <w:rsid w:val="78E5A3F0"/>
    <w:rsid w:val="78EEAC59"/>
    <w:rsid w:val="790034A9"/>
    <w:rsid w:val="790D373E"/>
    <w:rsid w:val="7913110C"/>
    <w:rsid w:val="7914E9F6"/>
    <w:rsid w:val="791F327C"/>
    <w:rsid w:val="79229EAB"/>
    <w:rsid w:val="7940C485"/>
    <w:rsid w:val="7944BF45"/>
    <w:rsid w:val="7949BF25"/>
    <w:rsid w:val="795B500C"/>
    <w:rsid w:val="795F165A"/>
    <w:rsid w:val="796D5134"/>
    <w:rsid w:val="79770A43"/>
    <w:rsid w:val="7985A98A"/>
    <w:rsid w:val="79A75BD7"/>
    <w:rsid w:val="79AA765F"/>
    <w:rsid w:val="79C5C479"/>
    <w:rsid w:val="79DDFA5A"/>
    <w:rsid w:val="79E22F86"/>
    <w:rsid w:val="79FE365A"/>
    <w:rsid w:val="7A044057"/>
    <w:rsid w:val="7A0A12E6"/>
    <w:rsid w:val="7A23D6FB"/>
    <w:rsid w:val="7A26E2BA"/>
    <w:rsid w:val="7A275BE1"/>
    <w:rsid w:val="7A2A8183"/>
    <w:rsid w:val="7A32054A"/>
    <w:rsid w:val="7A456641"/>
    <w:rsid w:val="7A4662A3"/>
    <w:rsid w:val="7A5C9CF9"/>
    <w:rsid w:val="7A62359C"/>
    <w:rsid w:val="7A70678A"/>
    <w:rsid w:val="7A78935E"/>
    <w:rsid w:val="7A8B4EB7"/>
    <w:rsid w:val="7AA0B700"/>
    <w:rsid w:val="7AAE4CC9"/>
    <w:rsid w:val="7AC26767"/>
    <w:rsid w:val="7AC5B1CC"/>
    <w:rsid w:val="7ACAE97D"/>
    <w:rsid w:val="7AF6E850"/>
    <w:rsid w:val="7B1FF7C3"/>
    <w:rsid w:val="7B32471B"/>
    <w:rsid w:val="7B371450"/>
    <w:rsid w:val="7B4284E6"/>
    <w:rsid w:val="7B47804E"/>
    <w:rsid w:val="7B61D2D7"/>
    <w:rsid w:val="7B83E627"/>
    <w:rsid w:val="7B96C1AE"/>
    <w:rsid w:val="7BA7476F"/>
    <w:rsid w:val="7BA858D9"/>
    <w:rsid w:val="7BC7BF44"/>
    <w:rsid w:val="7BFAAC0D"/>
    <w:rsid w:val="7C1D4E27"/>
    <w:rsid w:val="7C1FF296"/>
    <w:rsid w:val="7C2DF9A6"/>
    <w:rsid w:val="7C3B4E9D"/>
    <w:rsid w:val="7C5AEE88"/>
    <w:rsid w:val="7C6AE717"/>
    <w:rsid w:val="7C732736"/>
    <w:rsid w:val="7C7E69F4"/>
    <w:rsid w:val="7C839980"/>
    <w:rsid w:val="7C85E124"/>
    <w:rsid w:val="7C874C82"/>
    <w:rsid w:val="7CC833AE"/>
    <w:rsid w:val="7CD58BE6"/>
    <w:rsid w:val="7CDC6E57"/>
    <w:rsid w:val="7CDD20AE"/>
    <w:rsid w:val="7CDED634"/>
    <w:rsid w:val="7CDF0B71"/>
    <w:rsid w:val="7CEC8255"/>
    <w:rsid w:val="7CEC8255"/>
    <w:rsid w:val="7D02CC49"/>
    <w:rsid w:val="7D122288"/>
    <w:rsid w:val="7D194513"/>
    <w:rsid w:val="7D19D05B"/>
    <w:rsid w:val="7D1C60C1"/>
    <w:rsid w:val="7D1DD6B9"/>
    <w:rsid w:val="7D1DF553"/>
    <w:rsid w:val="7D252225"/>
    <w:rsid w:val="7D256629"/>
    <w:rsid w:val="7D26C340"/>
    <w:rsid w:val="7D28603B"/>
    <w:rsid w:val="7D2D25D1"/>
    <w:rsid w:val="7D2D522B"/>
    <w:rsid w:val="7D2F404B"/>
    <w:rsid w:val="7D3F141F"/>
    <w:rsid w:val="7D49E4FC"/>
    <w:rsid w:val="7D5D0088"/>
    <w:rsid w:val="7D5EFCA3"/>
    <w:rsid w:val="7D6E3B5F"/>
    <w:rsid w:val="7D6EE754"/>
    <w:rsid w:val="7D6EE754"/>
    <w:rsid w:val="7D7D0703"/>
    <w:rsid w:val="7DB1087B"/>
    <w:rsid w:val="7DB38B7E"/>
    <w:rsid w:val="7DBA3E81"/>
    <w:rsid w:val="7DBF78D4"/>
    <w:rsid w:val="7DC21D7C"/>
    <w:rsid w:val="7DDA0310"/>
    <w:rsid w:val="7DDF0C84"/>
    <w:rsid w:val="7DF936B7"/>
    <w:rsid w:val="7E02821D"/>
    <w:rsid w:val="7E028745"/>
    <w:rsid w:val="7E0D4C8B"/>
    <w:rsid w:val="7E0F88B1"/>
    <w:rsid w:val="7E10B5D0"/>
    <w:rsid w:val="7E115A31"/>
    <w:rsid w:val="7E1A3A55"/>
    <w:rsid w:val="7E21BC1D"/>
    <w:rsid w:val="7E3448AC"/>
    <w:rsid w:val="7E3AE47A"/>
    <w:rsid w:val="7E3B5ED3"/>
    <w:rsid w:val="7E494520"/>
    <w:rsid w:val="7E4A7F77"/>
    <w:rsid w:val="7E5A1677"/>
    <w:rsid w:val="7E5FDEE3"/>
    <w:rsid w:val="7E8321AF"/>
    <w:rsid w:val="7E8AD0D1"/>
    <w:rsid w:val="7E996E3D"/>
    <w:rsid w:val="7EAE3506"/>
    <w:rsid w:val="7EC3747F"/>
    <w:rsid w:val="7EC5BC9D"/>
    <w:rsid w:val="7EF8D0E9"/>
    <w:rsid w:val="7F016DF8"/>
    <w:rsid w:val="7F0AB7B5"/>
    <w:rsid w:val="7F2725E7"/>
    <w:rsid w:val="7F29847E"/>
    <w:rsid w:val="7F2AC7EE"/>
    <w:rsid w:val="7F5729BE"/>
    <w:rsid w:val="7F5DEDDD"/>
    <w:rsid w:val="7F7215F3"/>
    <w:rsid w:val="7F98DD5E"/>
    <w:rsid w:val="7FA7A1BF"/>
    <w:rsid w:val="7FAFC9BF"/>
    <w:rsid w:val="7FB27208"/>
    <w:rsid w:val="7FB2FF3E"/>
    <w:rsid w:val="7FB334FB"/>
    <w:rsid w:val="7FB685DD"/>
    <w:rsid w:val="7FCBED24"/>
    <w:rsid w:val="7FD6B4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strokecolor="#f60" fillcolor="#fc9204"/>
    </o:shapedefaults>
    <o:shapelayout v:ext="edit">
      <o:idmap v:ext="edit" data="1"/>
    </o:shapelayout>
  </w:shapeDefaults>
  <w:decimalSymbol w:val="."/>
  <w:listSeparator w:val=","/>
  <w14:docId w14:val="33293F3D"/>
  <w15:docId w15:val="{BDB2A60D-6FA1-4533-B97F-7DF67977FBA3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Normal Table" w:semiHidden="0" w:unhideWhenUsed="0"/>
    <w:lsdException w:name="Table Web 2" w:semiHidden="0" w:unhideWhenUsed="0"/>
    <w:lsdException w:name="Table Grid" w:uiPriority="59" w:semiHidden="0" w:unhideWhenUsed="0"/>
    <w:lsdException w:name="Table Theme" w:semiHidden="0" w:unhideWhenUsed="0"/>
    <w:lsdException w:name="Placeholder Text" w:unhideWhenUsed="0"/>
    <w:lsdException w:name="No Spacing" w:uiPriority="1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aliases w:val="New,Over 1,TF-Overskrift 1,h1,H1,Heading V,Hovedblokk,Hovedblokk1,new page/chapter,Benyttes ikke!,Heading V1,Heading V2,Heading V11,Heading V3,Heading V12,Heading V4,Heading V13,Huvudrubrik Tegn,Huvudrubrik"/>
    <w:basedOn w:val="Normal"/>
    <w:link w:val="Heading1Char"/>
    <w:qFormat/>
    <w:rsid w:val="004B7E44"/>
    <w:pPr>
      <w:keepNext/>
      <w:outlineLvl w:val="0"/>
    </w:pPr>
    <w:rPr>
      <w:rFonts w:eastAsia="Times New Roman" w:cs="Times New Roman" w:asciiTheme="majorHAnsi" w:hAnsiTheme="majorHAnsi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eastAsia="Times New Roman" w:cs="Times New Roman" w:asciiTheme="majorHAnsi" w:hAnsiTheme="majorHAnsi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eastAsia="Times New Roman" w:cs="Times New Roman" w:asciiTheme="majorHAnsi" w:hAnsiTheme="majorHAnsi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aliases w:val="New Char,Over 1 Char,TF-Overskrift 1 Char,h1 Char,H1 Char,Heading V Char,Hovedblokk Char,Hovedblokk1 Char,new page/chapter Char,Benyttes ikke! Char,Heading V1 Char,Heading V2 Char,Heading V11 Char,Heading V3 Char,Heading V12 Char"/>
    <w:basedOn w:val="DefaultParagraphFont"/>
    <w:link w:val="Heading1"/>
    <w:rsid w:val="004B7E44"/>
    <w:rPr>
      <w:rFonts w:eastAsia="Times New Roman" w:cs="Times New Roman" w:asciiTheme="majorHAnsi" w:hAnsiTheme="majorHAnsi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eastAsia="Times New Roman" w:cs="Times New Roman" w:asciiTheme="majorHAnsi" w:hAnsiTheme="majorHAnsi"/>
      <w:b/>
      <w:caps/>
      <w:sz w:val="100"/>
      <w:szCs w:val="40"/>
    </w:rPr>
  </w:style>
  <w:style w:type="character" w:styleId="TitleChar" w:customStyle="1">
    <w:name w:val="Title Char"/>
    <w:basedOn w:val="DefaultParagraphFont"/>
    <w:link w:val="Title"/>
    <w:uiPriority w:val="1"/>
    <w:rsid w:val="004B7E44"/>
    <w:rPr>
      <w:rFonts w:eastAsia="Times New Roman" w:cs="Times New Roman" w:asciiTheme="majorHAnsi" w:hAnsiTheme="majorHAnsi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styleId="SubtitleChar" w:customStyle="1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aliases w:val="Normal No Spacing,Heading 3 Text (Bulleted)"/>
    <w:link w:val="NoSpacingChar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styleId="Heading2Char" w:customStyle="1">
    <w:name w:val="Heading 2 Char"/>
    <w:basedOn w:val="DefaultParagraphFont"/>
    <w:link w:val="Heading2"/>
    <w:uiPriority w:val="2"/>
    <w:rsid w:val="004B7E44"/>
    <w:rPr>
      <w:rFonts w:eastAsia="Times New Roman" w:cs="Times New Roman" w:asciiTheme="majorHAnsi" w:hAnsiTheme="majorHAnsi"/>
      <w:b/>
      <w:sz w:val="52"/>
      <w:szCs w:val="22"/>
    </w:rPr>
  </w:style>
  <w:style w:type="character" w:styleId="Heading3Char" w:customStyle="1">
    <w:name w:val="Heading 3 Char"/>
    <w:basedOn w:val="DefaultParagraphFont"/>
    <w:link w:val="Heading3"/>
    <w:uiPriority w:val="2"/>
    <w:rsid w:val="004B7E44"/>
    <w:rPr>
      <w:rFonts w:eastAsia="Times New Roman" w:cs="Times New Roman" w:asciiTheme="majorHAnsi" w:hAnsiTheme="majorHAnsi"/>
      <w:i/>
      <w:sz w:val="24"/>
      <w:szCs w:val="22"/>
    </w:rPr>
  </w:style>
  <w:style w:type="character" w:styleId="Heading4Char" w:customStyle="1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styleId="Chapter" w:customStyle="1">
    <w:name w:val="Chapter"/>
    <w:basedOn w:val="Normal"/>
    <w:uiPriority w:val="5"/>
    <w:unhideWhenUsed/>
    <w:qFormat/>
    <w:rsid w:val="00E76CAD"/>
    <w:pPr>
      <w:spacing w:before="20"/>
    </w:pPr>
    <w:rPr>
      <w:rFonts w:eastAsia="Times New Roman" w:cs="Times New Roman" w:asciiTheme="majorHAnsi" w:hAnsiTheme="majorHAnsi"/>
      <w:caps/>
      <w:color w:val="595959" w:themeColor="text1" w:themeTint="A6"/>
      <w:szCs w:val="17"/>
    </w:rPr>
  </w:style>
  <w:style w:type="character" w:styleId="Heading5Char" w:customStyle="1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styleId="FooterChar" w:customStyle="1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00A89"/>
    <w:rPr>
      <w:color w:val="F49100" w:themeColor="hyperlink"/>
      <w:u w:val="single"/>
    </w:rPr>
  </w:style>
  <w:style w:type="paragraph" w:styleId="CrayonServices" w:customStyle="1">
    <w:name w:val="Crayon Services"/>
    <w:basedOn w:val="Normal"/>
    <w:link w:val="CrayonServicesChar"/>
    <w:rsid w:val="00300A89"/>
    <w:pPr>
      <w:spacing w:after="120" w:line="240" w:lineRule="auto"/>
      <w:jc w:val="both"/>
    </w:pPr>
    <w:rPr>
      <w:rFonts w:eastAsiaTheme="minorHAnsi"/>
      <w:color w:val="auto"/>
      <w:sz w:val="24"/>
      <w:szCs w:val="24"/>
      <w:lang w:val="en-GB" w:eastAsia="en-GB"/>
    </w:rPr>
  </w:style>
  <w:style w:type="character" w:styleId="CrayonServicesChar" w:customStyle="1">
    <w:name w:val="Crayon Services Char"/>
    <w:basedOn w:val="DefaultParagraphFont"/>
    <w:link w:val="CrayonServices"/>
    <w:rsid w:val="00300A89"/>
    <w:rPr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300A89"/>
    <w:pPr>
      <w:spacing w:after="0" w:line="240" w:lineRule="auto"/>
    </w:pPr>
    <w:rPr>
      <w:sz w:val="22"/>
      <w:szCs w:val="22"/>
      <w:lang w:val="en-AU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UnresolvedMention" w:customStyle="1">
    <w:name w:val="Unresolved Mention"/>
    <w:basedOn w:val="DefaultParagraphFont"/>
    <w:uiPriority w:val="99"/>
    <w:semiHidden/>
    <w:unhideWhenUsed/>
    <w:rsid w:val="00C537E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704C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en-AU"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514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75514"/>
    <w:rPr>
      <w:rFonts w:ascii="Segoe UI" w:hAnsi="Segoe UI" w:cs="Segoe UI" w:eastAsiaTheme="minorEastAsia"/>
      <w:color w:val="FFFFFF" w:themeColor="background1"/>
    </w:rPr>
  </w:style>
  <w:style w:type="table" w:styleId="TableGrid0" w:customStyle="1">
    <w:name w:val="TableGrid"/>
    <w:rsid w:val="00FF7D7D"/>
    <w:pPr>
      <w:spacing w:after="0" w:line="240" w:lineRule="auto"/>
    </w:pPr>
    <w:rPr>
      <w:rFonts w:eastAsiaTheme="minorEastAsia"/>
      <w:sz w:val="22"/>
      <w:szCs w:val="22"/>
      <w:lang w:val="en-AU" w:eastAsia="en-A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oSpacingChar" w:customStyle="1">
    <w:name w:val="No Spacing Char"/>
    <w:aliases w:val="Normal No Spacing Char,Heading 3 Text (Bulleted) Char"/>
    <w:basedOn w:val="DefaultParagraphFont"/>
    <w:link w:val="NoSpacing"/>
    <w:uiPriority w:val="1"/>
    <w:rsid w:val="00366316"/>
    <w:rPr>
      <w:rFonts w:eastAsia="Times New Roman" w:cs="Times New Roman"/>
      <w:spacing w:val="10"/>
    </w:rPr>
  </w:style>
  <w:style w:type="table" w:styleId="GridTable4Accent1" w:customStyle="1">
    <w:name w:val="Grid Table 4 Accent 1"/>
    <w:basedOn w:val="TableNormal"/>
    <w:uiPriority w:val="49"/>
    <w:rsid w:val="0079020E"/>
    <w:pPr>
      <w:spacing w:after="0" w:line="240" w:lineRule="auto"/>
    </w:pPr>
    <w:rPr>
      <w:sz w:val="22"/>
      <w:szCs w:val="22"/>
      <w:lang w:val="en-AU"/>
    </w:rPr>
    <w:tblPr>
      <w:tblStyleRowBandSize w:val="1"/>
      <w:tblStyleColBandSize w:val="1"/>
      <w:tblInd w:w="0" w:type="dxa"/>
      <w:tblBorders>
        <w:top w:val="single" w:color="59A9F2" w:themeColor="accent1" w:themeTint="99" w:sz="4" w:space="0"/>
        <w:left w:val="single" w:color="59A9F2" w:themeColor="accent1" w:themeTint="99" w:sz="4" w:space="0"/>
        <w:bottom w:val="single" w:color="59A9F2" w:themeColor="accent1" w:themeTint="99" w:sz="4" w:space="0"/>
        <w:right w:val="single" w:color="59A9F2" w:themeColor="accent1" w:themeTint="99" w:sz="4" w:space="0"/>
        <w:insideH w:val="single" w:color="59A9F2" w:themeColor="accent1" w:themeTint="99" w:sz="4" w:space="0"/>
        <w:insideV w:val="single" w:color="59A9F2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color="0F6FC6" w:themeColor="accent1" w:sz="4" w:space="0"/>
          <w:left w:val="single" w:color="0F6FC6" w:themeColor="accent1" w:sz="4" w:space="0"/>
          <w:bottom w:val="single" w:color="0F6FC6" w:themeColor="accent1" w:sz="4" w:space="0"/>
          <w:right w:val="single" w:color="0F6FC6" w:themeColor="accent1" w:sz="4" w:space="0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color="0F6FC6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character" w:styleId="Style9" w:customStyle="1">
    <w:name w:val="Style9"/>
    <w:uiPriority w:val="1"/>
    <w:qFormat/>
    <w:rsid w:val="00206699"/>
    <w:rPr>
      <w:rFonts w:ascii="Arial" w:hAnsi="Arial"/>
      <w:b/>
      <w:sz w:val="22"/>
    </w:rPr>
  </w:style>
  <w:style w:type="character" w:styleId="Strong">
    <w:name w:val="Strong"/>
    <w:basedOn w:val="DefaultParagraphFont"/>
    <w:uiPriority w:val="22"/>
    <w:qFormat/>
    <w:rsid w:val="005C022B"/>
    <w:rPr>
      <w:b/>
      <w:bCs/>
    </w:rPr>
  </w:style>
  <w:style w:type="paragraph" w:styleId="ListParagraph">
    <w:name w:val="List Paragraph"/>
    <w:aliases w:val="Add On (orange)"/>
    <w:basedOn w:val="Normal"/>
    <w:link w:val="ListParagraphChar"/>
    <w:uiPriority w:val="34"/>
    <w:qFormat/>
    <w:rsid w:val="00A94034"/>
    <w:pPr>
      <w:spacing w:line="240" w:lineRule="auto"/>
      <w:ind w:left="720"/>
    </w:pPr>
    <w:rPr>
      <w:rFonts w:ascii="Calibri" w:hAnsi="Calibri" w:cs="Calibri" w:eastAsiaTheme="minorHAnsi"/>
      <w:color w:val="auto"/>
      <w:sz w:val="22"/>
      <w:lang w:val="en-AU"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DA4250"/>
    <w:rPr>
      <w:color w:val="85DFD0" w:themeColor="followedHyperlink"/>
      <w:u w:val="single"/>
    </w:rPr>
  </w:style>
  <w:style w:type="paragraph" w:styleId="elementor-icon-box-description" w:customStyle="1">
    <w:name w:val="elementor-icon-box-description"/>
    <w:basedOn w:val="Normal"/>
    <w:rsid w:val="0057108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styleId="CitrixDocumentTitle" w:customStyle="1">
    <w:name w:val="Citrix Document Title"/>
    <w:basedOn w:val="Normal"/>
    <w:link w:val="CitrixDocumentTitleChar"/>
    <w:uiPriority w:val="99"/>
    <w:qFormat/>
    <w:rsid w:val="00201374"/>
    <w:pPr>
      <w:spacing w:after="120" w:line="259" w:lineRule="auto"/>
    </w:pPr>
    <w:rPr>
      <w:rFonts w:eastAsiaTheme="minorHAnsi"/>
      <w:color w:val="4D4F53"/>
      <w:sz w:val="48"/>
    </w:rPr>
  </w:style>
  <w:style w:type="character" w:styleId="CitrixDocumentTitleChar" w:customStyle="1">
    <w:name w:val="Citrix Document Title Char"/>
    <w:basedOn w:val="DefaultParagraphFont"/>
    <w:link w:val="CitrixDocumentTitle"/>
    <w:uiPriority w:val="99"/>
    <w:rsid w:val="00201374"/>
    <w:rPr>
      <w:color w:val="4D4F53"/>
      <w:sz w:val="48"/>
      <w:szCs w:val="22"/>
    </w:rPr>
  </w:style>
  <w:style w:type="table" w:styleId="CitrixTable11" w:customStyle="1">
    <w:name w:val="Citrix Table11"/>
    <w:basedOn w:val="TableNormal"/>
    <w:uiPriority w:val="99"/>
    <w:rsid w:val="00201374"/>
    <w:pPr>
      <w:spacing w:before="120" w:after="0" w:line="240" w:lineRule="auto"/>
    </w:pPr>
    <w:rPr>
      <w:rFonts w:ascii="Arial" w:hAnsi="Arial" w:eastAsia="MS Mincho" w:cs="Times New Roman"/>
      <w:color w:val="4D4F53"/>
      <w:szCs w:val="20"/>
    </w:rPr>
    <w:tblPr>
      <w:tblInd w:w="144" w:type="dxa"/>
      <w:tblBorders>
        <w:top w:val="single" w:color="B2B2B2" w:sz="4" w:space="0"/>
        <w:left w:val="single" w:color="B2B2B2" w:sz="4" w:space="0"/>
        <w:bottom w:val="single" w:color="B2B2B2" w:sz="4" w:space="0"/>
        <w:right w:val="single" w:color="B2B2B2" w:sz="4" w:space="0"/>
        <w:insideH w:val="single" w:color="B2B2B2" w:sz="4" w:space="0"/>
        <w:insideV w:val="single" w:color="B2B2B2" w:sz="4" w:space="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pPr>
        <w:wordWrap/>
        <w:spacing w:beforeLines="0" w:beforeAutospacing="0" w:afterLines="0" w:afterAutospacing="0"/>
      </w:pPr>
      <w:rPr>
        <w:rFonts w:ascii="Arial" w:hAnsi="Arial"/>
        <w:b w:val="0"/>
        <w:bCs/>
        <w:color w:val="FFFFFF"/>
        <w:sz w:val="18"/>
      </w:rPr>
      <w:tblPr/>
      <w:trPr>
        <w:tblHeader/>
      </w:trPr>
      <w:tcPr>
        <w:tcBorders>
          <w:tl2br w:val="none" w:color="auto" w:sz="0" w:space="0"/>
          <w:tr2bl w:val="none" w:color="auto" w:sz="0" w:space="0"/>
        </w:tcBorders>
        <w:shd w:val="clear" w:color="auto" w:fill="5F6166"/>
      </w:tcPr>
    </w:tblStylePr>
  </w:style>
  <w:style w:type="paragraph" w:styleId="TOC1">
    <w:name w:val="toc 1"/>
    <w:aliases w:val="Citrix TOC 1"/>
    <w:basedOn w:val="Normal"/>
    <w:next w:val="Normal"/>
    <w:autoRedefine/>
    <w:uiPriority w:val="39"/>
    <w:rsid w:val="000F3854"/>
    <w:pPr>
      <w:spacing w:before="240" w:after="120" w:line="259" w:lineRule="auto"/>
    </w:pPr>
    <w:rPr>
      <w:rFonts w:eastAsiaTheme="minorHAnsi" w:cstheme="minorHAnsi"/>
      <w:b/>
      <w:bCs/>
      <w:color w:val="auto"/>
      <w:sz w:val="22"/>
      <w:szCs w:val="20"/>
    </w:rPr>
  </w:style>
  <w:style w:type="paragraph" w:styleId="TOC2">
    <w:name w:val="toc 2"/>
    <w:aliases w:val="Citrix TOC 2"/>
    <w:basedOn w:val="Normal"/>
    <w:next w:val="Normal"/>
    <w:autoRedefine/>
    <w:uiPriority w:val="39"/>
    <w:rsid w:val="000F3854"/>
    <w:pPr>
      <w:spacing w:before="120" w:after="160" w:line="259" w:lineRule="auto"/>
      <w:ind w:left="220"/>
    </w:pPr>
    <w:rPr>
      <w:rFonts w:eastAsiaTheme="minorHAnsi" w:cstheme="minorHAnsi"/>
      <w:i/>
      <w:iCs/>
      <w:color w:val="auto"/>
      <w:sz w:val="20"/>
      <w:szCs w:val="20"/>
    </w:rPr>
  </w:style>
  <w:style w:type="paragraph" w:styleId="CitrixTOCMainHeading" w:customStyle="1">
    <w:name w:val="Citrix TOC Main Heading"/>
    <w:next w:val="Normal"/>
    <w:autoRedefine/>
    <w:rsid w:val="000F3854"/>
    <w:pPr>
      <w:spacing w:before="400" w:after="0" w:line="240" w:lineRule="auto"/>
    </w:pPr>
    <w:rPr>
      <w:rFonts w:ascii="Arial Bold" w:hAnsi="Arial Bold" w:eastAsia="MS Mincho" w:cs="Arial"/>
      <w:b/>
      <w:bCs/>
      <w:color w:val="5F6166"/>
      <w:sz w:val="36"/>
      <w:szCs w:val="16"/>
      <w:lang w:eastAsia="zh-CN"/>
    </w:rPr>
  </w:style>
  <w:style w:type="paragraph" w:styleId="CitrixBodyText1" w:customStyle="1">
    <w:name w:val="Citrix Body Text 1"/>
    <w:basedOn w:val="Normal"/>
    <w:link w:val="CitrixBodyText1Char"/>
    <w:qFormat/>
    <w:rsid w:val="000F3854"/>
    <w:pPr>
      <w:spacing w:after="120" w:line="259" w:lineRule="auto"/>
    </w:pPr>
    <w:rPr>
      <w:rFonts w:eastAsiaTheme="minorHAnsi"/>
      <w:bCs/>
      <w:color w:val="5F6166"/>
      <w:sz w:val="22"/>
    </w:rPr>
  </w:style>
  <w:style w:type="character" w:styleId="CitrixBodyText1Char" w:customStyle="1">
    <w:name w:val="Citrix Body Text 1 Char"/>
    <w:basedOn w:val="DefaultParagraphFont"/>
    <w:link w:val="CitrixBodyText1"/>
    <w:locked/>
    <w:rsid w:val="000F3854"/>
    <w:rPr>
      <w:bCs/>
      <w:color w:val="5F6166"/>
      <w:sz w:val="22"/>
      <w:szCs w:val="22"/>
    </w:rPr>
  </w:style>
  <w:style w:type="paragraph" w:styleId="CitrixBodyText2" w:customStyle="1">
    <w:name w:val="Citrix Body Text 2"/>
    <w:basedOn w:val="CitrixBodyText1"/>
    <w:link w:val="CitrixBodyText2Char"/>
    <w:qFormat/>
    <w:rsid w:val="000F3854"/>
    <w:pPr>
      <w:spacing w:before="120"/>
      <w:ind w:left="288"/>
    </w:pPr>
  </w:style>
  <w:style w:type="character" w:styleId="CitrixBodyText2Char" w:customStyle="1">
    <w:name w:val="Citrix Body Text 2 Char"/>
    <w:basedOn w:val="CitrixBodyText1Char"/>
    <w:link w:val="CitrixBodyText2"/>
    <w:rsid w:val="000F3854"/>
  </w:style>
  <w:style w:type="paragraph" w:styleId="ListBullet">
    <w:name w:val="List Bullet"/>
    <w:basedOn w:val="Normal"/>
    <w:uiPriority w:val="99"/>
    <w:unhideWhenUsed/>
    <w:rsid w:val="00C81D92"/>
    <w:pPr>
      <w:numPr>
        <w:numId w:val="16"/>
      </w:numPr>
      <w:contextualSpacing/>
    </w:pPr>
  </w:style>
  <w:style w:type="character" w:styleId="ListParagraphChar" w:customStyle="1">
    <w:name w:val="List Paragraph Char"/>
    <w:aliases w:val="Add On (orange) Char"/>
    <w:link w:val="ListParagraph"/>
    <w:uiPriority w:val="34"/>
    <w:rsid w:val="000D3E5E"/>
    <w:rPr>
      <w:rFonts w:ascii="Calibri" w:hAnsi="Calibri" w:cs="Calibri"/>
      <w:sz w:val="22"/>
      <w:szCs w:val="22"/>
      <w:lang w:val="en-AU" w:eastAsia="en-AU"/>
    </w:rPr>
  </w:style>
  <w:style w:type="table" w:styleId="CitrixTable14" w:customStyle="1">
    <w:name w:val="Citrix Table14"/>
    <w:basedOn w:val="TableNormal"/>
    <w:uiPriority w:val="99"/>
    <w:rsid w:val="000D3E5E"/>
    <w:pPr>
      <w:spacing w:before="120" w:after="0" w:line="240" w:lineRule="auto"/>
    </w:pPr>
    <w:rPr>
      <w:rFonts w:ascii="Arial" w:hAnsi="Arial" w:eastAsia="MS Mincho" w:cs="Times New Roman"/>
      <w:color w:val="4D4F53"/>
      <w:szCs w:val="20"/>
    </w:rPr>
    <w:tblPr>
      <w:tblInd w:w="144" w:type="dxa"/>
      <w:tblBorders>
        <w:top w:val="single" w:color="B2B2B2" w:sz="4" w:space="0"/>
        <w:left w:val="single" w:color="B2B2B2" w:sz="4" w:space="0"/>
        <w:bottom w:val="single" w:color="B2B2B2" w:sz="4" w:space="0"/>
        <w:right w:val="single" w:color="B2B2B2" w:sz="4" w:space="0"/>
        <w:insideH w:val="single" w:color="B2B2B2" w:sz="4" w:space="0"/>
        <w:insideV w:val="single" w:color="B2B2B2" w:sz="4" w:space="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pPr>
        <w:wordWrap/>
        <w:spacing w:beforeLines="0" w:beforeAutospacing="0" w:afterLines="0" w:afterAutospacing="0"/>
      </w:pPr>
      <w:rPr>
        <w:rFonts w:ascii="Arial" w:hAnsi="Arial"/>
        <w:b w:val="0"/>
        <w:bCs/>
        <w:color w:val="FFFFFF"/>
        <w:sz w:val="18"/>
      </w:rPr>
      <w:tblPr/>
      <w:trPr>
        <w:tblHeader/>
      </w:trPr>
      <w:tcPr>
        <w:tcBorders>
          <w:tl2br w:val="none" w:color="auto" w:sz="0" w:space="0"/>
          <w:tr2bl w:val="none" w:color="auto" w:sz="0" w:space="0"/>
        </w:tcBorders>
        <w:shd w:val="clear" w:color="auto" w:fill="5F6166"/>
      </w:tcPr>
    </w:tblStylePr>
  </w:style>
  <w:style w:type="table" w:styleId="MediumShading1-Accent11" w:customStyle="1">
    <w:name w:val="Medium Shading 1 - Accent 11"/>
    <w:uiPriority w:val="99"/>
    <w:locked/>
    <w:rsid w:val="000D3E5E"/>
    <w:pPr>
      <w:spacing w:before="120" w:after="0" w:line="240" w:lineRule="auto"/>
    </w:pPr>
    <w:rPr>
      <w:rFonts w:ascii="Arial" w:hAnsi="Arial" w:eastAsia="MS Mincho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0E0921"/>
    <w:pPr>
      <w:spacing w:after="100"/>
      <w:ind w:left="560"/>
    </w:pPr>
  </w:style>
  <w:style w:type="paragraph" w:styleId="TOCHeading">
    <w:name w:val="TOC Heading"/>
    <w:basedOn w:val="Heading1"/>
    <w:next w:val="Normal"/>
    <w:uiPriority w:val="39"/>
    <w:unhideWhenUsed/>
    <w:qFormat/>
    <w:rsid w:val="009E2FC5"/>
    <w:pPr>
      <w:keepLines/>
      <w:spacing w:before="480"/>
      <w:outlineLvl w:val="9"/>
    </w:pPr>
    <w:rPr>
      <w:rFonts w:eastAsiaTheme="majorEastAsia" w:cstheme="majorBidi"/>
      <w:bCs/>
      <w:color w:val="0B5294" w:themeColor="accent1" w:themeShade="BF"/>
      <w:sz w:val="28"/>
      <w:szCs w:val="2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6Char" w:customStyle="1" mc:Ignorable="w14">
    <w:name xmlns:w="http://schemas.openxmlformats.org/wordprocessingml/2006/main" w:val="Heading 6 Char"/>
    <w:basedOn xmlns:w="http://schemas.openxmlformats.org/wordprocessingml/2006/main" w:val="DefaultParagraphFont"/>
    <w:link xmlns:w="http://schemas.openxmlformats.org/wordprocessingml/2006/main" w:val="Heading6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6" mc:Ignorable="w14">
    <w:name xmlns:w="http://schemas.openxmlformats.org/wordprocessingml/2006/main" w:val="heading 6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6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5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</w:r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9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8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5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15160">
          <w:marLeft w:val="0"/>
          <w:marRight w:val="0"/>
          <w:marTop w:val="0"/>
          <w:marBottom w:val="0"/>
          <w:divBdr>
            <w:top w:val="single" w:sz="4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601051">
                          <w:marLeft w:val="0"/>
                          <w:marRight w:val="0"/>
                          <w:marTop w:val="84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1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50506">
              <w:marLeft w:val="0"/>
              <w:marRight w:val="0"/>
              <w:marTop w:val="8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010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9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6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5160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93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56332">
                      <w:marLeft w:val="0"/>
                      <w:marRight w:val="120"/>
                      <w:marTop w:val="2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330399">
                      <w:marLeft w:val="0"/>
                      <w:marRight w:val="120"/>
                      <w:marTop w:val="2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8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83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67561">
                                  <w:marLeft w:val="288"/>
                                  <w:marRight w:val="288"/>
                                  <w:marTop w:val="288"/>
                                  <w:marBottom w:val="28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13244">
                                      <w:marLeft w:val="0"/>
                                      <w:marRight w:val="0"/>
                                      <w:marTop w:val="0"/>
                                      <w:marBottom w:val="4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967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3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glossaryDocument" Target="glossary/document.xml" Id="rId21" /><Relationship Type="http://schemas.openxmlformats.org/officeDocument/2006/relationships/endnotes" Target="endnotes.xml" Id="rId7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2.xml" Id="rId19" /><Relationship Type="http://schemas.openxmlformats.org/officeDocument/2006/relationships/settings" Target="settings.xml" Id="rId4" /><Relationship Type="http://schemas.openxmlformats.org/officeDocument/2006/relationships/theme" Target="theme/theme1.xml" Id="rId22" /><Relationship Type="http://schemas.openxmlformats.org/officeDocument/2006/relationships/header" Target="header2.xml" Id="R63a05f4034f84930" /><Relationship Type="http://schemas.openxmlformats.org/officeDocument/2006/relationships/image" Target="/media/image8.jpg" Id="Rfe9231689f86423f" /><Relationship Type="http://schemas.openxmlformats.org/officeDocument/2006/relationships/image" Target="/media/image9.jpg" Id="R6fde143739a24fb2" /><Relationship Type="http://schemas.openxmlformats.org/officeDocument/2006/relationships/image" Target="/media/imagea.jpg" Id="Rd0bae7b2e25848c7" /><Relationship Type="http://schemas.openxmlformats.org/officeDocument/2006/relationships/image" Target="/media/image11.jpg" Id="R49a15667af0c4dad" /><Relationship Type="http://schemas.openxmlformats.org/officeDocument/2006/relationships/image" Target="/media/image12.jpg" Id="R450360fc6f504c6e" /><Relationship Type="http://schemas.openxmlformats.org/officeDocument/2006/relationships/image" Target="/media/image3.png" Id="rId2075937511" /><Relationship Type="http://schemas.openxmlformats.org/officeDocument/2006/relationships/image" Target="/media/imagec.jpg" Id="R8a3318e5be6b4b7b" /><Relationship Type="http://schemas.openxmlformats.org/officeDocument/2006/relationships/image" Target="/media/image9.png" Id="Raf18c77bd505439f" /><Relationship Type="http://schemas.openxmlformats.org/officeDocument/2006/relationships/image" Target="/media/imagea.png" Id="R62632138f2ca43d2" /><Relationship Type="http://schemas.openxmlformats.org/officeDocument/2006/relationships/image" Target="/media/imageb.png" Id="Rf0c15cb40af143cf" /><Relationship Type="http://schemas.microsoft.com/office/2020/10/relationships/intelligence" Target="intelligence2.xml" Id="Rf6c7de6feabc4155" /><Relationship Type="http://schemas.openxmlformats.org/officeDocument/2006/relationships/image" Target="/media/imagef.png" Id="R7128d2b2b08d47ba" /><Relationship Type="http://schemas.openxmlformats.org/officeDocument/2006/relationships/image" Target="/media/image10.png" Id="R76d25f0b8f174397" /><Relationship Type="http://schemas.openxmlformats.org/officeDocument/2006/relationships/image" Target="/media/image11.png" Id="Rd883c9f6b3714f17" /><Relationship Type="http://schemas.openxmlformats.org/officeDocument/2006/relationships/image" Target="/media/image12.png" Id="R4f278a3848924827" /><Relationship Type="http://schemas.openxmlformats.org/officeDocument/2006/relationships/image" Target="/media/image13.png" Id="R4c481ca1f76443cd" /><Relationship Type="http://schemas.openxmlformats.org/officeDocument/2006/relationships/image" Target="/media/imaged.png" Id="Re9b1807d185846d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see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defaultTabStop w:val="720"/>
  <w:characterSpacingControl w:val="doNotCompress"/>
  <w:compat>
    <w:useFELayout/>
  </w:compat>
  <w:rsids>
    <w:rsidRoot w:val="00B93C0F"/>
    <w:rsid w:val="00B93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/>
</file>

<file path=word/theme/theme1.xml><?xml version="1.0" encoding="utf-8"?>
<a:theme xmlns:a="http://schemas.openxmlformats.org/drawingml/2006/main" name="Theme2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A0B2C-D65A-4038-8BDE-C5BB2B0312B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Business report (Professional design)</ap:Template>
  <ap:Application>Microsoft Word for the web</ap:Application>
  <ap:DocSecurity>0</ap:DocSecurity>
  <ap:ScaleCrop>false</ap:ScaleCrop>
  <ap:Company>Hewlett-Packard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Haseeb Jamal</dc:creator>
  <lastModifiedBy>Vengat K</lastModifiedBy>
  <revision>37</revision>
  <lastPrinted>2023-04-13T10:23:00.0000000Z</lastPrinted>
  <dcterms:created xsi:type="dcterms:W3CDTF">2023-04-13T10:15:00.0000000Z</dcterms:created>
  <dcterms:modified xsi:type="dcterms:W3CDTF">2024-04-07T13:47:20.9164454Z</dcterms:modified>
</coreProperties>
</file>